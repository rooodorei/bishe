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48ECE" w14:textId="226D98E7" w:rsidR="00286278" w:rsidRDefault="00762B50">
      <w:pPr>
        <w:tabs>
          <w:tab w:val="left" w:pos="3982"/>
        </w:tabs>
      </w:pPr>
      <w:r>
        <w:rPr>
          <w:rFonts w:hint="eastAsia"/>
        </w:rPr>
        <w:t xml:space="preserve"> </w:t>
      </w:r>
    </w:p>
    <w:p w14:paraId="31A733A1" w14:textId="77777777" w:rsidR="00286278" w:rsidRDefault="00286278">
      <w:pPr>
        <w:jc w:val="center"/>
        <w:rPr>
          <w:b/>
          <w:sz w:val="48"/>
          <w:szCs w:val="48"/>
        </w:rPr>
      </w:pPr>
      <w:r>
        <w:rPr>
          <w:rFonts w:hint="eastAsia"/>
          <w:b/>
          <w:sz w:val="48"/>
          <w:szCs w:val="48"/>
        </w:rPr>
        <w:t>大连理工大学本科毕业论文（设计）</w:t>
      </w:r>
    </w:p>
    <w:p w14:paraId="76746334" w14:textId="77777777" w:rsidR="00286278" w:rsidRDefault="00286278"/>
    <w:p w14:paraId="6A0EB92D" w14:textId="77777777" w:rsidR="00286278" w:rsidRDefault="00286278"/>
    <w:p w14:paraId="51E2D3C8" w14:textId="77777777" w:rsidR="002E68D1" w:rsidRDefault="002E68D1">
      <w:pPr>
        <w:tabs>
          <w:tab w:val="clear" w:pos="377"/>
        </w:tabs>
        <w:spacing w:line="240" w:lineRule="auto"/>
        <w:ind w:leftChars="-97" w:left="-233" w:rightChars="-55" w:right="-132"/>
        <w:jc w:val="center"/>
        <w:rPr>
          <w:rFonts w:ascii="华文细黑" w:eastAsia="华文细黑" w:hAnsi="华文细黑"/>
          <w:b/>
          <w:sz w:val="44"/>
          <w:szCs w:val="44"/>
          <w:lang w:bidi="en-US"/>
        </w:rPr>
      </w:pPr>
      <w:r w:rsidRPr="002E68D1">
        <w:rPr>
          <w:rFonts w:ascii="华文细黑" w:eastAsia="华文细黑" w:hAnsi="华文细黑" w:hint="eastAsia"/>
          <w:b/>
          <w:sz w:val="44"/>
          <w:szCs w:val="44"/>
          <w:lang w:bidi="en-US"/>
        </w:rPr>
        <w:t>面向儿童的可交互式图片故事生成系统</w:t>
      </w:r>
    </w:p>
    <w:p w14:paraId="05E370BC" w14:textId="77777777" w:rsidR="00286278" w:rsidRDefault="002E68D1">
      <w:pPr>
        <w:tabs>
          <w:tab w:val="clear" w:pos="377"/>
        </w:tabs>
        <w:spacing w:line="240" w:lineRule="auto"/>
        <w:ind w:leftChars="-97" w:left="-233" w:rightChars="-55" w:right="-132"/>
        <w:jc w:val="center"/>
      </w:pPr>
      <w:r w:rsidRPr="002E68D1">
        <w:rPr>
          <w:b/>
          <w:color w:val="000000"/>
          <w:sz w:val="32"/>
          <w:szCs w:val="32"/>
        </w:rPr>
        <w:t>Interactive Picture Story Generation System for Children</w:t>
      </w:r>
    </w:p>
    <w:p w14:paraId="01687DF2" w14:textId="77777777" w:rsidR="00286278" w:rsidRDefault="00286278"/>
    <w:p w14:paraId="20B44F62" w14:textId="77777777" w:rsidR="00286278" w:rsidRDefault="00286278"/>
    <w:p w14:paraId="40562B5C" w14:textId="77777777" w:rsidR="00286278" w:rsidRDefault="00286278"/>
    <w:p w14:paraId="44CA35B6" w14:textId="77777777" w:rsidR="00286278" w:rsidRDefault="00286278"/>
    <w:p w14:paraId="1C7B5BA4" w14:textId="77777777" w:rsidR="00286278" w:rsidRDefault="00286278"/>
    <w:p w14:paraId="437751DC" w14:textId="77777777" w:rsidR="00286278" w:rsidRDefault="00286278"/>
    <w:p w14:paraId="538C3000" w14:textId="77777777" w:rsidR="00286278" w:rsidRDefault="00286278"/>
    <w:p w14:paraId="441A49FD" w14:textId="77777777" w:rsidR="00286278" w:rsidRDefault="00286278"/>
    <w:p w14:paraId="3F954E85" w14:textId="77777777" w:rsidR="00286278" w:rsidRDefault="00286278"/>
    <w:p w14:paraId="5DF21576" w14:textId="77777777" w:rsidR="00286278" w:rsidRDefault="00286278">
      <w:pPr>
        <w:spacing w:line="360" w:lineRule="auto"/>
        <w:ind w:firstLineChars="700" w:firstLine="2100"/>
        <w:rPr>
          <w:sz w:val="30"/>
          <w:szCs w:val="30"/>
          <w:u w:val="single"/>
        </w:rPr>
      </w:pPr>
      <w:r>
        <w:rPr>
          <w:rFonts w:hint="eastAsia"/>
          <w:sz w:val="30"/>
          <w:szCs w:val="30"/>
        </w:rPr>
        <w:t>学</w:t>
      </w:r>
      <w:r>
        <w:rPr>
          <w:rFonts w:hint="eastAsia"/>
          <w:sz w:val="30"/>
          <w:szCs w:val="30"/>
        </w:rPr>
        <w:t xml:space="preserve">       </w:t>
      </w:r>
      <w:r>
        <w:rPr>
          <w:rFonts w:hint="eastAsia"/>
          <w:sz w:val="30"/>
          <w:szCs w:val="30"/>
        </w:rPr>
        <w:t>院：</w:t>
      </w:r>
      <w:r>
        <w:rPr>
          <w:rFonts w:hint="eastAsia"/>
          <w:sz w:val="30"/>
          <w:szCs w:val="30"/>
          <w:u w:val="single"/>
        </w:rPr>
        <w:t xml:space="preserve">    </w:t>
      </w:r>
      <w:r w:rsidR="005C7DB0">
        <w:rPr>
          <w:rFonts w:hint="eastAsia"/>
          <w:sz w:val="30"/>
          <w:szCs w:val="30"/>
          <w:u w:val="single"/>
        </w:rPr>
        <w:t xml:space="preserve">  </w:t>
      </w:r>
      <w:r>
        <w:rPr>
          <w:rFonts w:hint="eastAsia"/>
          <w:sz w:val="30"/>
          <w:szCs w:val="30"/>
          <w:u w:val="single"/>
        </w:rPr>
        <w:t xml:space="preserve"> </w:t>
      </w:r>
      <w:r w:rsidR="005C7DB0">
        <w:rPr>
          <w:rFonts w:hint="eastAsia"/>
          <w:sz w:val="30"/>
          <w:szCs w:val="30"/>
          <w:u w:val="single"/>
        </w:rPr>
        <w:t>软件学院</w:t>
      </w:r>
      <w:r>
        <w:rPr>
          <w:rFonts w:hint="eastAsia"/>
          <w:sz w:val="30"/>
          <w:szCs w:val="30"/>
          <w:u w:val="single"/>
        </w:rPr>
        <w:t xml:space="preserve">   </w:t>
      </w:r>
      <w:r w:rsidR="006E7023">
        <w:rPr>
          <w:rFonts w:hint="eastAsia"/>
          <w:sz w:val="30"/>
          <w:szCs w:val="30"/>
          <w:u w:val="single"/>
        </w:rPr>
        <w:t xml:space="preserve"> </w:t>
      </w:r>
      <w:r>
        <w:rPr>
          <w:rFonts w:hint="eastAsia"/>
          <w:sz w:val="30"/>
          <w:szCs w:val="30"/>
          <w:u w:val="single"/>
        </w:rPr>
        <w:t xml:space="preserve">    </w:t>
      </w:r>
    </w:p>
    <w:p w14:paraId="2B2E4535" w14:textId="77777777" w:rsidR="00286278" w:rsidRDefault="00286278">
      <w:pPr>
        <w:spacing w:line="360" w:lineRule="auto"/>
        <w:ind w:firstLineChars="700" w:firstLine="2100"/>
        <w:rPr>
          <w:sz w:val="30"/>
          <w:szCs w:val="30"/>
          <w:u w:val="single"/>
        </w:rPr>
      </w:pPr>
      <w:r>
        <w:rPr>
          <w:rFonts w:hint="eastAsia"/>
          <w:sz w:val="30"/>
          <w:szCs w:val="30"/>
        </w:rPr>
        <w:t>专</w:t>
      </w:r>
      <w:r>
        <w:rPr>
          <w:rFonts w:hint="eastAsia"/>
          <w:sz w:val="30"/>
          <w:szCs w:val="30"/>
        </w:rPr>
        <w:t xml:space="preserve">       </w:t>
      </w:r>
      <w:r>
        <w:rPr>
          <w:rFonts w:hint="eastAsia"/>
          <w:sz w:val="30"/>
          <w:szCs w:val="30"/>
        </w:rPr>
        <w:t>业：</w:t>
      </w:r>
      <w:r>
        <w:rPr>
          <w:rFonts w:hint="eastAsia"/>
          <w:sz w:val="30"/>
          <w:szCs w:val="30"/>
          <w:u w:val="single"/>
        </w:rPr>
        <w:t xml:space="preserve">       </w:t>
      </w:r>
      <w:r w:rsidR="005C7DB0">
        <w:rPr>
          <w:rFonts w:hint="eastAsia"/>
          <w:sz w:val="30"/>
          <w:szCs w:val="30"/>
          <w:u w:val="single"/>
        </w:rPr>
        <w:t>软件工程</w:t>
      </w:r>
      <w:r>
        <w:rPr>
          <w:rFonts w:hint="eastAsia"/>
          <w:sz w:val="30"/>
          <w:szCs w:val="30"/>
          <w:u w:val="single"/>
        </w:rPr>
        <w:t xml:space="preserve">   </w:t>
      </w:r>
      <w:r w:rsidR="006E7023">
        <w:rPr>
          <w:rFonts w:hint="eastAsia"/>
          <w:sz w:val="30"/>
          <w:szCs w:val="30"/>
          <w:u w:val="single"/>
        </w:rPr>
        <w:t xml:space="preserve"> </w:t>
      </w:r>
      <w:r>
        <w:rPr>
          <w:rFonts w:hint="eastAsia"/>
          <w:sz w:val="30"/>
          <w:szCs w:val="30"/>
          <w:u w:val="single"/>
        </w:rPr>
        <w:t xml:space="preserve">    </w:t>
      </w:r>
    </w:p>
    <w:p w14:paraId="2921C6F7" w14:textId="77777777" w:rsidR="00286278" w:rsidRDefault="00286278">
      <w:pPr>
        <w:spacing w:line="360" w:lineRule="auto"/>
        <w:ind w:firstLineChars="700" w:firstLine="2100"/>
        <w:rPr>
          <w:sz w:val="30"/>
          <w:szCs w:val="30"/>
          <w:u w:val="single"/>
        </w:rPr>
      </w:pPr>
      <w:r>
        <w:rPr>
          <w:rFonts w:hint="eastAsia"/>
          <w:sz w:val="30"/>
          <w:szCs w:val="30"/>
        </w:rPr>
        <w:t>学</w:t>
      </w:r>
      <w:r>
        <w:rPr>
          <w:rFonts w:hint="eastAsia"/>
          <w:sz w:val="30"/>
          <w:szCs w:val="30"/>
        </w:rPr>
        <w:t xml:space="preserve"> </w:t>
      </w:r>
      <w:r>
        <w:rPr>
          <w:rFonts w:hint="eastAsia"/>
          <w:sz w:val="30"/>
          <w:szCs w:val="30"/>
        </w:rPr>
        <w:t>生</w:t>
      </w:r>
      <w:r>
        <w:rPr>
          <w:rFonts w:hint="eastAsia"/>
          <w:sz w:val="30"/>
          <w:szCs w:val="30"/>
        </w:rPr>
        <w:t xml:space="preserve"> </w:t>
      </w:r>
      <w:r>
        <w:rPr>
          <w:rFonts w:hint="eastAsia"/>
          <w:sz w:val="30"/>
          <w:szCs w:val="30"/>
        </w:rPr>
        <w:t>姓</w:t>
      </w:r>
      <w:r>
        <w:rPr>
          <w:rFonts w:hint="eastAsia"/>
          <w:sz w:val="30"/>
          <w:szCs w:val="30"/>
        </w:rPr>
        <w:t xml:space="preserve"> </w:t>
      </w:r>
      <w:r>
        <w:rPr>
          <w:rFonts w:hint="eastAsia"/>
          <w:sz w:val="30"/>
          <w:szCs w:val="30"/>
        </w:rPr>
        <w:t>名：</w:t>
      </w:r>
      <w:r>
        <w:rPr>
          <w:rFonts w:hint="eastAsia"/>
          <w:sz w:val="30"/>
          <w:szCs w:val="30"/>
          <w:u w:val="single"/>
        </w:rPr>
        <w:t xml:space="preserve">        </w:t>
      </w:r>
      <w:r w:rsidR="005C7DB0">
        <w:rPr>
          <w:rFonts w:hint="eastAsia"/>
          <w:sz w:val="30"/>
          <w:szCs w:val="30"/>
          <w:u w:val="single"/>
        </w:rPr>
        <w:t>张愈卓</w:t>
      </w:r>
      <w:r>
        <w:rPr>
          <w:rFonts w:hint="eastAsia"/>
          <w:sz w:val="30"/>
          <w:szCs w:val="30"/>
          <w:u w:val="single"/>
        </w:rPr>
        <w:t xml:space="preserve">     </w:t>
      </w:r>
      <w:r w:rsidR="005C7DB0">
        <w:rPr>
          <w:rFonts w:hint="eastAsia"/>
          <w:sz w:val="30"/>
          <w:szCs w:val="30"/>
          <w:u w:val="single"/>
        </w:rPr>
        <w:t xml:space="preserve"> </w:t>
      </w:r>
      <w:r w:rsidR="006E7023">
        <w:rPr>
          <w:rFonts w:hint="eastAsia"/>
          <w:sz w:val="30"/>
          <w:szCs w:val="30"/>
          <w:u w:val="single"/>
        </w:rPr>
        <w:t xml:space="preserve"> </w:t>
      </w:r>
      <w:r w:rsidR="005C7DB0">
        <w:rPr>
          <w:rFonts w:hint="eastAsia"/>
          <w:sz w:val="30"/>
          <w:szCs w:val="30"/>
          <w:u w:val="single"/>
        </w:rPr>
        <w:t xml:space="preserve">  </w:t>
      </w:r>
    </w:p>
    <w:p w14:paraId="0FDABADD" w14:textId="77777777" w:rsidR="00286278" w:rsidRDefault="00286278">
      <w:pPr>
        <w:spacing w:line="360" w:lineRule="auto"/>
        <w:ind w:firstLineChars="700" w:firstLine="2100"/>
        <w:rPr>
          <w:sz w:val="30"/>
          <w:szCs w:val="30"/>
          <w:u w:val="single"/>
        </w:rPr>
      </w:pPr>
      <w:r>
        <w:rPr>
          <w:rFonts w:hint="eastAsia"/>
          <w:sz w:val="30"/>
          <w:szCs w:val="30"/>
        </w:rPr>
        <w:t>学</w:t>
      </w:r>
      <w:r>
        <w:rPr>
          <w:rFonts w:hint="eastAsia"/>
          <w:sz w:val="30"/>
          <w:szCs w:val="30"/>
        </w:rPr>
        <w:t xml:space="preserve">       </w:t>
      </w:r>
      <w:r>
        <w:rPr>
          <w:rFonts w:hint="eastAsia"/>
          <w:sz w:val="30"/>
          <w:szCs w:val="30"/>
        </w:rPr>
        <w:t>号：</w:t>
      </w:r>
      <w:r>
        <w:rPr>
          <w:rFonts w:hint="eastAsia"/>
          <w:sz w:val="30"/>
          <w:szCs w:val="30"/>
          <w:u w:val="single"/>
        </w:rPr>
        <w:t xml:space="preserve">   </w:t>
      </w:r>
      <w:r w:rsidR="005C7DB0">
        <w:rPr>
          <w:rFonts w:hint="eastAsia"/>
          <w:sz w:val="30"/>
          <w:szCs w:val="30"/>
          <w:u w:val="single"/>
        </w:rPr>
        <w:t xml:space="preserve">   20222241183</w:t>
      </w:r>
      <w:r>
        <w:rPr>
          <w:rFonts w:hint="eastAsia"/>
          <w:sz w:val="30"/>
          <w:szCs w:val="30"/>
          <w:u w:val="single"/>
        </w:rPr>
        <w:t xml:space="preserve">   </w:t>
      </w:r>
      <w:r w:rsidR="005C7DB0">
        <w:rPr>
          <w:rFonts w:hint="eastAsia"/>
          <w:sz w:val="30"/>
          <w:szCs w:val="30"/>
          <w:u w:val="single"/>
        </w:rPr>
        <w:t xml:space="preserve">  </w:t>
      </w:r>
      <w:r>
        <w:rPr>
          <w:rFonts w:hint="eastAsia"/>
          <w:sz w:val="30"/>
          <w:szCs w:val="30"/>
          <w:u w:val="single"/>
        </w:rPr>
        <w:t xml:space="preserve"> </w:t>
      </w:r>
    </w:p>
    <w:p w14:paraId="553F6E8D" w14:textId="77777777" w:rsidR="00286278" w:rsidRDefault="00286278">
      <w:pPr>
        <w:spacing w:line="360" w:lineRule="auto"/>
        <w:ind w:firstLineChars="700" w:firstLine="2100"/>
        <w:rPr>
          <w:sz w:val="30"/>
          <w:szCs w:val="30"/>
          <w:u w:val="single"/>
        </w:rPr>
      </w:pPr>
      <w:r>
        <w:rPr>
          <w:rFonts w:hint="eastAsia"/>
          <w:sz w:val="30"/>
          <w:szCs w:val="30"/>
        </w:rPr>
        <w:t>指</w:t>
      </w:r>
      <w:r>
        <w:rPr>
          <w:rFonts w:hint="eastAsia"/>
          <w:sz w:val="30"/>
          <w:szCs w:val="30"/>
        </w:rPr>
        <w:t xml:space="preserve"> </w:t>
      </w:r>
      <w:r>
        <w:rPr>
          <w:rFonts w:hint="eastAsia"/>
          <w:sz w:val="30"/>
          <w:szCs w:val="30"/>
        </w:rPr>
        <w:t>导</w:t>
      </w:r>
      <w:r>
        <w:rPr>
          <w:rFonts w:hint="eastAsia"/>
          <w:sz w:val="30"/>
          <w:szCs w:val="30"/>
        </w:rPr>
        <w:t xml:space="preserve"> </w:t>
      </w:r>
      <w:r>
        <w:rPr>
          <w:rFonts w:hint="eastAsia"/>
          <w:sz w:val="30"/>
          <w:szCs w:val="30"/>
        </w:rPr>
        <w:t>教</w:t>
      </w:r>
      <w:r>
        <w:rPr>
          <w:rFonts w:hint="eastAsia"/>
          <w:sz w:val="30"/>
          <w:szCs w:val="30"/>
        </w:rPr>
        <w:t xml:space="preserve"> </w:t>
      </w:r>
      <w:r>
        <w:rPr>
          <w:rFonts w:hint="eastAsia"/>
          <w:sz w:val="30"/>
          <w:szCs w:val="30"/>
        </w:rPr>
        <w:t>师：</w:t>
      </w:r>
      <w:r>
        <w:rPr>
          <w:rFonts w:hint="eastAsia"/>
          <w:sz w:val="30"/>
          <w:szCs w:val="30"/>
          <w:u w:val="single"/>
        </w:rPr>
        <w:t xml:space="preserve">      </w:t>
      </w:r>
      <w:r w:rsidR="005C7DB0">
        <w:rPr>
          <w:rFonts w:hint="eastAsia"/>
          <w:sz w:val="30"/>
          <w:szCs w:val="30"/>
          <w:u w:val="single"/>
        </w:rPr>
        <w:t xml:space="preserve">  </w:t>
      </w:r>
      <w:r>
        <w:rPr>
          <w:rFonts w:hint="eastAsia"/>
          <w:sz w:val="30"/>
          <w:szCs w:val="30"/>
          <w:u w:val="single"/>
        </w:rPr>
        <w:t xml:space="preserve"> </w:t>
      </w:r>
      <w:r w:rsidR="005C7DB0">
        <w:rPr>
          <w:rFonts w:hint="eastAsia"/>
          <w:sz w:val="30"/>
          <w:szCs w:val="30"/>
          <w:u w:val="single"/>
        </w:rPr>
        <w:t>胡燕</w:t>
      </w:r>
      <w:r>
        <w:rPr>
          <w:rFonts w:hint="eastAsia"/>
          <w:sz w:val="30"/>
          <w:szCs w:val="30"/>
          <w:u w:val="single"/>
        </w:rPr>
        <w:t xml:space="preserve">          </w:t>
      </w:r>
    </w:p>
    <w:p w14:paraId="7D80EEE3" w14:textId="77777777" w:rsidR="00286278" w:rsidRDefault="00286278">
      <w:pPr>
        <w:spacing w:line="360" w:lineRule="auto"/>
        <w:ind w:firstLineChars="700" w:firstLine="2100"/>
        <w:rPr>
          <w:sz w:val="30"/>
          <w:szCs w:val="30"/>
          <w:u w:val="single"/>
        </w:rPr>
      </w:pPr>
      <w:r>
        <w:rPr>
          <w:rFonts w:hint="eastAsia"/>
          <w:sz w:val="30"/>
          <w:szCs w:val="30"/>
        </w:rPr>
        <w:t>评</w:t>
      </w:r>
      <w:r>
        <w:rPr>
          <w:rFonts w:hint="eastAsia"/>
          <w:sz w:val="30"/>
          <w:szCs w:val="30"/>
        </w:rPr>
        <w:t xml:space="preserve"> </w:t>
      </w:r>
      <w:r>
        <w:rPr>
          <w:rFonts w:hint="eastAsia"/>
          <w:sz w:val="30"/>
          <w:szCs w:val="30"/>
        </w:rPr>
        <w:t>阅</w:t>
      </w:r>
      <w:r>
        <w:rPr>
          <w:rFonts w:hint="eastAsia"/>
          <w:sz w:val="30"/>
          <w:szCs w:val="30"/>
        </w:rPr>
        <w:t xml:space="preserve"> </w:t>
      </w:r>
      <w:r>
        <w:rPr>
          <w:rFonts w:hint="eastAsia"/>
          <w:sz w:val="30"/>
          <w:szCs w:val="30"/>
        </w:rPr>
        <w:t>教</w:t>
      </w:r>
      <w:r>
        <w:rPr>
          <w:rFonts w:hint="eastAsia"/>
          <w:sz w:val="30"/>
          <w:szCs w:val="30"/>
        </w:rPr>
        <w:t xml:space="preserve"> </w:t>
      </w:r>
      <w:r>
        <w:rPr>
          <w:rFonts w:hint="eastAsia"/>
          <w:sz w:val="30"/>
          <w:szCs w:val="30"/>
        </w:rPr>
        <w:t>师：</w:t>
      </w:r>
      <w:r>
        <w:rPr>
          <w:rFonts w:hint="eastAsia"/>
          <w:sz w:val="30"/>
          <w:szCs w:val="30"/>
          <w:u w:val="single"/>
        </w:rPr>
        <w:t xml:space="preserve">                       </w:t>
      </w:r>
    </w:p>
    <w:p w14:paraId="5659683C" w14:textId="77777777" w:rsidR="00286278" w:rsidRDefault="00286278">
      <w:pPr>
        <w:spacing w:line="360" w:lineRule="auto"/>
        <w:ind w:firstLineChars="700" w:firstLine="2100"/>
        <w:rPr>
          <w:sz w:val="30"/>
          <w:szCs w:val="30"/>
          <w:u w:val="single"/>
        </w:rPr>
      </w:pPr>
      <w:r>
        <w:rPr>
          <w:rFonts w:hint="eastAsia"/>
          <w:sz w:val="30"/>
          <w:szCs w:val="30"/>
        </w:rPr>
        <w:t>完</w:t>
      </w:r>
      <w:r>
        <w:rPr>
          <w:rFonts w:hint="eastAsia"/>
          <w:sz w:val="30"/>
          <w:szCs w:val="30"/>
        </w:rPr>
        <w:t xml:space="preserve"> </w:t>
      </w:r>
      <w:r>
        <w:rPr>
          <w:rFonts w:hint="eastAsia"/>
          <w:sz w:val="30"/>
          <w:szCs w:val="30"/>
        </w:rPr>
        <w:t>成</w:t>
      </w:r>
      <w:r>
        <w:rPr>
          <w:rFonts w:hint="eastAsia"/>
          <w:sz w:val="30"/>
          <w:szCs w:val="30"/>
        </w:rPr>
        <w:t xml:space="preserve"> </w:t>
      </w:r>
      <w:r>
        <w:rPr>
          <w:rFonts w:hint="eastAsia"/>
          <w:sz w:val="30"/>
          <w:szCs w:val="30"/>
        </w:rPr>
        <w:t>日</w:t>
      </w:r>
      <w:r>
        <w:rPr>
          <w:rFonts w:hint="eastAsia"/>
          <w:sz w:val="30"/>
          <w:szCs w:val="30"/>
        </w:rPr>
        <w:t xml:space="preserve"> </w:t>
      </w:r>
      <w:r>
        <w:rPr>
          <w:rFonts w:hint="eastAsia"/>
          <w:sz w:val="30"/>
          <w:szCs w:val="30"/>
        </w:rPr>
        <w:t>期：</w:t>
      </w:r>
      <w:r>
        <w:rPr>
          <w:rFonts w:hint="eastAsia"/>
          <w:sz w:val="30"/>
          <w:szCs w:val="30"/>
          <w:u w:val="single"/>
        </w:rPr>
        <w:t xml:space="preserve">                       </w:t>
      </w:r>
    </w:p>
    <w:p w14:paraId="3F00A3AF" w14:textId="77777777" w:rsidR="00286278" w:rsidRDefault="00286278">
      <w:pPr>
        <w:rPr>
          <w:rFonts w:ascii="华文行楷" w:eastAsia="华文行楷"/>
          <w:sz w:val="36"/>
          <w:szCs w:val="36"/>
        </w:rPr>
      </w:pPr>
    </w:p>
    <w:p w14:paraId="16943AE8" w14:textId="77777777" w:rsidR="00286278" w:rsidRDefault="00286278">
      <w:pPr>
        <w:ind w:firstLineChars="900" w:firstLine="3240"/>
        <w:rPr>
          <w:rFonts w:ascii="华文行楷" w:eastAsia="华文行楷"/>
          <w:sz w:val="36"/>
          <w:szCs w:val="36"/>
        </w:rPr>
      </w:pPr>
    </w:p>
    <w:p w14:paraId="4FA490F3" w14:textId="77777777" w:rsidR="00286278" w:rsidRDefault="00286278">
      <w:pPr>
        <w:ind w:firstLineChars="900" w:firstLine="3240"/>
        <w:rPr>
          <w:rFonts w:ascii="华文行楷" w:eastAsia="华文行楷"/>
          <w:sz w:val="36"/>
          <w:szCs w:val="36"/>
        </w:rPr>
      </w:pPr>
      <w:r>
        <w:rPr>
          <w:rFonts w:ascii="华文行楷" w:eastAsia="华文行楷" w:hint="eastAsia"/>
          <w:sz w:val="36"/>
          <w:szCs w:val="36"/>
        </w:rPr>
        <w:t>大连理工大学</w:t>
      </w:r>
    </w:p>
    <w:p w14:paraId="77599CBB" w14:textId="77777777" w:rsidR="00286278" w:rsidRDefault="00286278">
      <w:pPr>
        <w:spacing w:line="360" w:lineRule="auto"/>
        <w:ind w:firstLineChars="1150" w:firstLine="2760"/>
      </w:pPr>
      <w:r>
        <w:rPr>
          <w:rFonts w:hint="eastAsia"/>
        </w:rPr>
        <w:t>Dalian University of Technology</w:t>
      </w:r>
    </w:p>
    <w:p w14:paraId="43DEA5B3" w14:textId="77777777" w:rsidR="00286278" w:rsidRDefault="00286278">
      <w:pPr>
        <w:spacing w:line="360" w:lineRule="auto"/>
        <w:jc w:val="center"/>
        <w:sectPr w:rsidR="00286278">
          <w:headerReference w:type="default" r:id="rId8"/>
          <w:pgSz w:w="11906" w:h="16838"/>
          <w:pgMar w:top="1985" w:right="1418" w:bottom="1418" w:left="1418" w:header="1418" w:footer="1134" w:gutter="0"/>
          <w:cols w:space="720"/>
          <w:docGrid w:linePitch="326" w:charSpace="-2048"/>
        </w:sectPr>
      </w:pPr>
    </w:p>
    <w:p w14:paraId="4F878FEE" w14:textId="77777777" w:rsidR="00286278" w:rsidRDefault="00286278">
      <w:pPr>
        <w:spacing w:after="220" w:line="360" w:lineRule="auto"/>
        <w:jc w:val="center"/>
        <w:rPr>
          <w:rFonts w:ascii="华文细黑" w:eastAsia="华文细黑" w:hAnsi="华文细黑"/>
          <w:b/>
          <w:color w:val="000000"/>
          <w:sz w:val="44"/>
          <w:szCs w:val="44"/>
        </w:rPr>
      </w:pPr>
      <w:bookmarkStart w:id="0" w:name="_Toc105579304"/>
      <w:r>
        <w:rPr>
          <w:rFonts w:ascii="华文细黑" w:eastAsia="华文细黑" w:hAnsi="华文细黑" w:hint="eastAsia"/>
          <w:b/>
          <w:color w:val="000000"/>
          <w:sz w:val="44"/>
          <w:szCs w:val="44"/>
        </w:rPr>
        <w:lastRenderedPageBreak/>
        <w:t>原创性声明</w:t>
      </w:r>
    </w:p>
    <w:p w14:paraId="1EA97761" w14:textId="77777777" w:rsidR="00286278" w:rsidRDefault="00286278">
      <w:pPr>
        <w:snapToGrid w:val="0"/>
        <w:ind w:firstLineChars="200" w:firstLine="600"/>
        <w:rPr>
          <w:rFonts w:ascii="宋体" w:hAnsi="宋体"/>
          <w:color w:val="000000"/>
          <w:sz w:val="30"/>
          <w:szCs w:val="30"/>
        </w:rPr>
      </w:pPr>
      <w:r>
        <w:rPr>
          <w:rFonts w:ascii="宋体" w:hAnsi="宋体" w:hint="eastAsia"/>
          <w:color w:val="000000"/>
          <w:sz w:val="30"/>
          <w:szCs w:val="30"/>
        </w:rPr>
        <w:t>本人郑重声明：本人所呈交的毕业论文（设计），是在指导老师的指导下独立进行研究所取得的成果。毕业论文（设计）中凡引用他人已经发表或未发表的成果、数据、观点等，均已明确注明出处。除文中已经注明引用的内容外，不包含任何其他个人或集体已经发表或撰写过的科研成果。对本文的研究成果做出重要贡献的个人和集体，均已在文中以明确方式标明。</w:t>
      </w:r>
    </w:p>
    <w:p w14:paraId="66557683" w14:textId="77777777" w:rsidR="00286278" w:rsidRDefault="00286278">
      <w:pPr>
        <w:rPr>
          <w:rFonts w:ascii="宋体" w:hAnsi="宋体"/>
          <w:color w:val="000000"/>
          <w:sz w:val="30"/>
          <w:szCs w:val="30"/>
        </w:rPr>
      </w:pPr>
    </w:p>
    <w:p w14:paraId="77B07B38" w14:textId="77777777" w:rsidR="00286278" w:rsidRDefault="00286278">
      <w:pPr>
        <w:rPr>
          <w:rFonts w:ascii="宋体" w:hAnsi="宋体"/>
          <w:color w:val="000000"/>
          <w:sz w:val="30"/>
          <w:szCs w:val="30"/>
        </w:rPr>
      </w:pPr>
      <w:r>
        <w:rPr>
          <w:rFonts w:ascii="宋体" w:hAnsi="宋体" w:hint="eastAsia"/>
          <w:color w:val="000000"/>
          <w:sz w:val="30"/>
          <w:szCs w:val="30"/>
        </w:rPr>
        <w:t>本声明的法律责任由本人承担。</w:t>
      </w:r>
    </w:p>
    <w:p w14:paraId="4874084E" w14:textId="77777777" w:rsidR="00286278" w:rsidRDefault="00286278">
      <w:pPr>
        <w:rPr>
          <w:rFonts w:ascii="宋体" w:hAnsi="宋体"/>
          <w:color w:val="000000"/>
          <w:sz w:val="30"/>
          <w:szCs w:val="30"/>
        </w:rPr>
      </w:pPr>
    </w:p>
    <w:p w14:paraId="266F8702" w14:textId="77777777" w:rsidR="00286278" w:rsidRDefault="00286278">
      <w:pPr>
        <w:rPr>
          <w:rFonts w:ascii="宋体" w:hAnsi="宋体"/>
          <w:color w:val="000000"/>
          <w:sz w:val="30"/>
          <w:szCs w:val="30"/>
        </w:rPr>
      </w:pPr>
    </w:p>
    <w:p w14:paraId="1F9B1612" w14:textId="77777777" w:rsidR="00286278" w:rsidRDefault="00286278">
      <w:pPr>
        <w:rPr>
          <w:rFonts w:ascii="宋体" w:hAnsi="宋体"/>
          <w:color w:val="000000"/>
          <w:sz w:val="30"/>
          <w:szCs w:val="30"/>
        </w:rPr>
      </w:pPr>
      <w:r>
        <w:rPr>
          <w:rFonts w:ascii="宋体" w:hAnsi="宋体" w:hint="eastAsia"/>
          <w:color w:val="000000"/>
          <w:sz w:val="30"/>
          <w:szCs w:val="30"/>
        </w:rPr>
        <w:t>作者签名：                          日  期：</w:t>
      </w:r>
    </w:p>
    <w:p w14:paraId="1BAA68D0" w14:textId="77777777" w:rsidR="00286278" w:rsidRDefault="00286278">
      <w:pPr>
        <w:rPr>
          <w:color w:val="000000"/>
          <w:sz w:val="30"/>
          <w:szCs w:val="30"/>
        </w:rPr>
      </w:pPr>
    </w:p>
    <w:p w14:paraId="7383B6D8" w14:textId="77777777" w:rsidR="00286278" w:rsidRDefault="00286278">
      <w:pPr>
        <w:rPr>
          <w:color w:val="000000"/>
        </w:rPr>
      </w:pPr>
    </w:p>
    <w:p w14:paraId="1F0A8105" w14:textId="77777777" w:rsidR="00286278" w:rsidRDefault="00286278">
      <w:pPr>
        <w:rPr>
          <w:color w:val="000000"/>
        </w:rPr>
      </w:pPr>
    </w:p>
    <w:p w14:paraId="71045CBA" w14:textId="77777777" w:rsidR="00286278" w:rsidRDefault="00286278">
      <w:pPr>
        <w:rPr>
          <w:color w:val="000000"/>
        </w:rPr>
      </w:pPr>
    </w:p>
    <w:p w14:paraId="4F664973" w14:textId="77777777" w:rsidR="00286278" w:rsidRDefault="00286278"/>
    <w:p w14:paraId="221CA09D" w14:textId="77777777" w:rsidR="00286278" w:rsidRDefault="00286278"/>
    <w:p w14:paraId="3F4A66B9" w14:textId="77777777" w:rsidR="00286278" w:rsidRDefault="00286278"/>
    <w:p w14:paraId="2453B02F" w14:textId="77777777" w:rsidR="00286278" w:rsidRDefault="00286278"/>
    <w:p w14:paraId="399AC0E8" w14:textId="77777777" w:rsidR="00286278" w:rsidRDefault="00286278"/>
    <w:p w14:paraId="00E76937" w14:textId="77777777" w:rsidR="00286278" w:rsidRDefault="00286278"/>
    <w:p w14:paraId="48BC09CB" w14:textId="77777777" w:rsidR="00286278" w:rsidRDefault="00286278"/>
    <w:p w14:paraId="70D08E08" w14:textId="77777777" w:rsidR="00286278" w:rsidRDefault="00286278"/>
    <w:p w14:paraId="0BE5B3AF" w14:textId="77777777" w:rsidR="00286278" w:rsidRDefault="00286278"/>
    <w:p w14:paraId="062AEDE9" w14:textId="77777777" w:rsidR="00286278" w:rsidRDefault="00286278"/>
    <w:p w14:paraId="37F5B300" w14:textId="77777777" w:rsidR="00286278" w:rsidRDefault="00286278"/>
    <w:p w14:paraId="67E0D90B" w14:textId="77777777" w:rsidR="00286278" w:rsidRDefault="00286278"/>
    <w:p w14:paraId="37F3773A" w14:textId="77777777" w:rsidR="00286278" w:rsidRDefault="00286278"/>
    <w:p w14:paraId="1231CC0E" w14:textId="77777777" w:rsidR="00286278" w:rsidRDefault="00286278"/>
    <w:p w14:paraId="1B6E02B7" w14:textId="77777777" w:rsidR="00286278" w:rsidRDefault="00286278">
      <w:pPr>
        <w:spacing w:after="220" w:line="360" w:lineRule="auto"/>
        <w:jc w:val="center"/>
        <w:rPr>
          <w:rFonts w:ascii="华文细黑" w:eastAsia="华文细黑" w:hAnsi="华文细黑"/>
          <w:b/>
          <w:color w:val="000000"/>
          <w:sz w:val="44"/>
          <w:szCs w:val="44"/>
        </w:rPr>
      </w:pPr>
      <w:r>
        <w:rPr>
          <w:rFonts w:ascii="华文细黑" w:eastAsia="华文细黑" w:hAnsi="华文细黑" w:hint="eastAsia"/>
          <w:b/>
          <w:color w:val="000000"/>
          <w:sz w:val="44"/>
          <w:szCs w:val="44"/>
        </w:rPr>
        <w:lastRenderedPageBreak/>
        <w:t>关于使用授权的声明</w:t>
      </w:r>
    </w:p>
    <w:p w14:paraId="666AE0D9" w14:textId="77777777" w:rsidR="00286278" w:rsidRDefault="00286278">
      <w:pPr>
        <w:snapToGrid w:val="0"/>
        <w:ind w:firstLineChars="200" w:firstLine="600"/>
        <w:rPr>
          <w:rFonts w:ascii="宋体" w:hAnsi="宋体"/>
          <w:color w:val="000000"/>
          <w:sz w:val="30"/>
          <w:szCs w:val="30"/>
        </w:rPr>
      </w:pPr>
      <w:r>
        <w:rPr>
          <w:rFonts w:ascii="宋体" w:hAnsi="宋体" w:hint="eastAsia"/>
          <w:color w:val="000000"/>
          <w:sz w:val="30"/>
          <w:szCs w:val="30"/>
        </w:rPr>
        <w:t>本人在指导老师指导下所完成的毕业论文（设计）及相关的资料（包括图纸、试验记录、原始数据、实物照片、图片、录音带、设计手稿等），知识产权归属大连理工大学。本人完全了解大连理工大学有关保存、使用毕业论文（设计）的规定，本人授权大连理工大学可以将本毕业论文（设计）的全部或部分内容编入有关数据库进行检索，可以采用任何复制手段保存和汇编本毕业论文（设计）。如果发表相关成果，一定征得指导教师同意，且第一署名单位为大连理工大学。本人离校后使用毕业论文（设计）或与该论文直接相关的学术论文或成果时，第一署名单位仍然为大连理工大学。</w:t>
      </w:r>
    </w:p>
    <w:p w14:paraId="2D40D1C7" w14:textId="77777777" w:rsidR="00286278" w:rsidRDefault="00286278">
      <w:pPr>
        <w:snapToGrid w:val="0"/>
        <w:ind w:firstLineChars="200" w:firstLine="600"/>
        <w:rPr>
          <w:rFonts w:ascii="宋体" w:hAnsi="宋体"/>
          <w:color w:val="000000"/>
          <w:sz w:val="30"/>
          <w:szCs w:val="30"/>
        </w:rPr>
      </w:pPr>
    </w:p>
    <w:p w14:paraId="2ABC9D2E" w14:textId="77777777" w:rsidR="00286278" w:rsidRDefault="00286278">
      <w:pPr>
        <w:snapToGrid w:val="0"/>
        <w:ind w:firstLineChars="200" w:firstLine="600"/>
        <w:rPr>
          <w:rFonts w:ascii="宋体" w:hAnsi="宋体"/>
          <w:color w:val="000000"/>
          <w:sz w:val="30"/>
          <w:szCs w:val="30"/>
        </w:rPr>
      </w:pPr>
    </w:p>
    <w:p w14:paraId="20E6B80B" w14:textId="77777777" w:rsidR="00286278" w:rsidRDefault="00286278">
      <w:pPr>
        <w:snapToGrid w:val="0"/>
        <w:rPr>
          <w:rFonts w:ascii="宋体" w:hAnsi="宋体"/>
          <w:color w:val="000000"/>
          <w:sz w:val="30"/>
          <w:szCs w:val="30"/>
        </w:rPr>
      </w:pPr>
      <w:r>
        <w:rPr>
          <w:rFonts w:ascii="宋体" w:hAnsi="宋体" w:hint="eastAsia"/>
          <w:color w:val="000000"/>
          <w:sz w:val="30"/>
          <w:szCs w:val="30"/>
        </w:rPr>
        <w:t>论文作者签名：                          日  期：</w:t>
      </w:r>
    </w:p>
    <w:p w14:paraId="4E2F38AA" w14:textId="77777777" w:rsidR="00286278" w:rsidRDefault="00286278">
      <w:pPr>
        <w:snapToGrid w:val="0"/>
        <w:rPr>
          <w:rFonts w:ascii="宋体" w:hAnsi="宋体"/>
          <w:color w:val="000000"/>
          <w:sz w:val="30"/>
          <w:szCs w:val="30"/>
        </w:rPr>
      </w:pPr>
    </w:p>
    <w:p w14:paraId="049DB438" w14:textId="77777777" w:rsidR="00286278" w:rsidRDefault="00286278">
      <w:pPr>
        <w:snapToGrid w:val="0"/>
        <w:rPr>
          <w:rFonts w:ascii="宋体" w:hAnsi="宋体"/>
          <w:color w:val="000000"/>
          <w:sz w:val="30"/>
          <w:szCs w:val="30"/>
        </w:rPr>
      </w:pPr>
      <w:r>
        <w:rPr>
          <w:rFonts w:ascii="宋体" w:hAnsi="宋体" w:hint="eastAsia"/>
          <w:color w:val="000000"/>
          <w:sz w:val="30"/>
          <w:szCs w:val="30"/>
        </w:rPr>
        <w:t>指导老师签名：                          日  期：</w:t>
      </w:r>
    </w:p>
    <w:p w14:paraId="31176F62" w14:textId="77777777" w:rsidR="00286278" w:rsidRDefault="00286278">
      <w:pPr>
        <w:spacing w:line="360" w:lineRule="auto"/>
        <w:jc w:val="center"/>
      </w:pPr>
    </w:p>
    <w:p w14:paraId="6B18CE6D" w14:textId="77777777" w:rsidR="00286278" w:rsidRDefault="00286278">
      <w:pPr>
        <w:spacing w:line="360" w:lineRule="auto"/>
        <w:jc w:val="center"/>
      </w:pPr>
    </w:p>
    <w:p w14:paraId="31B424E8" w14:textId="77777777" w:rsidR="00286278" w:rsidRDefault="00286278">
      <w:pPr>
        <w:spacing w:line="360" w:lineRule="auto"/>
        <w:jc w:val="center"/>
      </w:pPr>
    </w:p>
    <w:p w14:paraId="66F8B51E" w14:textId="77777777" w:rsidR="00286278" w:rsidRDefault="00286278">
      <w:pPr>
        <w:spacing w:line="360" w:lineRule="auto"/>
        <w:jc w:val="center"/>
        <w:sectPr w:rsidR="00286278">
          <w:headerReference w:type="default" r:id="rId9"/>
          <w:pgSz w:w="11906" w:h="16838"/>
          <w:pgMar w:top="1985" w:right="1418" w:bottom="1418" w:left="1418" w:header="1418" w:footer="1134" w:gutter="0"/>
          <w:cols w:space="720"/>
          <w:docGrid w:linePitch="326" w:charSpace="-2048"/>
        </w:sectPr>
      </w:pPr>
    </w:p>
    <w:p w14:paraId="6E491BC2" w14:textId="77777777" w:rsidR="00286278" w:rsidRDefault="00286278">
      <w:pPr>
        <w:pStyle w:val="1"/>
        <w:jc w:val="center"/>
      </w:pPr>
      <w:bookmarkStart w:id="1" w:name="_Toc229929044"/>
      <w:r>
        <w:rPr>
          <w:rFonts w:hint="eastAsia"/>
        </w:rPr>
        <w:lastRenderedPageBreak/>
        <w:t>摘要</w:t>
      </w:r>
      <w:bookmarkEnd w:id="0"/>
      <w:bookmarkEnd w:id="1"/>
    </w:p>
    <w:p w14:paraId="3DBBB0A8" w14:textId="2D164596" w:rsidR="0036300C" w:rsidRDefault="00F5761F" w:rsidP="00D25437">
      <w:pPr>
        <w:snapToGrid w:val="0"/>
        <w:ind w:firstLineChars="200" w:firstLine="480"/>
      </w:pPr>
      <w:r w:rsidRPr="00F5761F">
        <w:t>为</w:t>
      </w:r>
      <w:r w:rsidR="00191F89">
        <w:rPr>
          <w:rFonts w:hint="eastAsia"/>
        </w:rPr>
        <w:t>了</w:t>
      </w:r>
      <w:r w:rsidRPr="00F5761F">
        <w:t>解决传统</w:t>
      </w:r>
      <w:r w:rsidR="009857E1">
        <w:rPr>
          <w:rFonts w:hint="eastAsia"/>
        </w:rPr>
        <w:t>的</w:t>
      </w:r>
      <w:r w:rsidRPr="00F5761F">
        <w:t>儿童</w:t>
      </w:r>
      <w:proofErr w:type="gramStart"/>
      <w:r w:rsidRPr="00F5761F">
        <w:t>绘本互动</w:t>
      </w:r>
      <w:proofErr w:type="gramEnd"/>
      <w:r w:rsidRPr="00F5761F">
        <w:t>性不足，以及</w:t>
      </w:r>
      <w:r w:rsidR="009857E1">
        <w:rPr>
          <w:rFonts w:hint="eastAsia"/>
        </w:rPr>
        <w:t>将</w:t>
      </w:r>
      <w:r w:rsidRPr="00F5761F">
        <w:t>生成式人工智能直接应用于连续</w:t>
      </w:r>
      <w:proofErr w:type="gramStart"/>
      <w:r w:rsidRPr="00F5761F">
        <w:t>绘本创作</w:t>
      </w:r>
      <w:proofErr w:type="gramEnd"/>
      <w:r w:rsidRPr="00F5761F">
        <w:t>时容易出现的剧情丢失、角色设定</w:t>
      </w:r>
      <w:r w:rsidR="00191F89">
        <w:rPr>
          <w:rFonts w:hint="eastAsia"/>
        </w:rPr>
        <w:t>不一致</w:t>
      </w:r>
      <w:r w:rsidRPr="00F5761F">
        <w:t>、插图形象不稳定和内容安全难以保障等问题</w:t>
      </w:r>
      <w:r w:rsidR="009857E1">
        <w:rPr>
          <w:rFonts w:hint="eastAsia"/>
        </w:rPr>
        <w:t>。</w:t>
      </w:r>
      <w:r w:rsidRPr="00F5761F">
        <w:t>本文设计并实现了一套面向儿童的可交互式图片故事生成系统</w:t>
      </w:r>
      <w:r w:rsidR="00D25437">
        <w:rPr>
          <w:rFonts w:hint="eastAsia"/>
        </w:rPr>
        <w:t>。</w:t>
      </w:r>
    </w:p>
    <w:p w14:paraId="18F1B7FC" w14:textId="2A82DF0B" w:rsidR="0036300C" w:rsidRDefault="00CE37EE" w:rsidP="00D25437">
      <w:pPr>
        <w:snapToGrid w:val="0"/>
        <w:ind w:firstLineChars="200" w:firstLine="480"/>
      </w:pPr>
      <w:r w:rsidRPr="00F5761F">
        <w:t>本文重点围绕</w:t>
      </w:r>
      <w:proofErr w:type="gramStart"/>
      <w:r>
        <w:rPr>
          <w:rFonts w:hint="eastAsia"/>
        </w:rPr>
        <w:t>绘本</w:t>
      </w:r>
      <w:r w:rsidRPr="00F5761F">
        <w:t>阅读</w:t>
      </w:r>
      <w:proofErr w:type="gramEnd"/>
      <w:r w:rsidRPr="00F5761F">
        <w:t>场景中的多轮叙事连贯性、连续页面角色一致性和生成内容适龄性三个</w:t>
      </w:r>
      <w:r>
        <w:rPr>
          <w:rFonts w:hint="eastAsia"/>
        </w:rPr>
        <w:t>问题</w:t>
      </w:r>
      <w:r w:rsidRPr="00F5761F">
        <w:t>展开设计。系统</w:t>
      </w:r>
      <w:r w:rsidR="0036300C">
        <w:rPr>
          <w:rFonts w:hint="eastAsia"/>
        </w:rPr>
        <w:t>设计了“导演</w:t>
      </w:r>
      <w:r w:rsidR="00D876FE">
        <w:rPr>
          <w:rFonts w:hint="eastAsia"/>
        </w:rPr>
        <w:t>、</w:t>
      </w:r>
      <w:r w:rsidR="0036300C">
        <w:rPr>
          <w:rFonts w:hint="eastAsia"/>
        </w:rPr>
        <w:t>演员</w:t>
      </w:r>
      <w:r w:rsidR="00D876FE">
        <w:rPr>
          <w:rFonts w:hint="eastAsia"/>
        </w:rPr>
        <w:t>、</w:t>
      </w:r>
      <w:r w:rsidR="0036300C">
        <w:rPr>
          <w:rFonts w:hint="eastAsia"/>
        </w:rPr>
        <w:t>评论家”的多</w:t>
      </w:r>
      <w:r w:rsidR="00D876FE">
        <w:rPr>
          <w:rFonts w:hint="eastAsia"/>
        </w:rPr>
        <w:t>智能体协作</w:t>
      </w:r>
      <w:r w:rsidR="0036300C">
        <w:rPr>
          <w:rFonts w:hint="eastAsia"/>
        </w:rPr>
        <w:t>生成</w:t>
      </w:r>
      <w:r w:rsidR="00B33C60">
        <w:rPr>
          <w:rFonts w:hint="eastAsia"/>
        </w:rPr>
        <w:t>文本的</w:t>
      </w:r>
      <w:r w:rsidR="0036300C">
        <w:rPr>
          <w:rFonts w:hint="eastAsia"/>
        </w:rPr>
        <w:t>流程，为验证该方法的有效性，本文设计了文本一致性评估实验，对比单智能体生成方式与多角色协同生成方式在多轮交互后的角色性格稳定性和剧情连贯性表现。实验结果表明，多角色协同机制能够在一定程度上减少角色设定</w:t>
      </w:r>
      <w:r w:rsidR="00A66873">
        <w:rPr>
          <w:rFonts w:hint="eastAsia"/>
        </w:rPr>
        <w:t>改变</w:t>
      </w:r>
      <w:r w:rsidR="0036300C">
        <w:rPr>
          <w:rFonts w:hint="eastAsia"/>
        </w:rPr>
        <w:t>，并提升生成内容的可控性。</w:t>
      </w:r>
    </w:p>
    <w:p w14:paraId="058CB9A4" w14:textId="4B02D4BC" w:rsidR="00D86E86" w:rsidRDefault="0036300C" w:rsidP="00D25437">
      <w:pPr>
        <w:snapToGrid w:val="0"/>
        <w:ind w:firstLineChars="200" w:firstLine="480"/>
      </w:pPr>
      <w:r>
        <w:rPr>
          <w:rFonts w:hint="eastAsia"/>
        </w:rPr>
        <w:t>在图像生成方面，本文对比了</w:t>
      </w:r>
      <w:r w:rsidR="00191F89">
        <w:rPr>
          <w:rFonts w:hint="eastAsia"/>
        </w:rPr>
        <w:t>两种生成图片的</w:t>
      </w:r>
      <w:r w:rsidR="00000605">
        <w:rPr>
          <w:rFonts w:hint="eastAsia"/>
        </w:rPr>
        <w:t>方案</w:t>
      </w:r>
      <w:r>
        <w:rPr>
          <w:rFonts w:hint="eastAsia"/>
        </w:rPr>
        <w:t>。综合</w:t>
      </w:r>
      <w:r w:rsidR="00191F89">
        <w:rPr>
          <w:rFonts w:hint="eastAsia"/>
        </w:rPr>
        <w:t>各种</w:t>
      </w:r>
      <w:r>
        <w:rPr>
          <w:rFonts w:hint="eastAsia"/>
        </w:rPr>
        <w:t>因素，系统最终采用基于</w:t>
      </w:r>
      <w:r>
        <w:rPr>
          <w:rFonts w:hint="eastAsia"/>
        </w:rPr>
        <w:t>Z-Image</w:t>
      </w:r>
      <w:r>
        <w:rPr>
          <w:rFonts w:hint="eastAsia"/>
        </w:rPr>
        <w:t>的角色卡提示词约束方案，在每页绘图时注入固定角色设定与当前剧情场景，从而缓解</w:t>
      </w:r>
      <w:proofErr w:type="gramStart"/>
      <w:r>
        <w:rPr>
          <w:rFonts w:hint="eastAsia"/>
        </w:rPr>
        <w:t>连续绘本页面</w:t>
      </w:r>
      <w:proofErr w:type="gramEnd"/>
      <w:r>
        <w:rPr>
          <w:rFonts w:hint="eastAsia"/>
        </w:rPr>
        <w:t>中的角色</w:t>
      </w:r>
      <w:r w:rsidR="00EE6A6E">
        <w:rPr>
          <w:rFonts w:hint="eastAsia"/>
        </w:rPr>
        <w:t>特征不一致</w:t>
      </w:r>
      <w:r>
        <w:rPr>
          <w:rFonts w:hint="eastAsia"/>
        </w:rPr>
        <w:t>问题。</w:t>
      </w:r>
    </w:p>
    <w:p w14:paraId="4BDE9441" w14:textId="77777777" w:rsidR="00D25437" w:rsidRDefault="00D25437" w:rsidP="0036300C">
      <w:pPr>
        <w:ind w:firstLineChars="200" w:firstLine="480"/>
      </w:pPr>
    </w:p>
    <w:p w14:paraId="02BA7DDB" w14:textId="77777777" w:rsidR="00286278" w:rsidRDefault="00286278">
      <w:pPr>
        <w:rPr>
          <w:rFonts w:ascii="黑体" w:eastAsia="黑体"/>
          <w:b/>
        </w:rPr>
      </w:pPr>
      <w:r>
        <w:rPr>
          <w:rStyle w:val="Char"/>
          <w:rFonts w:hint="eastAsia"/>
          <w:b/>
        </w:rPr>
        <w:t>关键词：</w:t>
      </w:r>
      <w:r w:rsidR="005C0429" w:rsidRPr="005C0429">
        <w:rPr>
          <w:rFonts w:ascii="黑体" w:eastAsia="黑体" w:hAnsi="黑体"/>
          <w:b/>
          <w:lang w:bidi="en-US"/>
        </w:rPr>
        <w:t>交互式</w:t>
      </w:r>
      <w:proofErr w:type="gramStart"/>
      <w:r w:rsidR="005C0429" w:rsidRPr="005C0429">
        <w:rPr>
          <w:rFonts w:ascii="黑体" w:eastAsia="黑体" w:hAnsi="黑体"/>
          <w:b/>
          <w:lang w:bidi="en-US"/>
        </w:rPr>
        <w:t>绘本生成</w:t>
      </w:r>
      <w:proofErr w:type="gramEnd"/>
      <w:r>
        <w:rPr>
          <w:rStyle w:val="Char3"/>
          <w:rFonts w:ascii="黑体" w:eastAsia="黑体" w:hAnsi="黑体" w:hint="eastAsia"/>
          <w:b/>
        </w:rPr>
        <w:t>；</w:t>
      </w:r>
      <w:r w:rsidR="005C0429" w:rsidRPr="005C0429">
        <w:rPr>
          <w:rFonts w:ascii="黑体" w:eastAsia="黑体" w:hAnsi="黑体"/>
          <w:b/>
          <w:lang w:bidi="en-US"/>
        </w:rPr>
        <w:t>多智能体协同</w:t>
      </w:r>
      <w:r>
        <w:rPr>
          <w:rStyle w:val="Char3"/>
          <w:rFonts w:ascii="黑体" w:eastAsia="黑体" w:hAnsi="黑体" w:hint="eastAsia"/>
          <w:b/>
        </w:rPr>
        <w:t>；</w:t>
      </w:r>
      <w:r w:rsidR="005C0429" w:rsidRPr="005C0429">
        <w:rPr>
          <w:rFonts w:ascii="黑体" w:eastAsia="黑体" w:hAnsi="黑体"/>
          <w:b/>
          <w:lang w:bidi="en-US"/>
        </w:rPr>
        <w:t>角色一致性</w:t>
      </w:r>
    </w:p>
    <w:p w14:paraId="477AF3A7" w14:textId="77777777" w:rsidR="00286278" w:rsidRDefault="00286278"/>
    <w:p w14:paraId="52E2373E" w14:textId="77777777" w:rsidR="00286278" w:rsidRDefault="00286278" w:rsidP="003B1F19">
      <w:pPr>
        <w:sectPr w:rsidR="00286278">
          <w:headerReference w:type="even" r:id="rId10"/>
          <w:headerReference w:type="default" r:id="rId11"/>
          <w:footerReference w:type="even" r:id="rId12"/>
          <w:footerReference w:type="default" r:id="rId13"/>
          <w:headerReference w:type="first" r:id="rId14"/>
          <w:footerReference w:type="first" r:id="rId15"/>
          <w:pgSz w:w="11906" w:h="16838"/>
          <w:pgMar w:top="1985" w:right="1418" w:bottom="1418" w:left="1418" w:header="1418" w:footer="1134" w:gutter="0"/>
          <w:pgNumType w:fmt="upperRoman" w:start="1"/>
          <w:cols w:space="720"/>
          <w:docGrid w:linePitch="326" w:charSpace="-2048"/>
        </w:sectPr>
      </w:pPr>
    </w:p>
    <w:p w14:paraId="4B6E33BE" w14:textId="77777777" w:rsidR="00286278" w:rsidRDefault="003B1F19">
      <w:pPr>
        <w:tabs>
          <w:tab w:val="clear" w:pos="377"/>
        </w:tabs>
        <w:spacing w:line="240" w:lineRule="auto"/>
        <w:jc w:val="center"/>
        <w:rPr>
          <w:b/>
          <w:color w:val="000000"/>
          <w:sz w:val="30"/>
          <w:szCs w:val="30"/>
        </w:rPr>
      </w:pPr>
      <w:r w:rsidRPr="003B1F19">
        <w:lastRenderedPageBreak/>
        <w:t xml:space="preserve"> </w:t>
      </w:r>
      <w:r w:rsidRPr="003B1F19">
        <w:rPr>
          <w:b/>
          <w:color w:val="000000"/>
          <w:sz w:val="30"/>
          <w:szCs w:val="30"/>
        </w:rPr>
        <w:t>Interactive Picture Story Generation System for Children</w:t>
      </w:r>
    </w:p>
    <w:p w14:paraId="5DC3E147" w14:textId="77777777" w:rsidR="00286278" w:rsidRPr="003B1F19" w:rsidRDefault="00286278">
      <w:pPr>
        <w:jc w:val="center"/>
        <w:rPr>
          <w:rFonts w:ascii="黑体" w:eastAsia="黑体"/>
          <w:sz w:val="30"/>
          <w:szCs w:val="30"/>
        </w:rPr>
      </w:pPr>
    </w:p>
    <w:p w14:paraId="3EA65827" w14:textId="77777777" w:rsidR="00286278" w:rsidRDefault="00286278">
      <w:pPr>
        <w:pStyle w:val="1"/>
        <w:jc w:val="center"/>
        <w:rPr>
          <w:rFonts w:ascii="Times New Roman"/>
        </w:rPr>
      </w:pPr>
      <w:bookmarkStart w:id="2" w:name="_Toc229929045"/>
      <w:r>
        <w:rPr>
          <w:rFonts w:ascii="Times New Roman"/>
        </w:rPr>
        <w:t>Abstract</w:t>
      </w:r>
      <w:bookmarkEnd w:id="2"/>
    </w:p>
    <w:p w14:paraId="7FBE0972" w14:textId="757D96BA" w:rsidR="001B7BD9" w:rsidRDefault="001B7BD9" w:rsidP="008B0026">
      <w:pPr>
        <w:ind w:firstLineChars="200" w:firstLine="480"/>
      </w:pPr>
      <w:r w:rsidRPr="001B7BD9">
        <w:t>In order to solve the insufficient interactivity of traditional children's picture books, as well as the problems that easily occur when generative artificial intelligence is directly applied to continuous picture book creation—such as plot loss, inconsistent character settings, unstable illustration images, and difficulty in ensuring content safety—this paper designs and implements an interactive picture story generation system for children.</w:t>
      </w:r>
    </w:p>
    <w:p w14:paraId="19F1BE3B" w14:textId="48B8C346" w:rsidR="008B0026" w:rsidRDefault="000F7CED" w:rsidP="008B0026">
      <w:pPr>
        <w:ind w:firstLineChars="200" w:firstLine="480"/>
      </w:pPr>
      <w:r w:rsidRPr="001B7BD9">
        <w:t xml:space="preserve">This paper focuses its design around three issues in the picture book reading scenario: multi-turn narrative coherence, character consistency across continuous pages, and the age-appropriateness of the generated content. The system </w:t>
      </w:r>
      <w:r w:rsidR="001B7BD9" w:rsidRPr="001B7BD9">
        <w:t>designs a multi-agent collaborative text generation process involving a "director, actor, and critic". To verify the effectiveness of this method, this paper designs a text consistency evaluation experiment, comparing the performance of the single-agent generation method and the multi-role collaborative generation method in terms of character personality stability and plot coherence after multiple rounds of interaction. Experimental results show that the multi-role collaborative mechanism can reduce character setting changes to a certain extent and improve the controllability of the generated content.</w:t>
      </w:r>
    </w:p>
    <w:p w14:paraId="1BAB8AEF" w14:textId="671ED382" w:rsidR="008B0026" w:rsidRPr="008B0026" w:rsidRDefault="001B7BD9" w:rsidP="008B0026">
      <w:pPr>
        <w:ind w:firstLineChars="200" w:firstLine="480"/>
      </w:pPr>
      <w:r w:rsidRPr="001B7BD9">
        <w:t>In terms of image generation, this paper compares two image generation schemes. Synthesizing various factors, the system ultimately adopts a character card prompt word constraint scheme based on Z-Image, injecting fixed character settings and the current plot scene when drawing each page, thereby alleviating the problem of inconsistent character features in continuous picture book pages</w:t>
      </w:r>
      <w:r w:rsidR="008B0026" w:rsidRPr="008B0026">
        <w:t>.</w:t>
      </w:r>
    </w:p>
    <w:p w14:paraId="6C3460A7" w14:textId="77777777" w:rsidR="009B20FD" w:rsidRPr="008B0026" w:rsidRDefault="009B20FD"/>
    <w:p w14:paraId="306CD257" w14:textId="77777777" w:rsidR="00286278" w:rsidRDefault="00286278">
      <w:r>
        <w:rPr>
          <w:b/>
        </w:rPr>
        <w:t>K</w:t>
      </w:r>
      <w:r>
        <w:rPr>
          <w:rFonts w:hint="eastAsia"/>
          <w:b/>
        </w:rPr>
        <w:t>ey Words</w:t>
      </w:r>
      <w:r>
        <w:rPr>
          <w:rFonts w:hint="eastAsia"/>
          <w:b/>
        </w:rPr>
        <w:t>：</w:t>
      </w:r>
      <w:r w:rsidR="00E879FB" w:rsidRPr="00E879FB">
        <w:rPr>
          <w:b/>
        </w:rPr>
        <w:t>Interactive picture book generation</w:t>
      </w:r>
      <w:r>
        <w:rPr>
          <w:rFonts w:hint="eastAsia"/>
          <w:b/>
        </w:rPr>
        <w:t>；</w:t>
      </w:r>
      <w:r w:rsidR="00E879FB" w:rsidRPr="00E879FB">
        <w:rPr>
          <w:b/>
        </w:rPr>
        <w:t>Multi-agent collaboration</w:t>
      </w:r>
      <w:r>
        <w:rPr>
          <w:rFonts w:hint="eastAsia"/>
          <w:b/>
        </w:rPr>
        <w:t>；</w:t>
      </w:r>
      <w:r w:rsidR="00E879FB" w:rsidRPr="00E879FB">
        <w:rPr>
          <w:b/>
        </w:rPr>
        <w:t>Character consistency</w:t>
      </w:r>
    </w:p>
    <w:p w14:paraId="55CEFECB" w14:textId="77777777" w:rsidR="00286278" w:rsidRDefault="00286278" w:rsidP="00113410">
      <w:pPr>
        <w:sectPr w:rsidR="00286278">
          <w:headerReference w:type="default" r:id="rId16"/>
          <w:footerReference w:type="default" r:id="rId17"/>
          <w:pgSz w:w="11906" w:h="16838"/>
          <w:pgMar w:top="1985" w:right="1418" w:bottom="1418" w:left="1418" w:header="1418" w:footer="1134" w:gutter="0"/>
          <w:pgNumType w:fmt="upperRoman"/>
          <w:cols w:space="720"/>
          <w:docGrid w:linePitch="326" w:charSpace="-2048"/>
        </w:sectPr>
      </w:pPr>
    </w:p>
    <w:p w14:paraId="0111884B" w14:textId="77777777" w:rsidR="00286278" w:rsidRDefault="00286278">
      <w:pPr>
        <w:jc w:val="center"/>
        <w:rPr>
          <w:rFonts w:ascii="黑体" w:eastAsia="黑体"/>
          <w:sz w:val="30"/>
          <w:szCs w:val="30"/>
        </w:rPr>
      </w:pPr>
      <w:r>
        <w:rPr>
          <w:rFonts w:ascii="黑体" w:eastAsia="黑体" w:hint="eastAsia"/>
          <w:sz w:val="30"/>
          <w:szCs w:val="30"/>
        </w:rPr>
        <w:lastRenderedPageBreak/>
        <w:t>目录</w:t>
      </w:r>
    </w:p>
    <w:p w14:paraId="310FAEA1" w14:textId="5513CF7B" w:rsidR="005A6762" w:rsidRDefault="00286278">
      <w:pPr>
        <w:pStyle w:val="TOC1"/>
        <w:tabs>
          <w:tab w:val="right" w:leader="dot" w:pos="9060"/>
        </w:tabs>
        <w:rPr>
          <w:rFonts w:asciiTheme="minorHAnsi" w:eastAsiaTheme="minorEastAsia" w:hAnsiTheme="minorHAnsi" w:cstheme="minorBidi"/>
          <w:noProof/>
          <w:kern w:val="2"/>
          <w:sz w:val="22"/>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229929044" w:history="1">
        <w:r w:rsidR="005A6762" w:rsidRPr="0030602D">
          <w:rPr>
            <w:rStyle w:val="aa"/>
            <w:noProof/>
          </w:rPr>
          <w:t>摘要</w:t>
        </w:r>
        <w:r w:rsidR="005A6762">
          <w:rPr>
            <w:noProof/>
            <w:webHidden/>
          </w:rPr>
          <w:tab/>
        </w:r>
        <w:r w:rsidR="005A6762">
          <w:rPr>
            <w:noProof/>
            <w:webHidden/>
          </w:rPr>
          <w:fldChar w:fldCharType="begin"/>
        </w:r>
        <w:r w:rsidR="005A6762">
          <w:rPr>
            <w:noProof/>
            <w:webHidden/>
          </w:rPr>
          <w:instrText xml:space="preserve"> PAGEREF _Toc229929044 \h </w:instrText>
        </w:r>
        <w:r w:rsidR="005A6762">
          <w:rPr>
            <w:noProof/>
            <w:webHidden/>
          </w:rPr>
        </w:r>
        <w:r w:rsidR="005A6762">
          <w:rPr>
            <w:noProof/>
            <w:webHidden/>
          </w:rPr>
          <w:fldChar w:fldCharType="separate"/>
        </w:r>
        <w:r w:rsidR="005A6762">
          <w:rPr>
            <w:noProof/>
            <w:webHidden/>
          </w:rPr>
          <w:t>I</w:t>
        </w:r>
        <w:r w:rsidR="005A6762">
          <w:rPr>
            <w:noProof/>
            <w:webHidden/>
          </w:rPr>
          <w:fldChar w:fldCharType="end"/>
        </w:r>
      </w:hyperlink>
    </w:p>
    <w:p w14:paraId="41AB2803" w14:textId="7993FE12" w:rsidR="005A6762" w:rsidRDefault="005A6762">
      <w:pPr>
        <w:pStyle w:val="TOC1"/>
        <w:tabs>
          <w:tab w:val="right" w:leader="dot" w:pos="9060"/>
        </w:tabs>
        <w:rPr>
          <w:rFonts w:asciiTheme="minorHAnsi" w:eastAsiaTheme="minorEastAsia" w:hAnsiTheme="minorHAnsi" w:cstheme="minorBidi"/>
          <w:noProof/>
          <w:kern w:val="2"/>
          <w:sz w:val="22"/>
          <w14:ligatures w14:val="standardContextual"/>
        </w:rPr>
      </w:pPr>
      <w:hyperlink w:anchor="_Toc229929045" w:history="1">
        <w:r w:rsidRPr="0030602D">
          <w:rPr>
            <w:rStyle w:val="aa"/>
            <w:noProof/>
          </w:rPr>
          <w:t>Abstract</w:t>
        </w:r>
        <w:r>
          <w:rPr>
            <w:noProof/>
            <w:webHidden/>
          </w:rPr>
          <w:tab/>
        </w:r>
        <w:r>
          <w:rPr>
            <w:noProof/>
            <w:webHidden/>
          </w:rPr>
          <w:fldChar w:fldCharType="begin"/>
        </w:r>
        <w:r>
          <w:rPr>
            <w:noProof/>
            <w:webHidden/>
          </w:rPr>
          <w:instrText xml:space="preserve"> PAGEREF _Toc229929045 \h </w:instrText>
        </w:r>
        <w:r>
          <w:rPr>
            <w:noProof/>
            <w:webHidden/>
          </w:rPr>
        </w:r>
        <w:r>
          <w:rPr>
            <w:noProof/>
            <w:webHidden/>
          </w:rPr>
          <w:fldChar w:fldCharType="separate"/>
        </w:r>
        <w:r>
          <w:rPr>
            <w:noProof/>
            <w:webHidden/>
          </w:rPr>
          <w:t>II</w:t>
        </w:r>
        <w:r>
          <w:rPr>
            <w:noProof/>
            <w:webHidden/>
          </w:rPr>
          <w:fldChar w:fldCharType="end"/>
        </w:r>
      </w:hyperlink>
    </w:p>
    <w:p w14:paraId="5E2AC68B" w14:textId="7C077987" w:rsidR="005A6762" w:rsidRDefault="005A6762">
      <w:pPr>
        <w:pStyle w:val="TOC1"/>
        <w:tabs>
          <w:tab w:val="right" w:leader="dot" w:pos="9060"/>
        </w:tabs>
        <w:rPr>
          <w:rFonts w:asciiTheme="minorHAnsi" w:eastAsiaTheme="minorEastAsia" w:hAnsiTheme="minorHAnsi" w:cstheme="minorBidi"/>
          <w:noProof/>
          <w:kern w:val="2"/>
          <w:sz w:val="22"/>
          <w14:ligatures w14:val="standardContextual"/>
        </w:rPr>
      </w:pPr>
      <w:hyperlink w:anchor="_Toc229929046" w:history="1">
        <w:r w:rsidRPr="0030602D">
          <w:rPr>
            <w:rStyle w:val="aa"/>
            <w:noProof/>
          </w:rPr>
          <w:t xml:space="preserve">1  </w:t>
        </w:r>
        <w:r w:rsidRPr="0030602D">
          <w:rPr>
            <w:rStyle w:val="aa"/>
            <w:noProof/>
          </w:rPr>
          <w:t>文献综述</w:t>
        </w:r>
        <w:r>
          <w:rPr>
            <w:noProof/>
            <w:webHidden/>
          </w:rPr>
          <w:tab/>
        </w:r>
        <w:r>
          <w:rPr>
            <w:noProof/>
            <w:webHidden/>
          </w:rPr>
          <w:fldChar w:fldCharType="begin"/>
        </w:r>
        <w:r>
          <w:rPr>
            <w:noProof/>
            <w:webHidden/>
          </w:rPr>
          <w:instrText xml:space="preserve"> PAGEREF _Toc229929046 \h </w:instrText>
        </w:r>
        <w:r>
          <w:rPr>
            <w:noProof/>
            <w:webHidden/>
          </w:rPr>
        </w:r>
        <w:r>
          <w:rPr>
            <w:noProof/>
            <w:webHidden/>
          </w:rPr>
          <w:fldChar w:fldCharType="separate"/>
        </w:r>
        <w:r>
          <w:rPr>
            <w:noProof/>
            <w:webHidden/>
          </w:rPr>
          <w:t>1</w:t>
        </w:r>
        <w:r>
          <w:rPr>
            <w:noProof/>
            <w:webHidden/>
          </w:rPr>
          <w:fldChar w:fldCharType="end"/>
        </w:r>
      </w:hyperlink>
    </w:p>
    <w:p w14:paraId="2A0F98F7" w14:textId="128DCDAB"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047" w:history="1">
        <w:r w:rsidRPr="0030602D">
          <w:rPr>
            <w:rStyle w:val="aa"/>
            <w:noProof/>
          </w:rPr>
          <w:t xml:space="preserve">1.1  </w:t>
        </w:r>
        <w:r w:rsidRPr="0030602D">
          <w:rPr>
            <w:rStyle w:val="aa"/>
            <w:noProof/>
          </w:rPr>
          <w:t>课题来源与背景意义</w:t>
        </w:r>
        <w:r>
          <w:rPr>
            <w:noProof/>
            <w:webHidden/>
          </w:rPr>
          <w:tab/>
        </w:r>
        <w:r>
          <w:rPr>
            <w:noProof/>
            <w:webHidden/>
          </w:rPr>
          <w:fldChar w:fldCharType="begin"/>
        </w:r>
        <w:r>
          <w:rPr>
            <w:noProof/>
            <w:webHidden/>
          </w:rPr>
          <w:instrText xml:space="preserve"> PAGEREF _Toc229929047 \h </w:instrText>
        </w:r>
        <w:r>
          <w:rPr>
            <w:noProof/>
            <w:webHidden/>
          </w:rPr>
        </w:r>
        <w:r>
          <w:rPr>
            <w:noProof/>
            <w:webHidden/>
          </w:rPr>
          <w:fldChar w:fldCharType="separate"/>
        </w:r>
        <w:r>
          <w:rPr>
            <w:noProof/>
            <w:webHidden/>
          </w:rPr>
          <w:t>1</w:t>
        </w:r>
        <w:r>
          <w:rPr>
            <w:noProof/>
            <w:webHidden/>
          </w:rPr>
          <w:fldChar w:fldCharType="end"/>
        </w:r>
      </w:hyperlink>
    </w:p>
    <w:p w14:paraId="336C06BC" w14:textId="5DFF7085"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48" w:history="1">
        <w:r w:rsidRPr="0030602D">
          <w:rPr>
            <w:rStyle w:val="aa"/>
            <w:noProof/>
          </w:rPr>
          <w:t xml:space="preserve">1.1.1  </w:t>
        </w:r>
        <w:r w:rsidRPr="0030602D">
          <w:rPr>
            <w:rStyle w:val="aa"/>
            <w:noProof/>
          </w:rPr>
          <w:t>课题来源</w:t>
        </w:r>
        <w:r>
          <w:rPr>
            <w:noProof/>
            <w:webHidden/>
          </w:rPr>
          <w:tab/>
        </w:r>
        <w:r>
          <w:rPr>
            <w:noProof/>
            <w:webHidden/>
          </w:rPr>
          <w:fldChar w:fldCharType="begin"/>
        </w:r>
        <w:r>
          <w:rPr>
            <w:noProof/>
            <w:webHidden/>
          </w:rPr>
          <w:instrText xml:space="preserve"> PAGEREF _Toc229929048 \h </w:instrText>
        </w:r>
        <w:r>
          <w:rPr>
            <w:noProof/>
            <w:webHidden/>
          </w:rPr>
        </w:r>
        <w:r>
          <w:rPr>
            <w:noProof/>
            <w:webHidden/>
          </w:rPr>
          <w:fldChar w:fldCharType="separate"/>
        </w:r>
        <w:r>
          <w:rPr>
            <w:noProof/>
            <w:webHidden/>
          </w:rPr>
          <w:t>1</w:t>
        </w:r>
        <w:r>
          <w:rPr>
            <w:noProof/>
            <w:webHidden/>
          </w:rPr>
          <w:fldChar w:fldCharType="end"/>
        </w:r>
      </w:hyperlink>
    </w:p>
    <w:p w14:paraId="524B2D51" w14:textId="4754C36B"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49" w:history="1">
        <w:r w:rsidRPr="0030602D">
          <w:rPr>
            <w:rStyle w:val="aa"/>
            <w:noProof/>
          </w:rPr>
          <w:t xml:space="preserve">1.1.2  </w:t>
        </w:r>
        <w:r w:rsidRPr="0030602D">
          <w:rPr>
            <w:rStyle w:val="aa"/>
            <w:noProof/>
          </w:rPr>
          <w:t>研究背景和意义</w:t>
        </w:r>
        <w:r>
          <w:rPr>
            <w:noProof/>
            <w:webHidden/>
          </w:rPr>
          <w:tab/>
        </w:r>
        <w:r>
          <w:rPr>
            <w:noProof/>
            <w:webHidden/>
          </w:rPr>
          <w:fldChar w:fldCharType="begin"/>
        </w:r>
        <w:r>
          <w:rPr>
            <w:noProof/>
            <w:webHidden/>
          </w:rPr>
          <w:instrText xml:space="preserve"> PAGEREF _Toc229929049 \h </w:instrText>
        </w:r>
        <w:r>
          <w:rPr>
            <w:noProof/>
            <w:webHidden/>
          </w:rPr>
        </w:r>
        <w:r>
          <w:rPr>
            <w:noProof/>
            <w:webHidden/>
          </w:rPr>
          <w:fldChar w:fldCharType="separate"/>
        </w:r>
        <w:r>
          <w:rPr>
            <w:noProof/>
            <w:webHidden/>
          </w:rPr>
          <w:t>1</w:t>
        </w:r>
        <w:r>
          <w:rPr>
            <w:noProof/>
            <w:webHidden/>
          </w:rPr>
          <w:fldChar w:fldCharType="end"/>
        </w:r>
      </w:hyperlink>
    </w:p>
    <w:p w14:paraId="29166028" w14:textId="50CA6BE2"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050" w:history="1">
        <w:r w:rsidRPr="0030602D">
          <w:rPr>
            <w:rStyle w:val="aa"/>
            <w:noProof/>
          </w:rPr>
          <w:t xml:space="preserve">1.2  </w:t>
        </w:r>
        <w:r w:rsidRPr="0030602D">
          <w:rPr>
            <w:rStyle w:val="aa"/>
            <w:noProof/>
          </w:rPr>
          <w:t>国内外研究现状</w:t>
        </w:r>
        <w:r>
          <w:rPr>
            <w:noProof/>
            <w:webHidden/>
          </w:rPr>
          <w:tab/>
        </w:r>
        <w:r>
          <w:rPr>
            <w:noProof/>
            <w:webHidden/>
          </w:rPr>
          <w:fldChar w:fldCharType="begin"/>
        </w:r>
        <w:r>
          <w:rPr>
            <w:noProof/>
            <w:webHidden/>
          </w:rPr>
          <w:instrText xml:space="preserve"> PAGEREF _Toc229929050 \h </w:instrText>
        </w:r>
        <w:r>
          <w:rPr>
            <w:noProof/>
            <w:webHidden/>
          </w:rPr>
        </w:r>
        <w:r>
          <w:rPr>
            <w:noProof/>
            <w:webHidden/>
          </w:rPr>
          <w:fldChar w:fldCharType="separate"/>
        </w:r>
        <w:r>
          <w:rPr>
            <w:noProof/>
            <w:webHidden/>
          </w:rPr>
          <w:t>2</w:t>
        </w:r>
        <w:r>
          <w:rPr>
            <w:noProof/>
            <w:webHidden/>
          </w:rPr>
          <w:fldChar w:fldCharType="end"/>
        </w:r>
      </w:hyperlink>
    </w:p>
    <w:p w14:paraId="5A73AF4D" w14:textId="209C3D94"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51" w:history="1">
        <w:r w:rsidRPr="0030602D">
          <w:rPr>
            <w:rStyle w:val="aa"/>
            <w:noProof/>
          </w:rPr>
          <w:t xml:space="preserve">1.2.1  </w:t>
        </w:r>
        <w:r w:rsidRPr="0030602D">
          <w:rPr>
            <w:rStyle w:val="aa"/>
            <w:noProof/>
          </w:rPr>
          <w:t>生成式</w:t>
        </w:r>
        <w:r w:rsidRPr="0030602D">
          <w:rPr>
            <w:rStyle w:val="aa"/>
            <w:noProof/>
          </w:rPr>
          <w:t>AI</w:t>
        </w:r>
        <w:r w:rsidRPr="0030602D">
          <w:rPr>
            <w:rStyle w:val="aa"/>
            <w:noProof/>
          </w:rPr>
          <w:t>在教育应用与儿童交互设计中的研究</w:t>
        </w:r>
        <w:r>
          <w:rPr>
            <w:noProof/>
            <w:webHidden/>
          </w:rPr>
          <w:tab/>
        </w:r>
        <w:r>
          <w:rPr>
            <w:noProof/>
            <w:webHidden/>
          </w:rPr>
          <w:fldChar w:fldCharType="begin"/>
        </w:r>
        <w:r>
          <w:rPr>
            <w:noProof/>
            <w:webHidden/>
          </w:rPr>
          <w:instrText xml:space="preserve"> PAGEREF _Toc229929051 \h </w:instrText>
        </w:r>
        <w:r>
          <w:rPr>
            <w:noProof/>
            <w:webHidden/>
          </w:rPr>
        </w:r>
        <w:r>
          <w:rPr>
            <w:noProof/>
            <w:webHidden/>
          </w:rPr>
          <w:fldChar w:fldCharType="separate"/>
        </w:r>
        <w:r>
          <w:rPr>
            <w:noProof/>
            <w:webHidden/>
          </w:rPr>
          <w:t>2</w:t>
        </w:r>
        <w:r>
          <w:rPr>
            <w:noProof/>
            <w:webHidden/>
          </w:rPr>
          <w:fldChar w:fldCharType="end"/>
        </w:r>
      </w:hyperlink>
    </w:p>
    <w:p w14:paraId="231915D6" w14:textId="1ACE6A59"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52" w:history="1">
        <w:r w:rsidRPr="0030602D">
          <w:rPr>
            <w:rStyle w:val="aa"/>
            <w:noProof/>
          </w:rPr>
          <w:t xml:space="preserve">1.2.2  </w:t>
        </w:r>
        <w:r w:rsidRPr="0030602D">
          <w:rPr>
            <w:rStyle w:val="aa"/>
            <w:noProof/>
          </w:rPr>
          <w:t>交互式故事生成与多智能体协同技术</w:t>
        </w:r>
        <w:r>
          <w:rPr>
            <w:noProof/>
            <w:webHidden/>
          </w:rPr>
          <w:tab/>
        </w:r>
        <w:r>
          <w:rPr>
            <w:noProof/>
            <w:webHidden/>
          </w:rPr>
          <w:fldChar w:fldCharType="begin"/>
        </w:r>
        <w:r>
          <w:rPr>
            <w:noProof/>
            <w:webHidden/>
          </w:rPr>
          <w:instrText xml:space="preserve"> PAGEREF _Toc229929052 \h </w:instrText>
        </w:r>
        <w:r>
          <w:rPr>
            <w:noProof/>
            <w:webHidden/>
          </w:rPr>
        </w:r>
        <w:r>
          <w:rPr>
            <w:noProof/>
            <w:webHidden/>
          </w:rPr>
          <w:fldChar w:fldCharType="separate"/>
        </w:r>
        <w:r>
          <w:rPr>
            <w:noProof/>
            <w:webHidden/>
          </w:rPr>
          <w:t>2</w:t>
        </w:r>
        <w:r>
          <w:rPr>
            <w:noProof/>
            <w:webHidden/>
          </w:rPr>
          <w:fldChar w:fldCharType="end"/>
        </w:r>
      </w:hyperlink>
    </w:p>
    <w:p w14:paraId="146765B2" w14:textId="56C1CC03"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53" w:history="1">
        <w:r w:rsidRPr="0030602D">
          <w:rPr>
            <w:rStyle w:val="aa"/>
            <w:noProof/>
          </w:rPr>
          <w:t xml:space="preserve">1.2.3  </w:t>
        </w:r>
        <w:r w:rsidRPr="0030602D">
          <w:rPr>
            <w:rStyle w:val="aa"/>
            <w:noProof/>
          </w:rPr>
          <w:t>文本到图像合成与视觉故事可视化</w:t>
        </w:r>
        <w:r>
          <w:rPr>
            <w:noProof/>
            <w:webHidden/>
          </w:rPr>
          <w:tab/>
        </w:r>
        <w:r>
          <w:rPr>
            <w:noProof/>
            <w:webHidden/>
          </w:rPr>
          <w:fldChar w:fldCharType="begin"/>
        </w:r>
        <w:r>
          <w:rPr>
            <w:noProof/>
            <w:webHidden/>
          </w:rPr>
          <w:instrText xml:space="preserve"> PAGEREF _Toc229929053 \h </w:instrText>
        </w:r>
        <w:r>
          <w:rPr>
            <w:noProof/>
            <w:webHidden/>
          </w:rPr>
        </w:r>
        <w:r>
          <w:rPr>
            <w:noProof/>
            <w:webHidden/>
          </w:rPr>
          <w:fldChar w:fldCharType="separate"/>
        </w:r>
        <w:r>
          <w:rPr>
            <w:noProof/>
            <w:webHidden/>
          </w:rPr>
          <w:t>3</w:t>
        </w:r>
        <w:r>
          <w:rPr>
            <w:noProof/>
            <w:webHidden/>
          </w:rPr>
          <w:fldChar w:fldCharType="end"/>
        </w:r>
      </w:hyperlink>
    </w:p>
    <w:p w14:paraId="5DB524EB" w14:textId="517C1CD1"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054" w:history="1">
        <w:r w:rsidRPr="0030602D">
          <w:rPr>
            <w:rStyle w:val="aa"/>
            <w:noProof/>
          </w:rPr>
          <w:t xml:space="preserve">1.3  </w:t>
        </w:r>
        <w:r w:rsidRPr="0030602D">
          <w:rPr>
            <w:rStyle w:val="aa"/>
            <w:noProof/>
          </w:rPr>
          <w:t>问题分析与解决思路</w:t>
        </w:r>
        <w:r>
          <w:rPr>
            <w:noProof/>
            <w:webHidden/>
          </w:rPr>
          <w:tab/>
        </w:r>
        <w:r>
          <w:rPr>
            <w:noProof/>
            <w:webHidden/>
          </w:rPr>
          <w:fldChar w:fldCharType="begin"/>
        </w:r>
        <w:r>
          <w:rPr>
            <w:noProof/>
            <w:webHidden/>
          </w:rPr>
          <w:instrText xml:space="preserve"> PAGEREF _Toc229929054 \h </w:instrText>
        </w:r>
        <w:r>
          <w:rPr>
            <w:noProof/>
            <w:webHidden/>
          </w:rPr>
        </w:r>
        <w:r>
          <w:rPr>
            <w:noProof/>
            <w:webHidden/>
          </w:rPr>
          <w:fldChar w:fldCharType="separate"/>
        </w:r>
        <w:r>
          <w:rPr>
            <w:noProof/>
            <w:webHidden/>
          </w:rPr>
          <w:t>3</w:t>
        </w:r>
        <w:r>
          <w:rPr>
            <w:noProof/>
            <w:webHidden/>
          </w:rPr>
          <w:fldChar w:fldCharType="end"/>
        </w:r>
      </w:hyperlink>
    </w:p>
    <w:p w14:paraId="0956419D" w14:textId="099E75E5"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55" w:history="1">
        <w:r w:rsidRPr="0030602D">
          <w:rPr>
            <w:rStyle w:val="aa"/>
            <w:noProof/>
          </w:rPr>
          <w:t xml:space="preserve">1.3.1  </w:t>
        </w:r>
        <w:r w:rsidRPr="0030602D">
          <w:rPr>
            <w:rStyle w:val="aa"/>
            <w:noProof/>
          </w:rPr>
          <w:t>多轮交互中的剧情遗忘和逻辑崩坏</w:t>
        </w:r>
        <w:r>
          <w:rPr>
            <w:noProof/>
            <w:webHidden/>
          </w:rPr>
          <w:tab/>
        </w:r>
        <w:r>
          <w:rPr>
            <w:noProof/>
            <w:webHidden/>
          </w:rPr>
          <w:fldChar w:fldCharType="begin"/>
        </w:r>
        <w:r>
          <w:rPr>
            <w:noProof/>
            <w:webHidden/>
          </w:rPr>
          <w:instrText xml:space="preserve"> PAGEREF _Toc229929055 \h </w:instrText>
        </w:r>
        <w:r>
          <w:rPr>
            <w:noProof/>
            <w:webHidden/>
          </w:rPr>
        </w:r>
        <w:r>
          <w:rPr>
            <w:noProof/>
            <w:webHidden/>
          </w:rPr>
          <w:fldChar w:fldCharType="separate"/>
        </w:r>
        <w:r>
          <w:rPr>
            <w:noProof/>
            <w:webHidden/>
          </w:rPr>
          <w:t>3</w:t>
        </w:r>
        <w:r>
          <w:rPr>
            <w:noProof/>
            <w:webHidden/>
          </w:rPr>
          <w:fldChar w:fldCharType="end"/>
        </w:r>
      </w:hyperlink>
    </w:p>
    <w:p w14:paraId="4D1FC946" w14:textId="490B54E6"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56" w:history="1">
        <w:r w:rsidRPr="0030602D">
          <w:rPr>
            <w:rStyle w:val="aa"/>
            <w:noProof/>
          </w:rPr>
          <w:t xml:space="preserve">1.3.2  </w:t>
        </w:r>
        <w:r w:rsidRPr="0030602D">
          <w:rPr>
            <w:rStyle w:val="aa"/>
            <w:noProof/>
          </w:rPr>
          <w:t>绘本分镜间的角色视觉与动作一致性问题</w:t>
        </w:r>
        <w:r>
          <w:rPr>
            <w:noProof/>
            <w:webHidden/>
          </w:rPr>
          <w:tab/>
        </w:r>
        <w:r>
          <w:rPr>
            <w:noProof/>
            <w:webHidden/>
          </w:rPr>
          <w:fldChar w:fldCharType="begin"/>
        </w:r>
        <w:r>
          <w:rPr>
            <w:noProof/>
            <w:webHidden/>
          </w:rPr>
          <w:instrText xml:space="preserve"> PAGEREF _Toc229929056 \h </w:instrText>
        </w:r>
        <w:r>
          <w:rPr>
            <w:noProof/>
            <w:webHidden/>
          </w:rPr>
        </w:r>
        <w:r>
          <w:rPr>
            <w:noProof/>
            <w:webHidden/>
          </w:rPr>
          <w:fldChar w:fldCharType="separate"/>
        </w:r>
        <w:r>
          <w:rPr>
            <w:noProof/>
            <w:webHidden/>
          </w:rPr>
          <w:t>3</w:t>
        </w:r>
        <w:r>
          <w:rPr>
            <w:noProof/>
            <w:webHidden/>
          </w:rPr>
          <w:fldChar w:fldCharType="end"/>
        </w:r>
      </w:hyperlink>
    </w:p>
    <w:p w14:paraId="577966D5" w14:textId="6463938D"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57" w:history="1">
        <w:r w:rsidRPr="0030602D">
          <w:rPr>
            <w:rStyle w:val="aa"/>
            <w:noProof/>
          </w:rPr>
          <w:t xml:space="preserve">1.3.3  </w:t>
        </w:r>
        <w:r w:rsidRPr="0030602D">
          <w:rPr>
            <w:rStyle w:val="aa"/>
            <w:noProof/>
          </w:rPr>
          <w:t>面向儿童的内容安全保障问题</w:t>
        </w:r>
        <w:r>
          <w:rPr>
            <w:noProof/>
            <w:webHidden/>
          </w:rPr>
          <w:tab/>
        </w:r>
        <w:r>
          <w:rPr>
            <w:noProof/>
            <w:webHidden/>
          </w:rPr>
          <w:fldChar w:fldCharType="begin"/>
        </w:r>
        <w:r>
          <w:rPr>
            <w:noProof/>
            <w:webHidden/>
          </w:rPr>
          <w:instrText xml:space="preserve"> PAGEREF _Toc229929057 \h </w:instrText>
        </w:r>
        <w:r>
          <w:rPr>
            <w:noProof/>
            <w:webHidden/>
          </w:rPr>
        </w:r>
        <w:r>
          <w:rPr>
            <w:noProof/>
            <w:webHidden/>
          </w:rPr>
          <w:fldChar w:fldCharType="separate"/>
        </w:r>
        <w:r>
          <w:rPr>
            <w:noProof/>
            <w:webHidden/>
          </w:rPr>
          <w:t>4</w:t>
        </w:r>
        <w:r>
          <w:rPr>
            <w:noProof/>
            <w:webHidden/>
          </w:rPr>
          <w:fldChar w:fldCharType="end"/>
        </w:r>
      </w:hyperlink>
    </w:p>
    <w:p w14:paraId="676AE280" w14:textId="0727B16A"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058" w:history="1">
        <w:r w:rsidRPr="0030602D">
          <w:rPr>
            <w:rStyle w:val="aa"/>
            <w:noProof/>
          </w:rPr>
          <w:t xml:space="preserve">1.4  </w:t>
        </w:r>
        <w:r w:rsidRPr="0030602D">
          <w:rPr>
            <w:rStyle w:val="aa"/>
            <w:noProof/>
          </w:rPr>
          <w:t>本文章节安排</w:t>
        </w:r>
        <w:r>
          <w:rPr>
            <w:noProof/>
            <w:webHidden/>
          </w:rPr>
          <w:tab/>
        </w:r>
        <w:r>
          <w:rPr>
            <w:noProof/>
            <w:webHidden/>
          </w:rPr>
          <w:fldChar w:fldCharType="begin"/>
        </w:r>
        <w:r>
          <w:rPr>
            <w:noProof/>
            <w:webHidden/>
          </w:rPr>
          <w:instrText xml:space="preserve"> PAGEREF _Toc229929058 \h </w:instrText>
        </w:r>
        <w:r>
          <w:rPr>
            <w:noProof/>
            <w:webHidden/>
          </w:rPr>
        </w:r>
        <w:r>
          <w:rPr>
            <w:noProof/>
            <w:webHidden/>
          </w:rPr>
          <w:fldChar w:fldCharType="separate"/>
        </w:r>
        <w:r>
          <w:rPr>
            <w:noProof/>
            <w:webHidden/>
          </w:rPr>
          <w:t>4</w:t>
        </w:r>
        <w:r>
          <w:rPr>
            <w:noProof/>
            <w:webHidden/>
          </w:rPr>
          <w:fldChar w:fldCharType="end"/>
        </w:r>
      </w:hyperlink>
    </w:p>
    <w:p w14:paraId="0A8042A3" w14:textId="2F895833" w:rsidR="005A6762" w:rsidRDefault="005A6762">
      <w:pPr>
        <w:pStyle w:val="TOC1"/>
        <w:tabs>
          <w:tab w:val="right" w:leader="dot" w:pos="9060"/>
        </w:tabs>
        <w:rPr>
          <w:rFonts w:asciiTheme="minorHAnsi" w:eastAsiaTheme="minorEastAsia" w:hAnsiTheme="minorHAnsi" w:cstheme="minorBidi"/>
          <w:noProof/>
          <w:kern w:val="2"/>
          <w:sz w:val="22"/>
          <w14:ligatures w14:val="standardContextual"/>
        </w:rPr>
      </w:pPr>
      <w:hyperlink w:anchor="_Toc229929059" w:history="1">
        <w:r w:rsidRPr="0030602D">
          <w:rPr>
            <w:rStyle w:val="aa"/>
            <w:noProof/>
          </w:rPr>
          <w:t xml:space="preserve">2  </w:t>
        </w:r>
        <w:r w:rsidRPr="0030602D">
          <w:rPr>
            <w:rStyle w:val="aa"/>
            <w:noProof/>
          </w:rPr>
          <w:t>相关技术介绍</w:t>
        </w:r>
        <w:r>
          <w:rPr>
            <w:noProof/>
            <w:webHidden/>
          </w:rPr>
          <w:tab/>
        </w:r>
        <w:r>
          <w:rPr>
            <w:noProof/>
            <w:webHidden/>
          </w:rPr>
          <w:fldChar w:fldCharType="begin"/>
        </w:r>
        <w:r>
          <w:rPr>
            <w:noProof/>
            <w:webHidden/>
          </w:rPr>
          <w:instrText xml:space="preserve"> PAGEREF _Toc229929059 \h </w:instrText>
        </w:r>
        <w:r>
          <w:rPr>
            <w:noProof/>
            <w:webHidden/>
          </w:rPr>
        </w:r>
        <w:r>
          <w:rPr>
            <w:noProof/>
            <w:webHidden/>
          </w:rPr>
          <w:fldChar w:fldCharType="separate"/>
        </w:r>
        <w:r>
          <w:rPr>
            <w:noProof/>
            <w:webHidden/>
          </w:rPr>
          <w:t>6</w:t>
        </w:r>
        <w:r>
          <w:rPr>
            <w:noProof/>
            <w:webHidden/>
          </w:rPr>
          <w:fldChar w:fldCharType="end"/>
        </w:r>
      </w:hyperlink>
    </w:p>
    <w:p w14:paraId="75891D89" w14:textId="5C4B4E9D"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060" w:history="1">
        <w:r w:rsidRPr="0030602D">
          <w:rPr>
            <w:rStyle w:val="aa"/>
            <w:noProof/>
          </w:rPr>
          <w:t xml:space="preserve">2.1  </w:t>
        </w:r>
        <w:r w:rsidRPr="0030602D">
          <w:rPr>
            <w:rStyle w:val="aa"/>
            <w:noProof/>
          </w:rPr>
          <w:t>大语言模型与多智能体技术</w:t>
        </w:r>
        <w:r>
          <w:rPr>
            <w:noProof/>
            <w:webHidden/>
          </w:rPr>
          <w:tab/>
        </w:r>
        <w:r>
          <w:rPr>
            <w:noProof/>
            <w:webHidden/>
          </w:rPr>
          <w:fldChar w:fldCharType="begin"/>
        </w:r>
        <w:r>
          <w:rPr>
            <w:noProof/>
            <w:webHidden/>
          </w:rPr>
          <w:instrText xml:space="preserve"> PAGEREF _Toc229929060 \h </w:instrText>
        </w:r>
        <w:r>
          <w:rPr>
            <w:noProof/>
            <w:webHidden/>
          </w:rPr>
        </w:r>
        <w:r>
          <w:rPr>
            <w:noProof/>
            <w:webHidden/>
          </w:rPr>
          <w:fldChar w:fldCharType="separate"/>
        </w:r>
        <w:r>
          <w:rPr>
            <w:noProof/>
            <w:webHidden/>
          </w:rPr>
          <w:t>6</w:t>
        </w:r>
        <w:r>
          <w:rPr>
            <w:noProof/>
            <w:webHidden/>
          </w:rPr>
          <w:fldChar w:fldCharType="end"/>
        </w:r>
      </w:hyperlink>
    </w:p>
    <w:p w14:paraId="283F050F" w14:textId="210AADA6"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61" w:history="1">
        <w:r w:rsidRPr="0030602D">
          <w:rPr>
            <w:rStyle w:val="aa"/>
            <w:noProof/>
          </w:rPr>
          <w:t xml:space="preserve">2.1.1  </w:t>
        </w:r>
        <w:r w:rsidRPr="0030602D">
          <w:rPr>
            <w:rStyle w:val="aa"/>
            <w:noProof/>
          </w:rPr>
          <w:t>大语言模型基础理论</w:t>
        </w:r>
        <w:r>
          <w:rPr>
            <w:noProof/>
            <w:webHidden/>
          </w:rPr>
          <w:tab/>
        </w:r>
        <w:r>
          <w:rPr>
            <w:noProof/>
            <w:webHidden/>
          </w:rPr>
          <w:fldChar w:fldCharType="begin"/>
        </w:r>
        <w:r>
          <w:rPr>
            <w:noProof/>
            <w:webHidden/>
          </w:rPr>
          <w:instrText xml:space="preserve"> PAGEREF _Toc229929061 \h </w:instrText>
        </w:r>
        <w:r>
          <w:rPr>
            <w:noProof/>
            <w:webHidden/>
          </w:rPr>
        </w:r>
        <w:r>
          <w:rPr>
            <w:noProof/>
            <w:webHidden/>
          </w:rPr>
          <w:fldChar w:fldCharType="separate"/>
        </w:r>
        <w:r>
          <w:rPr>
            <w:noProof/>
            <w:webHidden/>
          </w:rPr>
          <w:t>6</w:t>
        </w:r>
        <w:r>
          <w:rPr>
            <w:noProof/>
            <w:webHidden/>
          </w:rPr>
          <w:fldChar w:fldCharType="end"/>
        </w:r>
      </w:hyperlink>
    </w:p>
    <w:p w14:paraId="14B1E6B2" w14:textId="76C5CC63"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62" w:history="1">
        <w:r w:rsidRPr="0030602D">
          <w:rPr>
            <w:rStyle w:val="aa"/>
            <w:noProof/>
          </w:rPr>
          <w:t xml:space="preserve">2.1.2  </w:t>
        </w:r>
        <w:r w:rsidRPr="0030602D">
          <w:rPr>
            <w:rStyle w:val="aa"/>
            <w:noProof/>
          </w:rPr>
          <w:t>多智能体协同机制</w:t>
        </w:r>
        <w:r>
          <w:rPr>
            <w:noProof/>
            <w:webHidden/>
          </w:rPr>
          <w:tab/>
        </w:r>
        <w:r>
          <w:rPr>
            <w:noProof/>
            <w:webHidden/>
          </w:rPr>
          <w:fldChar w:fldCharType="begin"/>
        </w:r>
        <w:r>
          <w:rPr>
            <w:noProof/>
            <w:webHidden/>
          </w:rPr>
          <w:instrText xml:space="preserve"> PAGEREF _Toc229929062 \h </w:instrText>
        </w:r>
        <w:r>
          <w:rPr>
            <w:noProof/>
            <w:webHidden/>
          </w:rPr>
        </w:r>
        <w:r>
          <w:rPr>
            <w:noProof/>
            <w:webHidden/>
          </w:rPr>
          <w:fldChar w:fldCharType="separate"/>
        </w:r>
        <w:r>
          <w:rPr>
            <w:noProof/>
            <w:webHidden/>
          </w:rPr>
          <w:t>6</w:t>
        </w:r>
        <w:r>
          <w:rPr>
            <w:noProof/>
            <w:webHidden/>
          </w:rPr>
          <w:fldChar w:fldCharType="end"/>
        </w:r>
      </w:hyperlink>
    </w:p>
    <w:p w14:paraId="07EBF0C4" w14:textId="1213F66C"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063" w:history="1">
        <w:r w:rsidRPr="0030602D">
          <w:rPr>
            <w:rStyle w:val="aa"/>
            <w:noProof/>
          </w:rPr>
          <w:t xml:space="preserve">2.2  </w:t>
        </w:r>
        <w:r w:rsidRPr="0030602D">
          <w:rPr>
            <w:rStyle w:val="aa"/>
            <w:noProof/>
          </w:rPr>
          <w:t>文生图技术</w:t>
        </w:r>
        <w:r>
          <w:rPr>
            <w:noProof/>
            <w:webHidden/>
          </w:rPr>
          <w:tab/>
        </w:r>
        <w:r>
          <w:rPr>
            <w:noProof/>
            <w:webHidden/>
          </w:rPr>
          <w:fldChar w:fldCharType="begin"/>
        </w:r>
        <w:r>
          <w:rPr>
            <w:noProof/>
            <w:webHidden/>
          </w:rPr>
          <w:instrText xml:space="preserve"> PAGEREF _Toc229929063 \h </w:instrText>
        </w:r>
        <w:r>
          <w:rPr>
            <w:noProof/>
            <w:webHidden/>
          </w:rPr>
        </w:r>
        <w:r>
          <w:rPr>
            <w:noProof/>
            <w:webHidden/>
          </w:rPr>
          <w:fldChar w:fldCharType="separate"/>
        </w:r>
        <w:r>
          <w:rPr>
            <w:noProof/>
            <w:webHidden/>
          </w:rPr>
          <w:t>7</w:t>
        </w:r>
        <w:r>
          <w:rPr>
            <w:noProof/>
            <w:webHidden/>
          </w:rPr>
          <w:fldChar w:fldCharType="end"/>
        </w:r>
      </w:hyperlink>
    </w:p>
    <w:p w14:paraId="0180483A" w14:textId="3A730A23"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64" w:history="1">
        <w:r w:rsidRPr="0030602D">
          <w:rPr>
            <w:rStyle w:val="aa"/>
            <w:noProof/>
          </w:rPr>
          <w:t xml:space="preserve">2.2.1  </w:t>
        </w:r>
        <w:r w:rsidRPr="0030602D">
          <w:rPr>
            <w:rStyle w:val="aa"/>
            <w:noProof/>
          </w:rPr>
          <w:t>潜在扩散模型基本原理</w:t>
        </w:r>
        <w:r>
          <w:rPr>
            <w:noProof/>
            <w:webHidden/>
          </w:rPr>
          <w:tab/>
        </w:r>
        <w:r>
          <w:rPr>
            <w:noProof/>
            <w:webHidden/>
          </w:rPr>
          <w:fldChar w:fldCharType="begin"/>
        </w:r>
        <w:r>
          <w:rPr>
            <w:noProof/>
            <w:webHidden/>
          </w:rPr>
          <w:instrText xml:space="preserve"> PAGEREF _Toc229929064 \h </w:instrText>
        </w:r>
        <w:r>
          <w:rPr>
            <w:noProof/>
            <w:webHidden/>
          </w:rPr>
        </w:r>
        <w:r>
          <w:rPr>
            <w:noProof/>
            <w:webHidden/>
          </w:rPr>
          <w:fldChar w:fldCharType="separate"/>
        </w:r>
        <w:r>
          <w:rPr>
            <w:noProof/>
            <w:webHidden/>
          </w:rPr>
          <w:t>7</w:t>
        </w:r>
        <w:r>
          <w:rPr>
            <w:noProof/>
            <w:webHidden/>
          </w:rPr>
          <w:fldChar w:fldCharType="end"/>
        </w:r>
      </w:hyperlink>
    </w:p>
    <w:p w14:paraId="315F9550" w14:textId="695E46BB"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65" w:history="1">
        <w:r w:rsidRPr="0030602D">
          <w:rPr>
            <w:rStyle w:val="aa"/>
            <w:noProof/>
          </w:rPr>
          <w:t>2.2.2  Z-Image</w:t>
        </w:r>
        <w:r w:rsidRPr="0030602D">
          <w:rPr>
            <w:rStyle w:val="aa"/>
            <w:noProof/>
          </w:rPr>
          <w:t>图片生成模型及其技术特性</w:t>
        </w:r>
        <w:r>
          <w:rPr>
            <w:noProof/>
            <w:webHidden/>
          </w:rPr>
          <w:tab/>
        </w:r>
        <w:r>
          <w:rPr>
            <w:noProof/>
            <w:webHidden/>
          </w:rPr>
          <w:fldChar w:fldCharType="begin"/>
        </w:r>
        <w:r>
          <w:rPr>
            <w:noProof/>
            <w:webHidden/>
          </w:rPr>
          <w:instrText xml:space="preserve"> PAGEREF _Toc229929065 \h </w:instrText>
        </w:r>
        <w:r>
          <w:rPr>
            <w:noProof/>
            <w:webHidden/>
          </w:rPr>
        </w:r>
        <w:r>
          <w:rPr>
            <w:noProof/>
            <w:webHidden/>
          </w:rPr>
          <w:fldChar w:fldCharType="separate"/>
        </w:r>
        <w:r>
          <w:rPr>
            <w:noProof/>
            <w:webHidden/>
          </w:rPr>
          <w:t>8</w:t>
        </w:r>
        <w:r>
          <w:rPr>
            <w:noProof/>
            <w:webHidden/>
          </w:rPr>
          <w:fldChar w:fldCharType="end"/>
        </w:r>
      </w:hyperlink>
    </w:p>
    <w:p w14:paraId="3AEFF967" w14:textId="1A20C779"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66" w:history="1">
        <w:r w:rsidRPr="0030602D">
          <w:rPr>
            <w:rStyle w:val="aa"/>
            <w:noProof/>
          </w:rPr>
          <w:t xml:space="preserve">2.2.3  </w:t>
        </w:r>
        <w:r w:rsidRPr="0030602D">
          <w:rPr>
            <w:rStyle w:val="aa"/>
            <w:noProof/>
          </w:rPr>
          <w:t>基于</w:t>
        </w:r>
        <w:r w:rsidRPr="0030602D">
          <w:rPr>
            <w:rStyle w:val="aa"/>
            <w:noProof/>
          </w:rPr>
          <w:t>ComfyUI</w:t>
        </w:r>
        <w:r w:rsidRPr="0030602D">
          <w:rPr>
            <w:rStyle w:val="aa"/>
            <w:noProof/>
          </w:rPr>
          <w:t>的图形化工作流</w:t>
        </w:r>
        <w:r>
          <w:rPr>
            <w:noProof/>
            <w:webHidden/>
          </w:rPr>
          <w:tab/>
        </w:r>
        <w:r>
          <w:rPr>
            <w:noProof/>
            <w:webHidden/>
          </w:rPr>
          <w:fldChar w:fldCharType="begin"/>
        </w:r>
        <w:r>
          <w:rPr>
            <w:noProof/>
            <w:webHidden/>
          </w:rPr>
          <w:instrText xml:space="preserve"> PAGEREF _Toc229929066 \h </w:instrText>
        </w:r>
        <w:r>
          <w:rPr>
            <w:noProof/>
            <w:webHidden/>
          </w:rPr>
        </w:r>
        <w:r>
          <w:rPr>
            <w:noProof/>
            <w:webHidden/>
          </w:rPr>
          <w:fldChar w:fldCharType="separate"/>
        </w:r>
        <w:r>
          <w:rPr>
            <w:noProof/>
            <w:webHidden/>
          </w:rPr>
          <w:t>8</w:t>
        </w:r>
        <w:r>
          <w:rPr>
            <w:noProof/>
            <w:webHidden/>
          </w:rPr>
          <w:fldChar w:fldCharType="end"/>
        </w:r>
      </w:hyperlink>
    </w:p>
    <w:p w14:paraId="233FB382" w14:textId="3B001831" w:rsidR="005A6762" w:rsidRDefault="005A6762">
      <w:pPr>
        <w:pStyle w:val="TOC1"/>
        <w:tabs>
          <w:tab w:val="right" w:leader="dot" w:pos="9060"/>
        </w:tabs>
        <w:rPr>
          <w:rFonts w:asciiTheme="minorHAnsi" w:eastAsiaTheme="minorEastAsia" w:hAnsiTheme="minorHAnsi" w:cstheme="minorBidi"/>
          <w:noProof/>
          <w:kern w:val="2"/>
          <w:sz w:val="22"/>
          <w14:ligatures w14:val="standardContextual"/>
        </w:rPr>
      </w:pPr>
      <w:hyperlink w:anchor="_Toc229929067" w:history="1">
        <w:r w:rsidRPr="0030602D">
          <w:rPr>
            <w:rStyle w:val="aa"/>
            <w:noProof/>
          </w:rPr>
          <w:t xml:space="preserve">3  </w:t>
        </w:r>
        <w:r w:rsidRPr="0030602D">
          <w:rPr>
            <w:rStyle w:val="aa"/>
            <w:noProof/>
          </w:rPr>
          <w:t>系统需求分析</w:t>
        </w:r>
        <w:r>
          <w:rPr>
            <w:noProof/>
            <w:webHidden/>
          </w:rPr>
          <w:tab/>
        </w:r>
        <w:r>
          <w:rPr>
            <w:noProof/>
            <w:webHidden/>
          </w:rPr>
          <w:fldChar w:fldCharType="begin"/>
        </w:r>
        <w:r>
          <w:rPr>
            <w:noProof/>
            <w:webHidden/>
          </w:rPr>
          <w:instrText xml:space="preserve"> PAGEREF _Toc229929067 \h </w:instrText>
        </w:r>
        <w:r>
          <w:rPr>
            <w:noProof/>
            <w:webHidden/>
          </w:rPr>
        </w:r>
        <w:r>
          <w:rPr>
            <w:noProof/>
            <w:webHidden/>
          </w:rPr>
          <w:fldChar w:fldCharType="separate"/>
        </w:r>
        <w:r>
          <w:rPr>
            <w:noProof/>
            <w:webHidden/>
          </w:rPr>
          <w:t>10</w:t>
        </w:r>
        <w:r>
          <w:rPr>
            <w:noProof/>
            <w:webHidden/>
          </w:rPr>
          <w:fldChar w:fldCharType="end"/>
        </w:r>
      </w:hyperlink>
    </w:p>
    <w:p w14:paraId="5DD63E2B" w14:textId="3CF0D13C"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068" w:history="1">
        <w:r w:rsidRPr="0030602D">
          <w:rPr>
            <w:rStyle w:val="aa"/>
            <w:noProof/>
          </w:rPr>
          <w:t xml:space="preserve">3.1  </w:t>
        </w:r>
        <w:r w:rsidRPr="0030602D">
          <w:rPr>
            <w:rStyle w:val="aa"/>
            <w:noProof/>
          </w:rPr>
          <w:t>涉众调研</w:t>
        </w:r>
        <w:r>
          <w:rPr>
            <w:noProof/>
            <w:webHidden/>
          </w:rPr>
          <w:tab/>
        </w:r>
        <w:r>
          <w:rPr>
            <w:noProof/>
            <w:webHidden/>
          </w:rPr>
          <w:fldChar w:fldCharType="begin"/>
        </w:r>
        <w:r>
          <w:rPr>
            <w:noProof/>
            <w:webHidden/>
          </w:rPr>
          <w:instrText xml:space="preserve"> PAGEREF _Toc229929068 \h </w:instrText>
        </w:r>
        <w:r>
          <w:rPr>
            <w:noProof/>
            <w:webHidden/>
          </w:rPr>
        </w:r>
        <w:r>
          <w:rPr>
            <w:noProof/>
            <w:webHidden/>
          </w:rPr>
          <w:fldChar w:fldCharType="separate"/>
        </w:r>
        <w:r>
          <w:rPr>
            <w:noProof/>
            <w:webHidden/>
          </w:rPr>
          <w:t>10</w:t>
        </w:r>
        <w:r>
          <w:rPr>
            <w:noProof/>
            <w:webHidden/>
          </w:rPr>
          <w:fldChar w:fldCharType="end"/>
        </w:r>
      </w:hyperlink>
    </w:p>
    <w:p w14:paraId="7F1BDD72" w14:textId="412900DB"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69" w:history="1">
        <w:r w:rsidRPr="0030602D">
          <w:rPr>
            <w:rStyle w:val="aa"/>
            <w:noProof/>
          </w:rPr>
          <w:t xml:space="preserve">3.1.1  </w:t>
        </w:r>
        <w:r w:rsidRPr="0030602D">
          <w:rPr>
            <w:rStyle w:val="aa"/>
            <w:noProof/>
          </w:rPr>
          <w:t>需求调研方法</w:t>
        </w:r>
        <w:r>
          <w:rPr>
            <w:noProof/>
            <w:webHidden/>
          </w:rPr>
          <w:tab/>
        </w:r>
        <w:r>
          <w:rPr>
            <w:noProof/>
            <w:webHidden/>
          </w:rPr>
          <w:fldChar w:fldCharType="begin"/>
        </w:r>
        <w:r>
          <w:rPr>
            <w:noProof/>
            <w:webHidden/>
          </w:rPr>
          <w:instrText xml:space="preserve"> PAGEREF _Toc229929069 \h </w:instrText>
        </w:r>
        <w:r>
          <w:rPr>
            <w:noProof/>
            <w:webHidden/>
          </w:rPr>
        </w:r>
        <w:r>
          <w:rPr>
            <w:noProof/>
            <w:webHidden/>
          </w:rPr>
          <w:fldChar w:fldCharType="separate"/>
        </w:r>
        <w:r>
          <w:rPr>
            <w:noProof/>
            <w:webHidden/>
          </w:rPr>
          <w:t>10</w:t>
        </w:r>
        <w:r>
          <w:rPr>
            <w:noProof/>
            <w:webHidden/>
          </w:rPr>
          <w:fldChar w:fldCharType="end"/>
        </w:r>
      </w:hyperlink>
    </w:p>
    <w:p w14:paraId="6B0B58D8" w14:textId="2DF054A1"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70" w:history="1">
        <w:r w:rsidRPr="0030602D">
          <w:rPr>
            <w:rStyle w:val="aa"/>
            <w:noProof/>
          </w:rPr>
          <w:t xml:space="preserve">3.1.2  </w:t>
        </w:r>
        <w:r w:rsidRPr="0030602D">
          <w:rPr>
            <w:rStyle w:val="aa"/>
            <w:noProof/>
          </w:rPr>
          <w:t>核心涉众特征</w:t>
        </w:r>
        <w:r>
          <w:rPr>
            <w:noProof/>
            <w:webHidden/>
          </w:rPr>
          <w:tab/>
        </w:r>
        <w:r>
          <w:rPr>
            <w:noProof/>
            <w:webHidden/>
          </w:rPr>
          <w:fldChar w:fldCharType="begin"/>
        </w:r>
        <w:r>
          <w:rPr>
            <w:noProof/>
            <w:webHidden/>
          </w:rPr>
          <w:instrText xml:space="preserve"> PAGEREF _Toc229929070 \h </w:instrText>
        </w:r>
        <w:r>
          <w:rPr>
            <w:noProof/>
            <w:webHidden/>
          </w:rPr>
        </w:r>
        <w:r>
          <w:rPr>
            <w:noProof/>
            <w:webHidden/>
          </w:rPr>
          <w:fldChar w:fldCharType="separate"/>
        </w:r>
        <w:r>
          <w:rPr>
            <w:noProof/>
            <w:webHidden/>
          </w:rPr>
          <w:t>10</w:t>
        </w:r>
        <w:r>
          <w:rPr>
            <w:noProof/>
            <w:webHidden/>
          </w:rPr>
          <w:fldChar w:fldCharType="end"/>
        </w:r>
      </w:hyperlink>
    </w:p>
    <w:p w14:paraId="2D5C4F2E" w14:textId="1C831A6B"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71" w:history="1">
        <w:r w:rsidRPr="0030602D">
          <w:rPr>
            <w:rStyle w:val="aa"/>
            <w:noProof/>
          </w:rPr>
          <w:t xml:space="preserve">3.1.3  </w:t>
        </w:r>
        <w:r w:rsidRPr="0030602D">
          <w:rPr>
            <w:rStyle w:val="aa"/>
            <w:noProof/>
          </w:rPr>
          <w:t>系统需求推导</w:t>
        </w:r>
        <w:r>
          <w:rPr>
            <w:noProof/>
            <w:webHidden/>
          </w:rPr>
          <w:tab/>
        </w:r>
        <w:r>
          <w:rPr>
            <w:noProof/>
            <w:webHidden/>
          </w:rPr>
          <w:fldChar w:fldCharType="begin"/>
        </w:r>
        <w:r>
          <w:rPr>
            <w:noProof/>
            <w:webHidden/>
          </w:rPr>
          <w:instrText xml:space="preserve"> PAGEREF _Toc229929071 \h </w:instrText>
        </w:r>
        <w:r>
          <w:rPr>
            <w:noProof/>
            <w:webHidden/>
          </w:rPr>
        </w:r>
        <w:r>
          <w:rPr>
            <w:noProof/>
            <w:webHidden/>
          </w:rPr>
          <w:fldChar w:fldCharType="separate"/>
        </w:r>
        <w:r>
          <w:rPr>
            <w:noProof/>
            <w:webHidden/>
          </w:rPr>
          <w:t>11</w:t>
        </w:r>
        <w:r>
          <w:rPr>
            <w:noProof/>
            <w:webHidden/>
          </w:rPr>
          <w:fldChar w:fldCharType="end"/>
        </w:r>
      </w:hyperlink>
    </w:p>
    <w:p w14:paraId="4956632A" w14:textId="4FC12DE5"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072" w:history="1">
        <w:r w:rsidRPr="0030602D">
          <w:rPr>
            <w:rStyle w:val="aa"/>
            <w:noProof/>
          </w:rPr>
          <w:t xml:space="preserve">3.2  </w:t>
        </w:r>
        <w:r w:rsidRPr="0030602D">
          <w:rPr>
            <w:rStyle w:val="aa"/>
            <w:noProof/>
          </w:rPr>
          <w:t>系统用例建模</w:t>
        </w:r>
        <w:r>
          <w:rPr>
            <w:noProof/>
            <w:webHidden/>
          </w:rPr>
          <w:tab/>
        </w:r>
        <w:r>
          <w:rPr>
            <w:noProof/>
            <w:webHidden/>
          </w:rPr>
          <w:fldChar w:fldCharType="begin"/>
        </w:r>
        <w:r>
          <w:rPr>
            <w:noProof/>
            <w:webHidden/>
          </w:rPr>
          <w:instrText xml:space="preserve"> PAGEREF _Toc229929072 \h </w:instrText>
        </w:r>
        <w:r>
          <w:rPr>
            <w:noProof/>
            <w:webHidden/>
          </w:rPr>
        </w:r>
        <w:r>
          <w:rPr>
            <w:noProof/>
            <w:webHidden/>
          </w:rPr>
          <w:fldChar w:fldCharType="separate"/>
        </w:r>
        <w:r>
          <w:rPr>
            <w:noProof/>
            <w:webHidden/>
          </w:rPr>
          <w:t>12</w:t>
        </w:r>
        <w:r>
          <w:rPr>
            <w:noProof/>
            <w:webHidden/>
          </w:rPr>
          <w:fldChar w:fldCharType="end"/>
        </w:r>
      </w:hyperlink>
    </w:p>
    <w:p w14:paraId="122718BA" w14:textId="4BA5F682"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073" w:history="1">
        <w:r w:rsidRPr="0030602D">
          <w:rPr>
            <w:rStyle w:val="aa"/>
            <w:noProof/>
          </w:rPr>
          <w:t xml:space="preserve">3.3  </w:t>
        </w:r>
        <w:r w:rsidRPr="0030602D">
          <w:rPr>
            <w:rStyle w:val="aa"/>
            <w:noProof/>
          </w:rPr>
          <w:t>核心功能需求分析</w:t>
        </w:r>
        <w:r>
          <w:rPr>
            <w:noProof/>
            <w:webHidden/>
          </w:rPr>
          <w:tab/>
        </w:r>
        <w:r>
          <w:rPr>
            <w:noProof/>
            <w:webHidden/>
          </w:rPr>
          <w:fldChar w:fldCharType="begin"/>
        </w:r>
        <w:r>
          <w:rPr>
            <w:noProof/>
            <w:webHidden/>
          </w:rPr>
          <w:instrText xml:space="preserve"> PAGEREF _Toc229929073 \h </w:instrText>
        </w:r>
        <w:r>
          <w:rPr>
            <w:noProof/>
            <w:webHidden/>
          </w:rPr>
        </w:r>
        <w:r>
          <w:rPr>
            <w:noProof/>
            <w:webHidden/>
          </w:rPr>
          <w:fldChar w:fldCharType="separate"/>
        </w:r>
        <w:r>
          <w:rPr>
            <w:noProof/>
            <w:webHidden/>
          </w:rPr>
          <w:t>13</w:t>
        </w:r>
        <w:r>
          <w:rPr>
            <w:noProof/>
            <w:webHidden/>
          </w:rPr>
          <w:fldChar w:fldCharType="end"/>
        </w:r>
      </w:hyperlink>
    </w:p>
    <w:p w14:paraId="00EC6294" w14:textId="39E51300"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74" w:history="1">
        <w:r w:rsidRPr="0030602D">
          <w:rPr>
            <w:rStyle w:val="aa"/>
            <w:noProof/>
          </w:rPr>
          <w:t xml:space="preserve">3.3.1  </w:t>
        </w:r>
        <w:r w:rsidRPr="0030602D">
          <w:rPr>
            <w:rStyle w:val="aa"/>
            <w:noProof/>
          </w:rPr>
          <w:t>个性化角色与故事基底设定</w:t>
        </w:r>
        <w:r>
          <w:rPr>
            <w:noProof/>
            <w:webHidden/>
          </w:rPr>
          <w:tab/>
        </w:r>
        <w:r>
          <w:rPr>
            <w:noProof/>
            <w:webHidden/>
          </w:rPr>
          <w:fldChar w:fldCharType="begin"/>
        </w:r>
        <w:r>
          <w:rPr>
            <w:noProof/>
            <w:webHidden/>
          </w:rPr>
          <w:instrText xml:space="preserve"> PAGEREF _Toc229929074 \h </w:instrText>
        </w:r>
        <w:r>
          <w:rPr>
            <w:noProof/>
            <w:webHidden/>
          </w:rPr>
        </w:r>
        <w:r>
          <w:rPr>
            <w:noProof/>
            <w:webHidden/>
          </w:rPr>
          <w:fldChar w:fldCharType="separate"/>
        </w:r>
        <w:r>
          <w:rPr>
            <w:noProof/>
            <w:webHidden/>
          </w:rPr>
          <w:t>13</w:t>
        </w:r>
        <w:r>
          <w:rPr>
            <w:noProof/>
            <w:webHidden/>
          </w:rPr>
          <w:fldChar w:fldCharType="end"/>
        </w:r>
      </w:hyperlink>
    </w:p>
    <w:p w14:paraId="078E746D" w14:textId="18E23EEB"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75" w:history="1">
        <w:r w:rsidRPr="0030602D">
          <w:rPr>
            <w:rStyle w:val="aa"/>
            <w:noProof/>
          </w:rPr>
          <w:t xml:space="preserve">3.3.2  </w:t>
        </w:r>
        <w:r w:rsidRPr="0030602D">
          <w:rPr>
            <w:rStyle w:val="aa"/>
            <w:noProof/>
          </w:rPr>
          <w:t>分支剧情生成</w:t>
        </w:r>
        <w:r>
          <w:rPr>
            <w:noProof/>
            <w:webHidden/>
          </w:rPr>
          <w:tab/>
        </w:r>
        <w:r>
          <w:rPr>
            <w:noProof/>
            <w:webHidden/>
          </w:rPr>
          <w:fldChar w:fldCharType="begin"/>
        </w:r>
        <w:r>
          <w:rPr>
            <w:noProof/>
            <w:webHidden/>
          </w:rPr>
          <w:instrText xml:space="preserve"> PAGEREF _Toc229929075 \h </w:instrText>
        </w:r>
        <w:r>
          <w:rPr>
            <w:noProof/>
            <w:webHidden/>
          </w:rPr>
        </w:r>
        <w:r>
          <w:rPr>
            <w:noProof/>
            <w:webHidden/>
          </w:rPr>
          <w:fldChar w:fldCharType="separate"/>
        </w:r>
        <w:r>
          <w:rPr>
            <w:noProof/>
            <w:webHidden/>
          </w:rPr>
          <w:t>14</w:t>
        </w:r>
        <w:r>
          <w:rPr>
            <w:noProof/>
            <w:webHidden/>
          </w:rPr>
          <w:fldChar w:fldCharType="end"/>
        </w:r>
      </w:hyperlink>
    </w:p>
    <w:p w14:paraId="7F1536F6" w14:textId="6B8648D4"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76" w:history="1">
        <w:r w:rsidRPr="0030602D">
          <w:rPr>
            <w:rStyle w:val="aa"/>
            <w:noProof/>
          </w:rPr>
          <w:t xml:space="preserve">3.3.3  </w:t>
        </w:r>
        <w:r w:rsidRPr="0030602D">
          <w:rPr>
            <w:rStyle w:val="aa"/>
            <w:noProof/>
          </w:rPr>
          <w:t>剧情节点状态记录</w:t>
        </w:r>
        <w:r>
          <w:rPr>
            <w:noProof/>
            <w:webHidden/>
          </w:rPr>
          <w:tab/>
        </w:r>
        <w:r>
          <w:rPr>
            <w:noProof/>
            <w:webHidden/>
          </w:rPr>
          <w:fldChar w:fldCharType="begin"/>
        </w:r>
        <w:r>
          <w:rPr>
            <w:noProof/>
            <w:webHidden/>
          </w:rPr>
          <w:instrText xml:space="preserve"> PAGEREF _Toc229929076 \h </w:instrText>
        </w:r>
        <w:r>
          <w:rPr>
            <w:noProof/>
            <w:webHidden/>
          </w:rPr>
        </w:r>
        <w:r>
          <w:rPr>
            <w:noProof/>
            <w:webHidden/>
          </w:rPr>
          <w:fldChar w:fldCharType="separate"/>
        </w:r>
        <w:r>
          <w:rPr>
            <w:noProof/>
            <w:webHidden/>
          </w:rPr>
          <w:t>14</w:t>
        </w:r>
        <w:r>
          <w:rPr>
            <w:noProof/>
            <w:webHidden/>
          </w:rPr>
          <w:fldChar w:fldCharType="end"/>
        </w:r>
      </w:hyperlink>
    </w:p>
    <w:p w14:paraId="6BEA7E01" w14:textId="66BA5443"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077" w:history="1">
        <w:r w:rsidRPr="0030602D">
          <w:rPr>
            <w:rStyle w:val="aa"/>
            <w:noProof/>
          </w:rPr>
          <w:t xml:space="preserve">3.4  </w:t>
        </w:r>
        <w:r w:rsidRPr="0030602D">
          <w:rPr>
            <w:rStyle w:val="aa"/>
            <w:noProof/>
          </w:rPr>
          <w:t>非功能需求分析</w:t>
        </w:r>
        <w:r>
          <w:rPr>
            <w:noProof/>
            <w:webHidden/>
          </w:rPr>
          <w:tab/>
        </w:r>
        <w:r>
          <w:rPr>
            <w:noProof/>
            <w:webHidden/>
          </w:rPr>
          <w:fldChar w:fldCharType="begin"/>
        </w:r>
        <w:r>
          <w:rPr>
            <w:noProof/>
            <w:webHidden/>
          </w:rPr>
          <w:instrText xml:space="preserve"> PAGEREF _Toc229929077 \h </w:instrText>
        </w:r>
        <w:r>
          <w:rPr>
            <w:noProof/>
            <w:webHidden/>
          </w:rPr>
        </w:r>
        <w:r>
          <w:rPr>
            <w:noProof/>
            <w:webHidden/>
          </w:rPr>
          <w:fldChar w:fldCharType="separate"/>
        </w:r>
        <w:r>
          <w:rPr>
            <w:noProof/>
            <w:webHidden/>
          </w:rPr>
          <w:t>15</w:t>
        </w:r>
        <w:r>
          <w:rPr>
            <w:noProof/>
            <w:webHidden/>
          </w:rPr>
          <w:fldChar w:fldCharType="end"/>
        </w:r>
      </w:hyperlink>
    </w:p>
    <w:p w14:paraId="1DF0CD8C" w14:textId="3F3B7F79"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78" w:history="1">
        <w:r w:rsidRPr="0030602D">
          <w:rPr>
            <w:rStyle w:val="aa"/>
            <w:noProof/>
          </w:rPr>
          <w:t xml:space="preserve">3.4.1  </w:t>
        </w:r>
        <w:r w:rsidRPr="0030602D">
          <w:rPr>
            <w:rStyle w:val="aa"/>
            <w:noProof/>
          </w:rPr>
          <w:t>响应效率要求</w:t>
        </w:r>
        <w:r>
          <w:rPr>
            <w:noProof/>
            <w:webHidden/>
          </w:rPr>
          <w:tab/>
        </w:r>
        <w:r>
          <w:rPr>
            <w:noProof/>
            <w:webHidden/>
          </w:rPr>
          <w:fldChar w:fldCharType="begin"/>
        </w:r>
        <w:r>
          <w:rPr>
            <w:noProof/>
            <w:webHidden/>
          </w:rPr>
          <w:instrText xml:space="preserve"> PAGEREF _Toc229929078 \h </w:instrText>
        </w:r>
        <w:r>
          <w:rPr>
            <w:noProof/>
            <w:webHidden/>
          </w:rPr>
        </w:r>
        <w:r>
          <w:rPr>
            <w:noProof/>
            <w:webHidden/>
          </w:rPr>
          <w:fldChar w:fldCharType="separate"/>
        </w:r>
        <w:r>
          <w:rPr>
            <w:noProof/>
            <w:webHidden/>
          </w:rPr>
          <w:t>15</w:t>
        </w:r>
        <w:r>
          <w:rPr>
            <w:noProof/>
            <w:webHidden/>
          </w:rPr>
          <w:fldChar w:fldCharType="end"/>
        </w:r>
      </w:hyperlink>
    </w:p>
    <w:p w14:paraId="3A0A3DF7" w14:textId="63F714F5"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79" w:history="1">
        <w:r w:rsidRPr="0030602D">
          <w:rPr>
            <w:rStyle w:val="aa"/>
            <w:noProof/>
          </w:rPr>
          <w:t xml:space="preserve">3.4.2  </w:t>
        </w:r>
        <w:r w:rsidRPr="0030602D">
          <w:rPr>
            <w:rStyle w:val="aa"/>
            <w:noProof/>
          </w:rPr>
          <w:t>儿童内容安全要求</w:t>
        </w:r>
        <w:r>
          <w:rPr>
            <w:noProof/>
            <w:webHidden/>
          </w:rPr>
          <w:tab/>
        </w:r>
        <w:r>
          <w:rPr>
            <w:noProof/>
            <w:webHidden/>
          </w:rPr>
          <w:fldChar w:fldCharType="begin"/>
        </w:r>
        <w:r>
          <w:rPr>
            <w:noProof/>
            <w:webHidden/>
          </w:rPr>
          <w:instrText xml:space="preserve"> PAGEREF _Toc229929079 \h </w:instrText>
        </w:r>
        <w:r>
          <w:rPr>
            <w:noProof/>
            <w:webHidden/>
          </w:rPr>
        </w:r>
        <w:r>
          <w:rPr>
            <w:noProof/>
            <w:webHidden/>
          </w:rPr>
          <w:fldChar w:fldCharType="separate"/>
        </w:r>
        <w:r>
          <w:rPr>
            <w:noProof/>
            <w:webHidden/>
          </w:rPr>
          <w:t>15</w:t>
        </w:r>
        <w:r>
          <w:rPr>
            <w:noProof/>
            <w:webHidden/>
          </w:rPr>
          <w:fldChar w:fldCharType="end"/>
        </w:r>
      </w:hyperlink>
    </w:p>
    <w:p w14:paraId="35F7F8DC" w14:textId="2E4DA63B"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80" w:history="1">
        <w:r w:rsidRPr="0030602D">
          <w:rPr>
            <w:rStyle w:val="aa"/>
            <w:noProof/>
          </w:rPr>
          <w:t xml:space="preserve">3.4.3  </w:t>
        </w:r>
        <w:r w:rsidRPr="0030602D">
          <w:rPr>
            <w:rStyle w:val="aa"/>
            <w:noProof/>
          </w:rPr>
          <w:t>易用性要求</w:t>
        </w:r>
        <w:r>
          <w:rPr>
            <w:noProof/>
            <w:webHidden/>
          </w:rPr>
          <w:tab/>
        </w:r>
        <w:r>
          <w:rPr>
            <w:noProof/>
            <w:webHidden/>
          </w:rPr>
          <w:fldChar w:fldCharType="begin"/>
        </w:r>
        <w:r>
          <w:rPr>
            <w:noProof/>
            <w:webHidden/>
          </w:rPr>
          <w:instrText xml:space="preserve"> PAGEREF _Toc229929080 \h </w:instrText>
        </w:r>
        <w:r>
          <w:rPr>
            <w:noProof/>
            <w:webHidden/>
          </w:rPr>
        </w:r>
        <w:r>
          <w:rPr>
            <w:noProof/>
            <w:webHidden/>
          </w:rPr>
          <w:fldChar w:fldCharType="separate"/>
        </w:r>
        <w:r>
          <w:rPr>
            <w:noProof/>
            <w:webHidden/>
          </w:rPr>
          <w:t>16</w:t>
        </w:r>
        <w:r>
          <w:rPr>
            <w:noProof/>
            <w:webHidden/>
          </w:rPr>
          <w:fldChar w:fldCharType="end"/>
        </w:r>
      </w:hyperlink>
    </w:p>
    <w:p w14:paraId="0512D862" w14:textId="31EC5BCD"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081" w:history="1">
        <w:r w:rsidRPr="0030602D">
          <w:rPr>
            <w:rStyle w:val="aa"/>
            <w:noProof/>
          </w:rPr>
          <w:t xml:space="preserve">3.5  </w:t>
        </w:r>
        <w:r w:rsidRPr="0030602D">
          <w:rPr>
            <w:rStyle w:val="aa"/>
            <w:noProof/>
          </w:rPr>
          <w:t>设计目标归纳</w:t>
        </w:r>
        <w:r>
          <w:rPr>
            <w:noProof/>
            <w:webHidden/>
          </w:rPr>
          <w:tab/>
        </w:r>
        <w:r>
          <w:rPr>
            <w:noProof/>
            <w:webHidden/>
          </w:rPr>
          <w:fldChar w:fldCharType="begin"/>
        </w:r>
        <w:r>
          <w:rPr>
            <w:noProof/>
            <w:webHidden/>
          </w:rPr>
          <w:instrText xml:space="preserve"> PAGEREF _Toc229929081 \h </w:instrText>
        </w:r>
        <w:r>
          <w:rPr>
            <w:noProof/>
            <w:webHidden/>
          </w:rPr>
        </w:r>
        <w:r>
          <w:rPr>
            <w:noProof/>
            <w:webHidden/>
          </w:rPr>
          <w:fldChar w:fldCharType="separate"/>
        </w:r>
        <w:r>
          <w:rPr>
            <w:noProof/>
            <w:webHidden/>
          </w:rPr>
          <w:t>16</w:t>
        </w:r>
        <w:r>
          <w:rPr>
            <w:noProof/>
            <w:webHidden/>
          </w:rPr>
          <w:fldChar w:fldCharType="end"/>
        </w:r>
      </w:hyperlink>
    </w:p>
    <w:p w14:paraId="3F03CD84" w14:textId="08A048A2" w:rsidR="005A6762" w:rsidRDefault="005A6762">
      <w:pPr>
        <w:pStyle w:val="TOC1"/>
        <w:tabs>
          <w:tab w:val="right" w:leader="dot" w:pos="9060"/>
        </w:tabs>
        <w:rPr>
          <w:rFonts w:asciiTheme="minorHAnsi" w:eastAsiaTheme="minorEastAsia" w:hAnsiTheme="minorHAnsi" w:cstheme="minorBidi"/>
          <w:noProof/>
          <w:kern w:val="2"/>
          <w:sz w:val="22"/>
          <w14:ligatures w14:val="standardContextual"/>
        </w:rPr>
      </w:pPr>
      <w:hyperlink w:anchor="_Toc229929082" w:history="1">
        <w:r w:rsidRPr="0030602D">
          <w:rPr>
            <w:rStyle w:val="aa"/>
            <w:noProof/>
          </w:rPr>
          <w:t xml:space="preserve">4  </w:t>
        </w:r>
        <w:r w:rsidRPr="0030602D">
          <w:rPr>
            <w:rStyle w:val="aa"/>
            <w:noProof/>
          </w:rPr>
          <w:t>模型评估与技术选型</w:t>
        </w:r>
        <w:r>
          <w:rPr>
            <w:noProof/>
            <w:webHidden/>
          </w:rPr>
          <w:tab/>
        </w:r>
        <w:r>
          <w:rPr>
            <w:noProof/>
            <w:webHidden/>
          </w:rPr>
          <w:fldChar w:fldCharType="begin"/>
        </w:r>
        <w:r>
          <w:rPr>
            <w:noProof/>
            <w:webHidden/>
          </w:rPr>
          <w:instrText xml:space="preserve"> PAGEREF _Toc229929082 \h </w:instrText>
        </w:r>
        <w:r>
          <w:rPr>
            <w:noProof/>
            <w:webHidden/>
          </w:rPr>
        </w:r>
        <w:r>
          <w:rPr>
            <w:noProof/>
            <w:webHidden/>
          </w:rPr>
          <w:fldChar w:fldCharType="separate"/>
        </w:r>
        <w:r>
          <w:rPr>
            <w:noProof/>
            <w:webHidden/>
          </w:rPr>
          <w:t>17</w:t>
        </w:r>
        <w:r>
          <w:rPr>
            <w:noProof/>
            <w:webHidden/>
          </w:rPr>
          <w:fldChar w:fldCharType="end"/>
        </w:r>
      </w:hyperlink>
    </w:p>
    <w:p w14:paraId="0FF01759" w14:textId="4A006707"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083" w:history="1">
        <w:r w:rsidRPr="0030602D">
          <w:rPr>
            <w:rStyle w:val="aa"/>
            <w:noProof/>
          </w:rPr>
          <w:t xml:space="preserve">4.1  </w:t>
        </w:r>
        <w:r w:rsidRPr="0030602D">
          <w:rPr>
            <w:rStyle w:val="aa"/>
            <w:noProof/>
          </w:rPr>
          <w:t>文本生成模型的一致性评估</w:t>
        </w:r>
        <w:r>
          <w:rPr>
            <w:noProof/>
            <w:webHidden/>
          </w:rPr>
          <w:tab/>
        </w:r>
        <w:r>
          <w:rPr>
            <w:noProof/>
            <w:webHidden/>
          </w:rPr>
          <w:fldChar w:fldCharType="begin"/>
        </w:r>
        <w:r>
          <w:rPr>
            <w:noProof/>
            <w:webHidden/>
          </w:rPr>
          <w:instrText xml:space="preserve"> PAGEREF _Toc229929083 \h </w:instrText>
        </w:r>
        <w:r>
          <w:rPr>
            <w:noProof/>
            <w:webHidden/>
          </w:rPr>
        </w:r>
        <w:r>
          <w:rPr>
            <w:noProof/>
            <w:webHidden/>
          </w:rPr>
          <w:fldChar w:fldCharType="separate"/>
        </w:r>
        <w:r>
          <w:rPr>
            <w:noProof/>
            <w:webHidden/>
          </w:rPr>
          <w:t>17</w:t>
        </w:r>
        <w:r>
          <w:rPr>
            <w:noProof/>
            <w:webHidden/>
          </w:rPr>
          <w:fldChar w:fldCharType="end"/>
        </w:r>
      </w:hyperlink>
    </w:p>
    <w:p w14:paraId="08BC755F" w14:textId="412051D2"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84" w:history="1">
        <w:r w:rsidRPr="0030602D">
          <w:rPr>
            <w:rStyle w:val="aa"/>
            <w:noProof/>
          </w:rPr>
          <w:t xml:space="preserve">4.1.1  </w:t>
        </w:r>
        <w:r w:rsidRPr="0030602D">
          <w:rPr>
            <w:rStyle w:val="aa"/>
            <w:noProof/>
          </w:rPr>
          <w:t>交互式绘本中的角色性格变化问题</w:t>
        </w:r>
        <w:r>
          <w:rPr>
            <w:noProof/>
            <w:webHidden/>
          </w:rPr>
          <w:tab/>
        </w:r>
        <w:r>
          <w:rPr>
            <w:noProof/>
            <w:webHidden/>
          </w:rPr>
          <w:fldChar w:fldCharType="begin"/>
        </w:r>
        <w:r>
          <w:rPr>
            <w:noProof/>
            <w:webHidden/>
          </w:rPr>
          <w:instrText xml:space="preserve"> PAGEREF _Toc229929084 \h </w:instrText>
        </w:r>
        <w:r>
          <w:rPr>
            <w:noProof/>
            <w:webHidden/>
          </w:rPr>
        </w:r>
        <w:r>
          <w:rPr>
            <w:noProof/>
            <w:webHidden/>
          </w:rPr>
          <w:fldChar w:fldCharType="separate"/>
        </w:r>
        <w:r>
          <w:rPr>
            <w:noProof/>
            <w:webHidden/>
          </w:rPr>
          <w:t>17</w:t>
        </w:r>
        <w:r>
          <w:rPr>
            <w:noProof/>
            <w:webHidden/>
          </w:rPr>
          <w:fldChar w:fldCharType="end"/>
        </w:r>
      </w:hyperlink>
    </w:p>
    <w:p w14:paraId="40EF6E4A" w14:textId="7D8F4F1F"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85" w:history="1">
        <w:r w:rsidRPr="0030602D">
          <w:rPr>
            <w:rStyle w:val="aa"/>
            <w:noProof/>
          </w:rPr>
          <w:t xml:space="preserve">4.1.2  </w:t>
        </w:r>
        <w:r w:rsidRPr="0030602D">
          <w:rPr>
            <w:rStyle w:val="aa"/>
            <w:noProof/>
          </w:rPr>
          <w:t>实验方案设计</w:t>
        </w:r>
        <w:r>
          <w:rPr>
            <w:noProof/>
            <w:webHidden/>
          </w:rPr>
          <w:tab/>
        </w:r>
        <w:r>
          <w:rPr>
            <w:noProof/>
            <w:webHidden/>
          </w:rPr>
          <w:fldChar w:fldCharType="begin"/>
        </w:r>
        <w:r>
          <w:rPr>
            <w:noProof/>
            <w:webHidden/>
          </w:rPr>
          <w:instrText xml:space="preserve"> PAGEREF _Toc229929085 \h </w:instrText>
        </w:r>
        <w:r>
          <w:rPr>
            <w:noProof/>
            <w:webHidden/>
          </w:rPr>
        </w:r>
        <w:r>
          <w:rPr>
            <w:noProof/>
            <w:webHidden/>
          </w:rPr>
          <w:fldChar w:fldCharType="separate"/>
        </w:r>
        <w:r>
          <w:rPr>
            <w:noProof/>
            <w:webHidden/>
          </w:rPr>
          <w:t>17</w:t>
        </w:r>
        <w:r>
          <w:rPr>
            <w:noProof/>
            <w:webHidden/>
          </w:rPr>
          <w:fldChar w:fldCharType="end"/>
        </w:r>
      </w:hyperlink>
    </w:p>
    <w:p w14:paraId="3C66F03D" w14:textId="5FA1C439"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86" w:history="1">
        <w:r w:rsidRPr="0030602D">
          <w:rPr>
            <w:rStyle w:val="aa"/>
            <w:noProof/>
          </w:rPr>
          <w:t xml:space="preserve">4.1.3  </w:t>
        </w:r>
        <w:r w:rsidRPr="0030602D">
          <w:rPr>
            <w:rStyle w:val="aa"/>
            <w:noProof/>
          </w:rPr>
          <w:t>基于句向量相似度的稳定性分析</w:t>
        </w:r>
        <w:r>
          <w:rPr>
            <w:noProof/>
            <w:webHidden/>
          </w:rPr>
          <w:tab/>
        </w:r>
        <w:r>
          <w:rPr>
            <w:noProof/>
            <w:webHidden/>
          </w:rPr>
          <w:fldChar w:fldCharType="begin"/>
        </w:r>
        <w:r>
          <w:rPr>
            <w:noProof/>
            <w:webHidden/>
          </w:rPr>
          <w:instrText xml:space="preserve"> PAGEREF _Toc229929086 \h </w:instrText>
        </w:r>
        <w:r>
          <w:rPr>
            <w:noProof/>
            <w:webHidden/>
          </w:rPr>
        </w:r>
        <w:r>
          <w:rPr>
            <w:noProof/>
            <w:webHidden/>
          </w:rPr>
          <w:fldChar w:fldCharType="separate"/>
        </w:r>
        <w:r>
          <w:rPr>
            <w:noProof/>
            <w:webHidden/>
          </w:rPr>
          <w:t>18</w:t>
        </w:r>
        <w:r>
          <w:rPr>
            <w:noProof/>
            <w:webHidden/>
          </w:rPr>
          <w:fldChar w:fldCharType="end"/>
        </w:r>
      </w:hyperlink>
    </w:p>
    <w:p w14:paraId="541B2874" w14:textId="5F16FD4A"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87" w:history="1">
        <w:r w:rsidRPr="0030602D">
          <w:rPr>
            <w:rStyle w:val="aa"/>
            <w:noProof/>
          </w:rPr>
          <w:t xml:space="preserve">4.1.4  </w:t>
        </w:r>
        <w:r w:rsidRPr="0030602D">
          <w:rPr>
            <w:rStyle w:val="aa"/>
            <w:noProof/>
          </w:rPr>
          <w:t>基于大语言模型裁判的分析</w:t>
        </w:r>
        <w:r>
          <w:rPr>
            <w:noProof/>
            <w:webHidden/>
          </w:rPr>
          <w:tab/>
        </w:r>
        <w:r>
          <w:rPr>
            <w:noProof/>
            <w:webHidden/>
          </w:rPr>
          <w:fldChar w:fldCharType="begin"/>
        </w:r>
        <w:r>
          <w:rPr>
            <w:noProof/>
            <w:webHidden/>
          </w:rPr>
          <w:instrText xml:space="preserve"> PAGEREF _Toc229929087 \h </w:instrText>
        </w:r>
        <w:r>
          <w:rPr>
            <w:noProof/>
            <w:webHidden/>
          </w:rPr>
        </w:r>
        <w:r>
          <w:rPr>
            <w:noProof/>
            <w:webHidden/>
          </w:rPr>
          <w:fldChar w:fldCharType="separate"/>
        </w:r>
        <w:r>
          <w:rPr>
            <w:noProof/>
            <w:webHidden/>
          </w:rPr>
          <w:t>19</w:t>
        </w:r>
        <w:r>
          <w:rPr>
            <w:noProof/>
            <w:webHidden/>
          </w:rPr>
          <w:fldChar w:fldCharType="end"/>
        </w:r>
      </w:hyperlink>
    </w:p>
    <w:p w14:paraId="30EBD13E" w14:textId="652821B0"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088" w:history="1">
        <w:r w:rsidRPr="0030602D">
          <w:rPr>
            <w:rStyle w:val="aa"/>
            <w:noProof/>
          </w:rPr>
          <w:t>4.2  AI</w:t>
        </w:r>
        <w:r w:rsidRPr="0030602D">
          <w:rPr>
            <w:rStyle w:val="aa"/>
            <w:noProof/>
          </w:rPr>
          <w:t>绘本插图生成方案对比</w:t>
        </w:r>
        <w:r>
          <w:rPr>
            <w:noProof/>
            <w:webHidden/>
          </w:rPr>
          <w:tab/>
        </w:r>
        <w:r>
          <w:rPr>
            <w:noProof/>
            <w:webHidden/>
          </w:rPr>
          <w:fldChar w:fldCharType="begin"/>
        </w:r>
        <w:r>
          <w:rPr>
            <w:noProof/>
            <w:webHidden/>
          </w:rPr>
          <w:instrText xml:space="preserve"> PAGEREF _Toc229929088 \h </w:instrText>
        </w:r>
        <w:r>
          <w:rPr>
            <w:noProof/>
            <w:webHidden/>
          </w:rPr>
        </w:r>
        <w:r>
          <w:rPr>
            <w:noProof/>
            <w:webHidden/>
          </w:rPr>
          <w:fldChar w:fldCharType="separate"/>
        </w:r>
        <w:r>
          <w:rPr>
            <w:noProof/>
            <w:webHidden/>
          </w:rPr>
          <w:t>20</w:t>
        </w:r>
        <w:r>
          <w:rPr>
            <w:noProof/>
            <w:webHidden/>
          </w:rPr>
          <w:fldChar w:fldCharType="end"/>
        </w:r>
      </w:hyperlink>
    </w:p>
    <w:p w14:paraId="61C70EF7" w14:textId="7993A15F"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89" w:history="1">
        <w:r w:rsidRPr="0030602D">
          <w:rPr>
            <w:rStyle w:val="aa"/>
            <w:noProof/>
          </w:rPr>
          <w:t xml:space="preserve">4.2.1  IP-Adapter + ControlNet </w:t>
        </w:r>
        <w:r w:rsidRPr="0030602D">
          <w:rPr>
            <w:rStyle w:val="aa"/>
            <w:noProof/>
          </w:rPr>
          <w:t>方案</w:t>
        </w:r>
        <w:r>
          <w:rPr>
            <w:noProof/>
            <w:webHidden/>
          </w:rPr>
          <w:tab/>
        </w:r>
        <w:r>
          <w:rPr>
            <w:noProof/>
            <w:webHidden/>
          </w:rPr>
          <w:fldChar w:fldCharType="begin"/>
        </w:r>
        <w:r>
          <w:rPr>
            <w:noProof/>
            <w:webHidden/>
          </w:rPr>
          <w:instrText xml:space="preserve"> PAGEREF _Toc229929089 \h </w:instrText>
        </w:r>
        <w:r>
          <w:rPr>
            <w:noProof/>
            <w:webHidden/>
          </w:rPr>
        </w:r>
        <w:r>
          <w:rPr>
            <w:noProof/>
            <w:webHidden/>
          </w:rPr>
          <w:fldChar w:fldCharType="separate"/>
        </w:r>
        <w:r>
          <w:rPr>
            <w:noProof/>
            <w:webHidden/>
          </w:rPr>
          <w:t>21</w:t>
        </w:r>
        <w:r>
          <w:rPr>
            <w:noProof/>
            <w:webHidden/>
          </w:rPr>
          <w:fldChar w:fldCharType="end"/>
        </w:r>
      </w:hyperlink>
    </w:p>
    <w:p w14:paraId="2C95F299" w14:textId="1042B8AA"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90" w:history="1">
        <w:r w:rsidRPr="0030602D">
          <w:rPr>
            <w:rStyle w:val="aa"/>
            <w:noProof/>
          </w:rPr>
          <w:t xml:space="preserve">4.2.2  Z-Image + </w:t>
        </w:r>
        <w:r w:rsidRPr="0030602D">
          <w:rPr>
            <w:rStyle w:val="aa"/>
            <w:noProof/>
          </w:rPr>
          <w:t>角色卡方案</w:t>
        </w:r>
        <w:r>
          <w:rPr>
            <w:noProof/>
            <w:webHidden/>
          </w:rPr>
          <w:tab/>
        </w:r>
        <w:r>
          <w:rPr>
            <w:noProof/>
            <w:webHidden/>
          </w:rPr>
          <w:fldChar w:fldCharType="begin"/>
        </w:r>
        <w:r>
          <w:rPr>
            <w:noProof/>
            <w:webHidden/>
          </w:rPr>
          <w:instrText xml:space="preserve"> PAGEREF _Toc229929090 \h </w:instrText>
        </w:r>
        <w:r>
          <w:rPr>
            <w:noProof/>
            <w:webHidden/>
          </w:rPr>
        </w:r>
        <w:r>
          <w:rPr>
            <w:noProof/>
            <w:webHidden/>
          </w:rPr>
          <w:fldChar w:fldCharType="separate"/>
        </w:r>
        <w:r>
          <w:rPr>
            <w:noProof/>
            <w:webHidden/>
          </w:rPr>
          <w:t>22</w:t>
        </w:r>
        <w:r>
          <w:rPr>
            <w:noProof/>
            <w:webHidden/>
          </w:rPr>
          <w:fldChar w:fldCharType="end"/>
        </w:r>
      </w:hyperlink>
    </w:p>
    <w:p w14:paraId="0F889B65" w14:textId="6F08158C"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91" w:history="1">
        <w:r w:rsidRPr="0030602D">
          <w:rPr>
            <w:rStyle w:val="aa"/>
            <w:noProof/>
          </w:rPr>
          <w:t xml:space="preserve">4.2.3  </w:t>
        </w:r>
        <w:r w:rsidRPr="0030602D">
          <w:rPr>
            <w:rStyle w:val="aa"/>
            <w:noProof/>
          </w:rPr>
          <w:t>方案对比</w:t>
        </w:r>
        <w:r>
          <w:rPr>
            <w:noProof/>
            <w:webHidden/>
          </w:rPr>
          <w:tab/>
        </w:r>
        <w:r>
          <w:rPr>
            <w:noProof/>
            <w:webHidden/>
          </w:rPr>
          <w:fldChar w:fldCharType="begin"/>
        </w:r>
        <w:r>
          <w:rPr>
            <w:noProof/>
            <w:webHidden/>
          </w:rPr>
          <w:instrText xml:space="preserve"> PAGEREF _Toc229929091 \h </w:instrText>
        </w:r>
        <w:r>
          <w:rPr>
            <w:noProof/>
            <w:webHidden/>
          </w:rPr>
        </w:r>
        <w:r>
          <w:rPr>
            <w:noProof/>
            <w:webHidden/>
          </w:rPr>
          <w:fldChar w:fldCharType="separate"/>
        </w:r>
        <w:r>
          <w:rPr>
            <w:noProof/>
            <w:webHidden/>
          </w:rPr>
          <w:t>24</w:t>
        </w:r>
        <w:r>
          <w:rPr>
            <w:noProof/>
            <w:webHidden/>
          </w:rPr>
          <w:fldChar w:fldCharType="end"/>
        </w:r>
      </w:hyperlink>
    </w:p>
    <w:p w14:paraId="06BE33EF" w14:textId="4EA024DF" w:rsidR="005A6762" w:rsidRDefault="005A6762">
      <w:pPr>
        <w:pStyle w:val="TOC1"/>
        <w:tabs>
          <w:tab w:val="right" w:leader="dot" w:pos="9060"/>
        </w:tabs>
        <w:rPr>
          <w:rFonts w:asciiTheme="minorHAnsi" w:eastAsiaTheme="minorEastAsia" w:hAnsiTheme="minorHAnsi" w:cstheme="minorBidi"/>
          <w:noProof/>
          <w:kern w:val="2"/>
          <w:sz w:val="22"/>
          <w14:ligatures w14:val="standardContextual"/>
        </w:rPr>
      </w:pPr>
      <w:hyperlink w:anchor="_Toc229929092" w:history="1">
        <w:r w:rsidRPr="0030602D">
          <w:rPr>
            <w:rStyle w:val="aa"/>
            <w:noProof/>
          </w:rPr>
          <w:t xml:space="preserve">5  </w:t>
        </w:r>
        <w:r w:rsidRPr="0030602D">
          <w:rPr>
            <w:rStyle w:val="aa"/>
            <w:noProof/>
          </w:rPr>
          <w:t>系统设计</w:t>
        </w:r>
        <w:r>
          <w:rPr>
            <w:noProof/>
            <w:webHidden/>
          </w:rPr>
          <w:tab/>
        </w:r>
        <w:r>
          <w:rPr>
            <w:noProof/>
            <w:webHidden/>
          </w:rPr>
          <w:fldChar w:fldCharType="begin"/>
        </w:r>
        <w:r>
          <w:rPr>
            <w:noProof/>
            <w:webHidden/>
          </w:rPr>
          <w:instrText xml:space="preserve"> PAGEREF _Toc229929092 \h </w:instrText>
        </w:r>
        <w:r>
          <w:rPr>
            <w:noProof/>
            <w:webHidden/>
          </w:rPr>
        </w:r>
        <w:r>
          <w:rPr>
            <w:noProof/>
            <w:webHidden/>
          </w:rPr>
          <w:fldChar w:fldCharType="separate"/>
        </w:r>
        <w:r>
          <w:rPr>
            <w:noProof/>
            <w:webHidden/>
          </w:rPr>
          <w:t>25</w:t>
        </w:r>
        <w:r>
          <w:rPr>
            <w:noProof/>
            <w:webHidden/>
          </w:rPr>
          <w:fldChar w:fldCharType="end"/>
        </w:r>
      </w:hyperlink>
    </w:p>
    <w:p w14:paraId="49DAFAD1" w14:textId="2B281796"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093" w:history="1">
        <w:r w:rsidRPr="0030602D">
          <w:rPr>
            <w:rStyle w:val="aa"/>
            <w:noProof/>
          </w:rPr>
          <w:t xml:space="preserve">5.1  </w:t>
        </w:r>
        <w:r w:rsidRPr="0030602D">
          <w:rPr>
            <w:rStyle w:val="aa"/>
            <w:noProof/>
          </w:rPr>
          <w:t>架构设计</w:t>
        </w:r>
        <w:r>
          <w:rPr>
            <w:noProof/>
            <w:webHidden/>
          </w:rPr>
          <w:tab/>
        </w:r>
        <w:r>
          <w:rPr>
            <w:noProof/>
            <w:webHidden/>
          </w:rPr>
          <w:fldChar w:fldCharType="begin"/>
        </w:r>
        <w:r>
          <w:rPr>
            <w:noProof/>
            <w:webHidden/>
          </w:rPr>
          <w:instrText xml:space="preserve"> PAGEREF _Toc229929093 \h </w:instrText>
        </w:r>
        <w:r>
          <w:rPr>
            <w:noProof/>
            <w:webHidden/>
          </w:rPr>
        </w:r>
        <w:r>
          <w:rPr>
            <w:noProof/>
            <w:webHidden/>
          </w:rPr>
          <w:fldChar w:fldCharType="separate"/>
        </w:r>
        <w:r>
          <w:rPr>
            <w:noProof/>
            <w:webHidden/>
          </w:rPr>
          <w:t>25</w:t>
        </w:r>
        <w:r>
          <w:rPr>
            <w:noProof/>
            <w:webHidden/>
          </w:rPr>
          <w:fldChar w:fldCharType="end"/>
        </w:r>
      </w:hyperlink>
    </w:p>
    <w:p w14:paraId="70D4F718" w14:textId="55869378"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094" w:history="1">
        <w:r w:rsidRPr="0030602D">
          <w:rPr>
            <w:rStyle w:val="aa"/>
            <w:noProof/>
          </w:rPr>
          <w:t xml:space="preserve">5.2  </w:t>
        </w:r>
        <w:r w:rsidRPr="0030602D">
          <w:rPr>
            <w:rStyle w:val="aa"/>
            <w:noProof/>
          </w:rPr>
          <w:t>核心业务流程设计</w:t>
        </w:r>
        <w:r>
          <w:rPr>
            <w:noProof/>
            <w:webHidden/>
          </w:rPr>
          <w:tab/>
        </w:r>
        <w:r>
          <w:rPr>
            <w:noProof/>
            <w:webHidden/>
          </w:rPr>
          <w:fldChar w:fldCharType="begin"/>
        </w:r>
        <w:r>
          <w:rPr>
            <w:noProof/>
            <w:webHidden/>
          </w:rPr>
          <w:instrText xml:space="preserve"> PAGEREF _Toc229929094 \h </w:instrText>
        </w:r>
        <w:r>
          <w:rPr>
            <w:noProof/>
            <w:webHidden/>
          </w:rPr>
        </w:r>
        <w:r>
          <w:rPr>
            <w:noProof/>
            <w:webHidden/>
          </w:rPr>
          <w:fldChar w:fldCharType="separate"/>
        </w:r>
        <w:r>
          <w:rPr>
            <w:noProof/>
            <w:webHidden/>
          </w:rPr>
          <w:t>27</w:t>
        </w:r>
        <w:r>
          <w:rPr>
            <w:noProof/>
            <w:webHidden/>
          </w:rPr>
          <w:fldChar w:fldCharType="end"/>
        </w:r>
      </w:hyperlink>
    </w:p>
    <w:p w14:paraId="35184563" w14:textId="39BA21FE"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95" w:history="1">
        <w:r w:rsidRPr="0030602D">
          <w:rPr>
            <w:rStyle w:val="aa"/>
            <w:noProof/>
          </w:rPr>
          <w:t xml:space="preserve">5.2.1  </w:t>
        </w:r>
        <w:r w:rsidRPr="0030602D">
          <w:rPr>
            <w:rStyle w:val="aa"/>
            <w:noProof/>
          </w:rPr>
          <w:t>多智能体剧本生成流程</w:t>
        </w:r>
        <w:r>
          <w:rPr>
            <w:noProof/>
            <w:webHidden/>
          </w:rPr>
          <w:tab/>
        </w:r>
        <w:r>
          <w:rPr>
            <w:noProof/>
            <w:webHidden/>
          </w:rPr>
          <w:fldChar w:fldCharType="begin"/>
        </w:r>
        <w:r>
          <w:rPr>
            <w:noProof/>
            <w:webHidden/>
          </w:rPr>
          <w:instrText xml:space="preserve"> PAGEREF _Toc229929095 \h </w:instrText>
        </w:r>
        <w:r>
          <w:rPr>
            <w:noProof/>
            <w:webHidden/>
          </w:rPr>
        </w:r>
        <w:r>
          <w:rPr>
            <w:noProof/>
            <w:webHidden/>
          </w:rPr>
          <w:fldChar w:fldCharType="separate"/>
        </w:r>
        <w:r>
          <w:rPr>
            <w:noProof/>
            <w:webHidden/>
          </w:rPr>
          <w:t>27</w:t>
        </w:r>
        <w:r>
          <w:rPr>
            <w:noProof/>
            <w:webHidden/>
          </w:rPr>
          <w:fldChar w:fldCharType="end"/>
        </w:r>
      </w:hyperlink>
    </w:p>
    <w:p w14:paraId="7F2AAF91" w14:textId="682ED0CF"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96" w:history="1">
        <w:r w:rsidRPr="0030602D">
          <w:rPr>
            <w:rStyle w:val="aa"/>
            <w:noProof/>
          </w:rPr>
          <w:t xml:space="preserve">5.2.2  </w:t>
        </w:r>
        <w:r w:rsidRPr="0030602D">
          <w:rPr>
            <w:rStyle w:val="aa"/>
            <w:noProof/>
          </w:rPr>
          <w:t>剧情树分支管理</w:t>
        </w:r>
        <w:r>
          <w:rPr>
            <w:noProof/>
            <w:webHidden/>
          </w:rPr>
          <w:tab/>
        </w:r>
        <w:r>
          <w:rPr>
            <w:noProof/>
            <w:webHidden/>
          </w:rPr>
          <w:fldChar w:fldCharType="begin"/>
        </w:r>
        <w:r>
          <w:rPr>
            <w:noProof/>
            <w:webHidden/>
          </w:rPr>
          <w:instrText xml:space="preserve"> PAGEREF _Toc229929096 \h </w:instrText>
        </w:r>
        <w:r>
          <w:rPr>
            <w:noProof/>
            <w:webHidden/>
          </w:rPr>
        </w:r>
        <w:r>
          <w:rPr>
            <w:noProof/>
            <w:webHidden/>
          </w:rPr>
          <w:fldChar w:fldCharType="separate"/>
        </w:r>
        <w:r>
          <w:rPr>
            <w:noProof/>
            <w:webHidden/>
          </w:rPr>
          <w:t>28</w:t>
        </w:r>
        <w:r>
          <w:rPr>
            <w:noProof/>
            <w:webHidden/>
          </w:rPr>
          <w:fldChar w:fldCharType="end"/>
        </w:r>
      </w:hyperlink>
    </w:p>
    <w:p w14:paraId="239E4E41" w14:textId="0B580E10"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097" w:history="1">
        <w:r w:rsidRPr="0030602D">
          <w:rPr>
            <w:rStyle w:val="aa"/>
            <w:noProof/>
          </w:rPr>
          <w:t xml:space="preserve">5.2.3  </w:t>
        </w:r>
        <w:r w:rsidRPr="0030602D">
          <w:rPr>
            <w:rStyle w:val="aa"/>
            <w:noProof/>
          </w:rPr>
          <w:t>文本与图像分阶段生成</w:t>
        </w:r>
        <w:r>
          <w:rPr>
            <w:noProof/>
            <w:webHidden/>
          </w:rPr>
          <w:tab/>
        </w:r>
        <w:r>
          <w:rPr>
            <w:noProof/>
            <w:webHidden/>
          </w:rPr>
          <w:fldChar w:fldCharType="begin"/>
        </w:r>
        <w:r>
          <w:rPr>
            <w:noProof/>
            <w:webHidden/>
          </w:rPr>
          <w:instrText xml:space="preserve"> PAGEREF _Toc229929097 \h </w:instrText>
        </w:r>
        <w:r>
          <w:rPr>
            <w:noProof/>
            <w:webHidden/>
          </w:rPr>
        </w:r>
        <w:r>
          <w:rPr>
            <w:noProof/>
            <w:webHidden/>
          </w:rPr>
          <w:fldChar w:fldCharType="separate"/>
        </w:r>
        <w:r>
          <w:rPr>
            <w:noProof/>
            <w:webHidden/>
          </w:rPr>
          <w:t>29</w:t>
        </w:r>
        <w:r>
          <w:rPr>
            <w:noProof/>
            <w:webHidden/>
          </w:rPr>
          <w:fldChar w:fldCharType="end"/>
        </w:r>
      </w:hyperlink>
    </w:p>
    <w:p w14:paraId="0B2CE1C4" w14:textId="0CB419AD"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098" w:history="1">
        <w:r w:rsidRPr="0030602D">
          <w:rPr>
            <w:rStyle w:val="aa"/>
            <w:noProof/>
          </w:rPr>
          <w:t xml:space="preserve">5.3  </w:t>
        </w:r>
        <w:r w:rsidRPr="0030602D">
          <w:rPr>
            <w:rStyle w:val="aa"/>
            <w:noProof/>
          </w:rPr>
          <w:t>数据库设计</w:t>
        </w:r>
        <w:r>
          <w:rPr>
            <w:noProof/>
            <w:webHidden/>
          </w:rPr>
          <w:tab/>
        </w:r>
        <w:r>
          <w:rPr>
            <w:noProof/>
            <w:webHidden/>
          </w:rPr>
          <w:fldChar w:fldCharType="begin"/>
        </w:r>
        <w:r>
          <w:rPr>
            <w:noProof/>
            <w:webHidden/>
          </w:rPr>
          <w:instrText xml:space="preserve"> PAGEREF _Toc229929098 \h </w:instrText>
        </w:r>
        <w:r>
          <w:rPr>
            <w:noProof/>
            <w:webHidden/>
          </w:rPr>
        </w:r>
        <w:r>
          <w:rPr>
            <w:noProof/>
            <w:webHidden/>
          </w:rPr>
          <w:fldChar w:fldCharType="separate"/>
        </w:r>
        <w:r>
          <w:rPr>
            <w:noProof/>
            <w:webHidden/>
          </w:rPr>
          <w:t>31</w:t>
        </w:r>
        <w:r>
          <w:rPr>
            <w:noProof/>
            <w:webHidden/>
          </w:rPr>
          <w:fldChar w:fldCharType="end"/>
        </w:r>
      </w:hyperlink>
    </w:p>
    <w:p w14:paraId="53DDE0FD" w14:textId="49D80D2C" w:rsidR="005A6762" w:rsidRDefault="005A6762">
      <w:pPr>
        <w:pStyle w:val="TOC1"/>
        <w:tabs>
          <w:tab w:val="right" w:leader="dot" w:pos="9060"/>
        </w:tabs>
        <w:rPr>
          <w:rFonts w:asciiTheme="minorHAnsi" w:eastAsiaTheme="minorEastAsia" w:hAnsiTheme="minorHAnsi" w:cstheme="minorBidi"/>
          <w:noProof/>
          <w:kern w:val="2"/>
          <w:sz w:val="22"/>
          <w14:ligatures w14:val="standardContextual"/>
        </w:rPr>
      </w:pPr>
      <w:hyperlink w:anchor="_Toc229929099" w:history="1">
        <w:r w:rsidRPr="0030602D">
          <w:rPr>
            <w:rStyle w:val="aa"/>
            <w:noProof/>
          </w:rPr>
          <w:t xml:space="preserve">6  </w:t>
        </w:r>
        <w:r w:rsidRPr="0030602D">
          <w:rPr>
            <w:rStyle w:val="aa"/>
            <w:noProof/>
          </w:rPr>
          <w:t>系统实现与测试</w:t>
        </w:r>
        <w:r>
          <w:rPr>
            <w:noProof/>
            <w:webHidden/>
          </w:rPr>
          <w:tab/>
        </w:r>
        <w:r>
          <w:rPr>
            <w:noProof/>
            <w:webHidden/>
          </w:rPr>
          <w:fldChar w:fldCharType="begin"/>
        </w:r>
        <w:r>
          <w:rPr>
            <w:noProof/>
            <w:webHidden/>
          </w:rPr>
          <w:instrText xml:space="preserve"> PAGEREF _Toc229929099 \h </w:instrText>
        </w:r>
        <w:r>
          <w:rPr>
            <w:noProof/>
            <w:webHidden/>
          </w:rPr>
        </w:r>
        <w:r>
          <w:rPr>
            <w:noProof/>
            <w:webHidden/>
          </w:rPr>
          <w:fldChar w:fldCharType="separate"/>
        </w:r>
        <w:r>
          <w:rPr>
            <w:noProof/>
            <w:webHidden/>
          </w:rPr>
          <w:t>34</w:t>
        </w:r>
        <w:r>
          <w:rPr>
            <w:noProof/>
            <w:webHidden/>
          </w:rPr>
          <w:fldChar w:fldCharType="end"/>
        </w:r>
      </w:hyperlink>
    </w:p>
    <w:p w14:paraId="020D1A03" w14:textId="00DC4DBF"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100" w:history="1">
        <w:r w:rsidRPr="0030602D">
          <w:rPr>
            <w:rStyle w:val="aa"/>
            <w:noProof/>
          </w:rPr>
          <w:t xml:space="preserve">6.1  </w:t>
        </w:r>
        <w:r w:rsidRPr="0030602D">
          <w:rPr>
            <w:rStyle w:val="aa"/>
            <w:noProof/>
          </w:rPr>
          <w:t>前端页面实现</w:t>
        </w:r>
        <w:r>
          <w:rPr>
            <w:noProof/>
            <w:webHidden/>
          </w:rPr>
          <w:tab/>
        </w:r>
        <w:r>
          <w:rPr>
            <w:noProof/>
            <w:webHidden/>
          </w:rPr>
          <w:fldChar w:fldCharType="begin"/>
        </w:r>
        <w:r>
          <w:rPr>
            <w:noProof/>
            <w:webHidden/>
          </w:rPr>
          <w:instrText xml:space="preserve"> PAGEREF _Toc229929100 \h </w:instrText>
        </w:r>
        <w:r>
          <w:rPr>
            <w:noProof/>
            <w:webHidden/>
          </w:rPr>
        </w:r>
        <w:r>
          <w:rPr>
            <w:noProof/>
            <w:webHidden/>
          </w:rPr>
          <w:fldChar w:fldCharType="separate"/>
        </w:r>
        <w:r>
          <w:rPr>
            <w:noProof/>
            <w:webHidden/>
          </w:rPr>
          <w:t>34</w:t>
        </w:r>
        <w:r>
          <w:rPr>
            <w:noProof/>
            <w:webHidden/>
          </w:rPr>
          <w:fldChar w:fldCharType="end"/>
        </w:r>
      </w:hyperlink>
    </w:p>
    <w:p w14:paraId="4BAB9F3C" w14:textId="5ECF8A3B"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101" w:history="1">
        <w:r w:rsidRPr="0030602D">
          <w:rPr>
            <w:rStyle w:val="aa"/>
            <w:noProof/>
          </w:rPr>
          <w:t xml:space="preserve">6.1.1  </w:t>
        </w:r>
        <w:r w:rsidRPr="0030602D">
          <w:rPr>
            <w:rStyle w:val="aa"/>
            <w:noProof/>
          </w:rPr>
          <w:t>登录页与故事库</w:t>
        </w:r>
        <w:r>
          <w:rPr>
            <w:noProof/>
            <w:webHidden/>
          </w:rPr>
          <w:tab/>
        </w:r>
        <w:r>
          <w:rPr>
            <w:noProof/>
            <w:webHidden/>
          </w:rPr>
          <w:fldChar w:fldCharType="begin"/>
        </w:r>
        <w:r>
          <w:rPr>
            <w:noProof/>
            <w:webHidden/>
          </w:rPr>
          <w:instrText xml:space="preserve"> PAGEREF _Toc229929101 \h </w:instrText>
        </w:r>
        <w:r>
          <w:rPr>
            <w:noProof/>
            <w:webHidden/>
          </w:rPr>
        </w:r>
        <w:r>
          <w:rPr>
            <w:noProof/>
            <w:webHidden/>
          </w:rPr>
          <w:fldChar w:fldCharType="separate"/>
        </w:r>
        <w:r>
          <w:rPr>
            <w:noProof/>
            <w:webHidden/>
          </w:rPr>
          <w:t>34</w:t>
        </w:r>
        <w:r>
          <w:rPr>
            <w:noProof/>
            <w:webHidden/>
          </w:rPr>
          <w:fldChar w:fldCharType="end"/>
        </w:r>
      </w:hyperlink>
    </w:p>
    <w:p w14:paraId="120898D8" w14:textId="4F1D2C10"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102" w:history="1">
        <w:r w:rsidRPr="0030602D">
          <w:rPr>
            <w:rStyle w:val="aa"/>
            <w:noProof/>
          </w:rPr>
          <w:t xml:space="preserve">6.1.2  </w:t>
        </w:r>
        <w:r w:rsidRPr="0030602D">
          <w:rPr>
            <w:rStyle w:val="aa"/>
            <w:noProof/>
          </w:rPr>
          <w:t>主角设定页面</w:t>
        </w:r>
        <w:r>
          <w:rPr>
            <w:noProof/>
            <w:webHidden/>
          </w:rPr>
          <w:tab/>
        </w:r>
        <w:r>
          <w:rPr>
            <w:noProof/>
            <w:webHidden/>
          </w:rPr>
          <w:fldChar w:fldCharType="begin"/>
        </w:r>
        <w:r>
          <w:rPr>
            <w:noProof/>
            <w:webHidden/>
          </w:rPr>
          <w:instrText xml:space="preserve"> PAGEREF _Toc229929102 \h </w:instrText>
        </w:r>
        <w:r>
          <w:rPr>
            <w:noProof/>
            <w:webHidden/>
          </w:rPr>
        </w:r>
        <w:r>
          <w:rPr>
            <w:noProof/>
            <w:webHidden/>
          </w:rPr>
          <w:fldChar w:fldCharType="separate"/>
        </w:r>
        <w:r>
          <w:rPr>
            <w:noProof/>
            <w:webHidden/>
          </w:rPr>
          <w:t>35</w:t>
        </w:r>
        <w:r>
          <w:rPr>
            <w:noProof/>
            <w:webHidden/>
          </w:rPr>
          <w:fldChar w:fldCharType="end"/>
        </w:r>
      </w:hyperlink>
    </w:p>
    <w:p w14:paraId="6EDC4AFE" w14:textId="2CCF59F7"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103" w:history="1">
        <w:r w:rsidRPr="0030602D">
          <w:rPr>
            <w:rStyle w:val="aa"/>
            <w:noProof/>
          </w:rPr>
          <w:t xml:space="preserve">6.1.3  </w:t>
        </w:r>
        <w:r w:rsidRPr="0030602D">
          <w:rPr>
            <w:rStyle w:val="aa"/>
            <w:noProof/>
          </w:rPr>
          <w:t>绘本阅读页面</w:t>
        </w:r>
        <w:r>
          <w:rPr>
            <w:noProof/>
            <w:webHidden/>
          </w:rPr>
          <w:tab/>
        </w:r>
        <w:r>
          <w:rPr>
            <w:noProof/>
            <w:webHidden/>
          </w:rPr>
          <w:fldChar w:fldCharType="begin"/>
        </w:r>
        <w:r>
          <w:rPr>
            <w:noProof/>
            <w:webHidden/>
          </w:rPr>
          <w:instrText xml:space="preserve"> PAGEREF _Toc229929103 \h </w:instrText>
        </w:r>
        <w:r>
          <w:rPr>
            <w:noProof/>
            <w:webHidden/>
          </w:rPr>
        </w:r>
        <w:r>
          <w:rPr>
            <w:noProof/>
            <w:webHidden/>
          </w:rPr>
          <w:fldChar w:fldCharType="separate"/>
        </w:r>
        <w:r>
          <w:rPr>
            <w:noProof/>
            <w:webHidden/>
          </w:rPr>
          <w:t>36</w:t>
        </w:r>
        <w:r>
          <w:rPr>
            <w:noProof/>
            <w:webHidden/>
          </w:rPr>
          <w:fldChar w:fldCharType="end"/>
        </w:r>
      </w:hyperlink>
    </w:p>
    <w:p w14:paraId="1435D8C7" w14:textId="0A70C0AB"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104" w:history="1">
        <w:r w:rsidRPr="0030602D">
          <w:rPr>
            <w:rStyle w:val="aa"/>
            <w:noProof/>
          </w:rPr>
          <w:t xml:space="preserve">6.1.4  </w:t>
        </w:r>
        <w:r w:rsidRPr="0030602D">
          <w:rPr>
            <w:rStyle w:val="aa"/>
            <w:noProof/>
          </w:rPr>
          <w:t>剧情树页面</w:t>
        </w:r>
        <w:r>
          <w:rPr>
            <w:noProof/>
            <w:webHidden/>
          </w:rPr>
          <w:tab/>
        </w:r>
        <w:r>
          <w:rPr>
            <w:noProof/>
            <w:webHidden/>
          </w:rPr>
          <w:fldChar w:fldCharType="begin"/>
        </w:r>
        <w:r>
          <w:rPr>
            <w:noProof/>
            <w:webHidden/>
          </w:rPr>
          <w:instrText xml:space="preserve"> PAGEREF _Toc229929104 \h </w:instrText>
        </w:r>
        <w:r>
          <w:rPr>
            <w:noProof/>
            <w:webHidden/>
          </w:rPr>
        </w:r>
        <w:r>
          <w:rPr>
            <w:noProof/>
            <w:webHidden/>
          </w:rPr>
          <w:fldChar w:fldCharType="separate"/>
        </w:r>
        <w:r>
          <w:rPr>
            <w:noProof/>
            <w:webHidden/>
          </w:rPr>
          <w:t>37</w:t>
        </w:r>
        <w:r>
          <w:rPr>
            <w:noProof/>
            <w:webHidden/>
          </w:rPr>
          <w:fldChar w:fldCharType="end"/>
        </w:r>
      </w:hyperlink>
    </w:p>
    <w:p w14:paraId="70CA1059" w14:textId="57CE3015" w:rsidR="005A6762" w:rsidRDefault="005A6762">
      <w:pPr>
        <w:pStyle w:val="TOC2"/>
        <w:tabs>
          <w:tab w:val="right" w:leader="dot" w:pos="9060"/>
        </w:tabs>
        <w:rPr>
          <w:rFonts w:asciiTheme="minorHAnsi" w:eastAsiaTheme="minorEastAsia" w:hAnsiTheme="minorHAnsi" w:cstheme="minorBidi"/>
          <w:noProof/>
          <w:kern w:val="2"/>
          <w:sz w:val="22"/>
          <w14:ligatures w14:val="standardContextual"/>
        </w:rPr>
      </w:pPr>
      <w:hyperlink w:anchor="_Toc229929105" w:history="1">
        <w:r w:rsidRPr="0030602D">
          <w:rPr>
            <w:rStyle w:val="aa"/>
            <w:noProof/>
          </w:rPr>
          <w:t xml:space="preserve">6.2  </w:t>
        </w:r>
        <w:r w:rsidRPr="0030602D">
          <w:rPr>
            <w:rStyle w:val="aa"/>
            <w:noProof/>
          </w:rPr>
          <w:t>系统测试</w:t>
        </w:r>
        <w:r>
          <w:rPr>
            <w:noProof/>
            <w:webHidden/>
          </w:rPr>
          <w:tab/>
        </w:r>
        <w:r>
          <w:rPr>
            <w:noProof/>
            <w:webHidden/>
          </w:rPr>
          <w:fldChar w:fldCharType="begin"/>
        </w:r>
        <w:r>
          <w:rPr>
            <w:noProof/>
            <w:webHidden/>
          </w:rPr>
          <w:instrText xml:space="preserve"> PAGEREF _Toc229929105 \h </w:instrText>
        </w:r>
        <w:r>
          <w:rPr>
            <w:noProof/>
            <w:webHidden/>
          </w:rPr>
        </w:r>
        <w:r>
          <w:rPr>
            <w:noProof/>
            <w:webHidden/>
          </w:rPr>
          <w:fldChar w:fldCharType="separate"/>
        </w:r>
        <w:r>
          <w:rPr>
            <w:noProof/>
            <w:webHidden/>
          </w:rPr>
          <w:t>38</w:t>
        </w:r>
        <w:r>
          <w:rPr>
            <w:noProof/>
            <w:webHidden/>
          </w:rPr>
          <w:fldChar w:fldCharType="end"/>
        </w:r>
      </w:hyperlink>
    </w:p>
    <w:p w14:paraId="12E2202B" w14:textId="4AFC562E"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106" w:history="1">
        <w:r w:rsidRPr="0030602D">
          <w:rPr>
            <w:rStyle w:val="aa"/>
            <w:noProof/>
          </w:rPr>
          <w:t xml:space="preserve">6.2.1  </w:t>
        </w:r>
        <w:r w:rsidRPr="0030602D">
          <w:rPr>
            <w:rStyle w:val="aa"/>
            <w:noProof/>
          </w:rPr>
          <w:t>核心功能测试</w:t>
        </w:r>
        <w:r>
          <w:rPr>
            <w:noProof/>
            <w:webHidden/>
          </w:rPr>
          <w:tab/>
        </w:r>
        <w:r>
          <w:rPr>
            <w:noProof/>
            <w:webHidden/>
          </w:rPr>
          <w:fldChar w:fldCharType="begin"/>
        </w:r>
        <w:r>
          <w:rPr>
            <w:noProof/>
            <w:webHidden/>
          </w:rPr>
          <w:instrText xml:space="preserve"> PAGEREF _Toc229929106 \h </w:instrText>
        </w:r>
        <w:r>
          <w:rPr>
            <w:noProof/>
            <w:webHidden/>
          </w:rPr>
        </w:r>
        <w:r>
          <w:rPr>
            <w:noProof/>
            <w:webHidden/>
          </w:rPr>
          <w:fldChar w:fldCharType="separate"/>
        </w:r>
        <w:r>
          <w:rPr>
            <w:noProof/>
            <w:webHidden/>
          </w:rPr>
          <w:t>38</w:t>
        </w:r>
        <w:r>
          <w:rPr>
            <w:noProof/>
            <w:webHidden/>
          </w:rPr>
          <w:fldChar w:fldCharType="end"/>
        </w:r>
      </w:hyperlink>
    </w:p>
    <w:p w14:paraId="07F8D296" w14:textId="32E098C3" w:rsidR="005A6762" w:rsidRDefault="005A6762">
      <w:pPr>
        <w:pStyle w:val="TOC3"/>
        <w:tabs>
          <w:tab w:val="right" w:leader="dot" w:pos="9060"/>
        </w:tabs>
        <w:rPr>
          <w:rFonts w:asciiTheme="minorHAnsi" w:eastAsiaTheme="minorEastAsia" w:hAnsiTheme="minorHAnsi" w:cstheme="minorBidi"/>
          <w:noProof/>
          <w:kern w:val="2"/>
          <w:sz w:val="22"/>
          <w14:ligatures w14:val="standardContextual"/>
        </w:rPr>
      </w:pPr>
      <w:hyperlink w:anchor="_Toc229929107" w:history="1">
        <w:r w:rsidRPr="0030602D">
          <w:rPr>
            <w:rStyle w:val="aa"/>
            <w:noProof/>
          </w:rPr>
          <w:t xml:space="preserve">6.2.2  </w:t>
        </w:r>
        <w:r w:rsidRPr="0030602D">
          <w:rPr>
            <w:rStyle w:val="aa"/>
            <w:noProof/>
          </w:rPr>
          <w:t>边界情况与异常状态测试</w:t>
        </w:r>
        <w:r>
          <w:rPr>
            <w:noProof/>
            <w:webHidden/>
          </w:rPr>
          <w:tab/>
        </w:r>
        <w:r>
          <w:rPr>
            <w:noProof/>
            <w:webHidden/>
          </w:rPr>
          <w:fldChar w:fldCharType="begin"/>
        </w:r>
        <w:r>
          <w:rPr>
            <w:noProof/>
            <w:webHidden/>
          </w:rPr>
          <w:instrText xml:space="preserve"> PAGEREF _Toc229929107 \h </w:instrText>
        </w:r>
        <w:r>
          <w:rPr>
            <w:noProof/>
            <w:webHidden/>
          </w:rPr>
        </w:r>
        <w:r>
          <w:rPr>
            <w:noProof/>
            <w:webHidden/>
          </w:rPr>
          <w:fldChar w:fldCharType="separate"/>
        </w:r>
        <w:r>
          <w:rPr>
            <w:noProof/>
            <w:webHidden/>
          </w:rPr>
          <w:t>39</w:t>
        </w:r>
        <w:r>
          <w:rPr>
            <w:noProof/>
            <w:webHidden/>
          </w:rPr>
          <w:fldChar w:fldCharType="end"/>
        </w:r>
      </w:hyperlink>
    </w:p>
    <w:p w14:paraId="6FB38A79" w14:textId="5FA2A9CD" w:rsidR="005A6762" w:rsidRDefault="005A6762">
      <w:pPr>
        <w:pStyle w:val="TOC1"/>
        <w:tabs>
          <w:tab w:val="right" w:leader="dot" w:pos="9060"/>
        </w:tabs>
        <w:rPr>
          <w:rFonts w:asciiTheme="minorHAnsi" w:eastAsiaTheme="minorEastAsia" w:hAnsiTheme="minorHAnsi" w:cstheme="minorBidi"/>
          <w:noProof/>
          <w:kern w:val="2"/>
          <w:sz w:val="22"/>
          <w14:ligatures w14:val="standardContextual"/>
        </w:rPr>
      </w:pPr>
      <w:hyperlink w:anchor="_Toc229929108" w:history="1">
        <w:r w:rsidRPr="0030602D">
          <w:rPr>
            <w:rStyle w:val="aa"/>
            <w:noProof/>
          </w:rPr>
          <w:t>结论</w:t>
        </w:r>
        <w:r>
          <w:rPr>
            <w:noProof/>
            <w:webHidden/>
          </w:rPr>
          <w:tab/>
        </w:r>
        <w:r>
          <w:rPr>
            <w:noProof/>
            <w:webHidden/>
          </w:rPr>
          <w:fldChar w:fldCharType="begin"/>
        </w:r>
        <w:r>
          <w:rPr>
            <w:noProof/>
            <w:webHidden/>
          </w:rPr>
          <w:instrText xml:space="preserve"> PAGEREF _Toc229929108 \h </w:instrText>
        </w:r>
        <w:r>
          <w:rPr>
            <w:noProof/>
            <w:webHidden/>
          </w:rPr>
        </w:r>
        <w:r>
          <w:rPr>
            <w:noProof/>
            <w:webHidden/>
          </w:rPr>
          <w:fldChar w:fldCharType="separate"/>
        </w:r>
        <w:r>
          <w:rPr>
            <w:noProof/>
            <w:webHidden/>
          </w:rPr>
          <w:t>40</w:t>
        </w:r>
        <w:r>
          <w:rPr>
            <w:noProof/>
            <w:webHidden/>
          </w:rPr>
          <w:fldChar w:fldCharType="end"/>
        </w:r>
      </w:hyperlink>
    </w:p>
    <w:p w14:paraId="55D436D2" w14:textId="36090A41" w:rsidR="005A6762" w:rsidRDefault="005A6762">
      <w:pPr>
        <w:pStyle w:val="TOC1"/>
        <w:tabs>
          <w:tab w:val="right" w:leader="dot" w:pos="9060"/>
        </w:tabs>
        <w:rPr>
          <w:rFonts w:asciiTheme="minorHAnsi" w:eastAsiaTheme="minorEastAsia" w:hAnsiTheme="minorHAnsi" w:cstheme="minorBidi"/>
          <w:noProof/>
          <w:kern w:val="2"/>
          <w:sz w:val="22"/>
          <w14:ligatures w14:val="standardContextual"/>
        </w:rPr>
      </w:pPr>
      <w:hyperlink w:anchor="_Toc229929109" w:history="1">
        <w:r w:rsidRPr="0030602D">
          <w:rPr>
            <w:rStyle w:val="aa"/>
            <w:noProof/>
            <w:lang w:bidi="en-US"/>
          </w:rPr>
          <w:t>参考文献</w:t>
        </w:r>
        <w:r>
          <w:rPr>
            <w:noProof/>
            <w:webHidden/>
          </w:rPr>
          <w:tab/>
        </w:r>
        <w:r>
          <w:rPr>
            <w:noProof/>
            <w:webHidden/>
          </w:rPr>
          <w:fldChar w:fldCharType="begin"/>
        </w:r>
        <w:r>
          <w:rPr>
            <w:noProof/>
            <w:webHidden/>
          </w:rPr>
          <w:instrText xml:space="preserve"> PAGEREF _Toc229929109 \h </w:instrText>
        </w:r>
        <w:r>
          <w:rPr>
            <w:noProof/>
            <w:webHidden/>
          </w:rPr>
        </w:r>
        <w:r>
          <w:rPr>
            <w:noProof/>
            <w:webHidden/>
          </w:rPr>
          <w:fldChar w:fldCharType="separate"/>
        </w:r>
        <w:r>
          <w:rPr>
            <w:noProof/>
            <w:webHidden/>
          </w:rPr>
          <w:t>41</w:t>
        </w:r>
        <w:r>
          <w:rPr>
            <w:noProof/>
            <w:webHidden/>
          </w:rPr>
          <w:fldChar w:fldCharType="end"/>
        </w:r>
      </w:hyperlink>
    </w:p>
    <w:p w14:paraId="494801A9" w14:textId="58E50F17" w:rsidR="005A6762" w:rsidRDefault="005A6762">
      <w:pPr>
        <w:pStyle w:val="TOC1"/>
        <w:tabs>
          <w:tab w:val="right" w:leader="dot" w:pos="9060"/>
        </w:tabs>
        <w:rPr>
          <w:rFonts w:asciiTheme="minorHAnsi" w:eastAsiaTheme="minorEastAsia" w:hAnsiTheme="minorHAnsi" w:cstheme="minorBidi"/>
          <w:noProof/>
          <w:kern w:val="2"/>
          <w:sz w:val="22"/>
          <w14:ligatures w14:val="standardContextual"/>
        </w:rPr>
      </w:pPr>
      <w:hyperlink w:anchor="_Toc229929110" w:history="1">
        <w:r w:rsidRPr="0030602D">
          <w:rPr>
            <w:rStyle w:val="aa"/>
            <w:rFonts w:ascii="Cambria" w:hAnsi="Cambria" w:cs="宋体"/>
            <w:noProof/>
            <w:kern w:val="32"/>
            <w:lang w:bidi="en-US"/>
          </w:rPr>
          <w:t>修改记录</w:t>
        </w:r>
        <w:r>
          <w:rPr>
            <w:noProof/>
            <w:webHidden/>
          </w:rPr>
          <w:tab/>
        </w:r>
        <w:r>
          <w:rPr>
            <w:noProof/>
            <w:webHidden/>
          </w:rPr>
          <w:fldChar w:fldCharType="begin"/>
        </w:r>
        <w:r>
          <w:rPr>
            <w:noProof/>
            <w:webHidden/>
          </w:rPr>
          <w:instrText xml:space="preserve"> PAGEREF _Toc229929110 \h </w:instrText>
        </w:r>
        <w:r>
          <w:rPr>
            <w:noProof/>
            <w:webHidden/>
          </w:rPr>
        </w:r>
        <w:r>
          <w:rPr>
            <w:noProof/>
            <w:webHidden/>
          </w:rPr>
          <w:fldChar w:fldCharType="separate"/>
        </w:r>
        <w:r>
          <w:rPr>
            <w:noProof/>
            <w:webHidden/>
          </w:rPr>
          <w:t>43</w:t>
        </w:r>
        <w:r>
          <w:rPr>
            <w:noProof/>
            <w:webHidden/>
          </w:rPr>
          <w:fldChar w:fldCharType="end"/>
        </w:r>
      </w:hyperlink>
    </w:p>
    <w:p w14:paraId="6A749565" w14:textId="78B73ED8" w:rsidR="005A6762" w:rsidRDefault="005A6762">
      <w:pPr>
        <w:pStyle w:val="TOC1"/>
        <w:tabs>
          <w:tab w:val="right" w:leader="dot" w:pos="9060"/>
        </w:tabs>
        <w:rPr>
          <w:rFonts w:asciiTheme="minorHAnsi" w:eastAsiaTheme="minorEastAsia" w:hAnsiTheme="minorHAnsi" w:cstheme="minorBidi"/>
          <w:noProof/>
          <w:kern w:val="2"/>
          <w:sz w:val="22"/>
          <w14:ligatures w14:val="standardContextual"/>
        </w:rPr>
      </w:pPr>
      <w:hyperlink w:anchor="_Toc229929111" w:history="1">
        <w:r w:rsidRPr="0030602D">
          <w:rPr>
            <w:rStyle w:val="aa"/>
            <w:noProof/>
          </w:rPr>
          <w:t>致谢</w:t>
        </w:r>
        <w:r>
          <w:rPr>
            <w:noProof/>
            <w:webHidden/>
          </w:rPr>
          <w:tab/>
        </w:r>
        <w:r>
          <w:rPr>
            <w:noProof/>
            <w:webHidden/>
          </w:rPr>
          <w:fldChar w:fldCharType="begin"/>
        </w:r>
        <w:r>
          <w:rPr>
            <w:noProof/>
            <w:webHidden/>
          </w:rPr>
          <w:instrText xml:space="preserve"> PAGEREF _Toc229929111 \h </w:instrText>
        </w:r>
        <w:r>
          <w:rPr>
            <w:noProof/>
            <w:webHidden/>
          </w:rPr>
        </w:r>
        <w:r>
          <w:rPr>
            <w:noProof/>
            <w:webHidden/>
          </w:rPr>
          <w:fldChar w:fldCharType="separate"/>
        </w:r>
        <w:r>
          <w:rPr>
            <w:noProof/>
            <w:webHidden/>
          </w:rPr>
          <w:t>44</w:t>
        </w:r>
        <w:r>
          <w:rPr>
            <w:noProof/>
            <w:webHidden/>
          </w:rPr>
          <w:fldChar w:fldCharType="end"/>
        </w:r>
      </w:hyperlink>
    </w:p>
    <w:p w14:paraId="02F5FE2D" w14:textId="15943E34" w:rsidR="00286278" w:rsidRDefault="00286278">
      <w:r>
        <w:fldChar w:fldCharType="end"/>
      </w:r>
    </w:p>
    <w:p w14:paraId="3224BCFF" w14:textId="77777777" w:rsidR="00286278" w:rsidRDefault="00286278">
      <w:pPr>
        <w:sectPr w:rsidR="00286278">
          <w:pgSz w:w="11906" w:h="16838"/>
          <w:pgMar w:top="1985" w:right="1418" w:bottom="1418" w:left="1418" w:header="1418" w:footer="1134" w:gutter="0"/>
          <w:pgNumType w:fmt="upperRoman"/>
          <w:cols w:space="720"/>
          <w:docGrid w:linePitch="326" w:charSpace="-2048"/>
        </w:sectPr>
      </w:pPr>
    </w:p>
    <w:p w14:paraId="46734267" w14:textId="7AE59C4F" w:rsidR="00286278" w:rsidRDefault="00EF2753" w:rsidP="00492552">
      <w:pPr>
        <w:pStyle w:val="1"/>
      </w:pPr>
      <w:bookmarkStart w:id="3" w:name="_Toc229929046"/>
      <w:r>
        <w:rPr>
          <w:rFonts w:hint="eastAsia"/>
        </w:rPr>
        <w:lastRenderedPageBreak/>
        <w:t xml:space="preserve">1  </w:t>
      </w:r>
      <w:r w:rsidR="00492552">
        <w:rPr>
          <w:rFonts w:hint="eastAsia"/>
        </w:rPr>
        <w:t>文献综述</w:t>
      </w:r>
      <w:bookmarkEnd w:id="3"/>
    </w:p>
    <w:p w14:paraId="4EC74A00" w14:textId="72100A53" w:rsidR="00492552" w:rsidRPr="00492552" w:rsidRDefault="00492552" w:rsidP="00492552">
      <w:pPr>
        <w:pStyle w:val="2"/>
        <w:spacing w:before="120"/>
      </w:pPr>
      <w:bookmarkStart w:id="4" w:name="_Toc229929047"/>
      <w:r w:rsidRPr="00492552">
        <w:rPr>
          <w:rFonts w:hint="eastAsia"/>
        </w:rPr>
        <w:t>1.</w:t>
      </w:r>
      <w:r w:rsidR="00EF2753">
        <w:rPr>
          <w:rFonts w:hint="eastAsia"/>
        </w:rPr>
        <w:t xml:space="preserve">1  </w:t>
      </w:r>
      <w:r w:rsidRPr="00492552">
        <w:rPr>
          <w:rFonts w:hint="eastAsia"/>
        </w:rPr>
        <w:t>课题来源与背景意义</w:t>
      </w:r>
      <w:bookmarkEnd w:id="4"/>
    </w:p>
    <w:p w14:paraId="4E6EC102" w14:textId="3B9BFC93" w:rsidR="00286278" w:rsidRDefault="00D86E86" w:rsidP="00D86E86">
      <w:pPr>
        <w:pStyle w:val="3"/>
        <w:spacing w:before="120"/>
      </w:pPr>
      <w:bookmarkStart w:id="5" w:name="_Toc229929048"/>
      <w:r>
        <w:rPr>
          <w:rFonts w:hint="eastAsia"/>
        </w:rPr>
        <w:t>1</w:t>
      </w:r>
      <w:r>
        <w:t>.1.</w:t>
      </w:r>
      <w:r w:rsidR="00EF2753">
        <w:rPr>
          <w:rFonts w:hint="eastAsia"/>
        </w:rPr>
        <w:t xml:space="preserve">1  </w:t>
      </w:r>
      <w:r>
        <w:rPr>
          <w:rFonts w:hint="eastAsia"/>
        </w:rPr>
        <w:t>课题来源</w:t>
      </w:r>
      <w:bookmarkEnd w:id="5"/>
    </w:p>
    <w:p w14:paraId="09EF4FDC" w14:textId="355522B9" w:rsidR="00D86E86" w:rsidRPr="00D86E86" w:rsidRDefault="00EF2753" w:rsidP="00D86E86">
      <w:pPr>
        <w:tabs>
          <w:tab w:val="clear" w:pos="377"/>
        </w:tabs>
        <w:ind w:firstLineChars="200" w:firstLine="480"/>
      </w:pPr>
      <w:r w:rsidRPr="00EF2753">
        <w:t>当前人工智能技术正逐步向数字教育与儿童交互产品领域延伸，伴随着生成式</w:t>
      </w:r>
      <w:r w:rsidRPr="00EF2753">
        <w:t>AI</w:t>
      </w:r>
      <w:r w:rsidRPr="00EF2753">
        <w:t>技术的快速发展，大语言模型和文本到图像生成模型展现出了较强的内容生成能力。</w:t>
      </w:r>
      <w:r w:rsidR="006C7B10" w:rsidRPr="006C7B10">
        <w:t>近年来，已有研究梳理了生成式</w:t>
      </w:r>
      <w:r w:rsidR="006C7B10" w:rsidRPr="006C7B10">
        <w:t>AI</w:t>
      </w:r>
      <w:r w:rsidR="006C7B10" w:rsidRPr="006C7B10">
        <w:t>在教育领域的应用图景，指出</w:t>
      </w:r>
      <w:r w:rsidR="00B40831" w:rsidRPr="00B40831">
        <w:t>生成式人工智能在教育领域展现出颠覆性潜力，尤其在增强个性化学习体验、构建自适应评估体系以及实现系统自动反馈方面具有显著优势</w:t>
      </w:r>
      <w:r w:rsidR="00A8543E">
        <w:rPr>
          <w:vertAlign w:val="superscript"/>
        </w:rPr>
        <w:t>[</w:t>
      </w:r>
      <w:r w:rsidR="000D585C">
        <w:rPr>
          <w:vertAlign w:val="superscript"/>
        </w:rPr>
        <w:t>1</w:t>
      </w:r>
      <w:r w:rsidR="00A8543E">
        <w:rPr>
          <w:vertAlign w:val="superscript"/>
        </w:rPr>
        <w:t>]</w:t>
      </w:r>
      <w:r w:rsidR="00A8543E">
        <w:rPr>
          <w:rFonts w:hint="eastAsia"/>
        </w:rPr>
        <w:t>。</w:t>
      </w:r>
      <w:r w:rsidR="006C7B10" w:rsidRPr="006C7B10">
        <w:t>国内学者们也关注到</w:t>
      </w:r>
      <w:r w:rsidR="006C7B10" w:rsidRPr="006C7B10">
        <w:t>AIGC</w:t>
      </w:r>
      <w:r w:rsidR="006C7B10" w:rsidRPr="006C7B10">
        <w:t>技术正在为</w:t>
      </w:r>
      <w:proofErr w:type="gramStart"/>
      <w:r w:rsidR="006C7B10" w:rsidRPr="006C7B10">
        <w:t>传统绘本的</w:t>
      </w:r>
      <w:proofErr w:type="gramEnd"/>
      <w:r w:rsidR="006C7B10" w:rsidRPr="006C7B10">
        <w:t>创新设计注入转型动力</w:t>
      </w:r>
      <w:r w:rsidR="006C7B10">
        <w:rPr>
          <w:rFonts w:hint="eastAsia"/>
        </w:rPr>
        <w:t>。</w:t>
      </w:r>
      <w:r w:rsidRPr="00EF2753">
        <w:t>不过怎样把这些技术进行有效的工程封装与系统化落地，仍然是一个值得研究的问题。基于</w:t>
      </w:r>
      <w:r w:rsidR="00E65024">
        <w:rPr>
          <w:rFonts w:hint="eastAsia"/>
        </w:rPr>
        <w:t>以上的</w:t>
      </w:r>
      <w:r w:rsidRPr="00EF2753">
        <w:t>背景，</w:t>
      </w:r>
      <w:r w:rsidR="004C2B00">
        <w:rPr>
          <w:rFonts w:hint="eastAsia"/>
        </w:rPr>
        <w:t>本文</w:t>
      </w:r>
      <w:r w:rsidRPr="00EF2753">
        <w:t>提出</w:t>
      </w:r>
      <w:r w:rsidR="004D5A4B">
        <w:rPr>
          <w:rFonts w:hint="eastAsia"/>
        </w:rPr>
        <w:t>一个</w:t>
      </w:r>
      <w:r w:rsidRPr="00EF2753">
        <w:t>面向儿童的可交互式图片故事生成系统。借助前后端分离架构、多智能体协同机制和图像生成工作流，构建一个相对安全、连贯的儿童</w:t>
      </w:r>
      <w:proofErr w:type="gramStart"/>
      <w:r w:rsidRPr="00EF2753">
        <w:t>绘本生成</w:t>
      </w:r>
      <w:proofErr w:type="gramEnd"/>
      <w:r w:rsidRPr="00EF2753">
        <w:t>平台，从而提升儿童在阅读过程中的互动体验</w:t>
      </w:r>
      <w:r w:rsidR="00D86E86" w:rsidRPr="00D86E86">
        <w:rPr>
          <w:rFonts w:hint="eastAsia"/>
        </w:rPr>
        <w:t>。</w:t>
      </w:r>
    </w:p>
    <w:p w14:paraId="3CD74E24" w14:textId="5442A38E" w:rsidR="00A91E74" w:rsidRDefault="00D86E86" w:rsidP="00D86E86">
      <w:pPr>
        <w:pStyle w:val="3"/>
        <w:spacing w:before="120"/>
      </w:pPr>
      <w:bookmarkStart w:id="6" w:name="_Toc229929049"/>
      <w:r>
        <w:rPr>
          <w:rFonts w:hint="eastAsia"/>
        </w:rPr>
        <w:t>1</w:t>
      </w:r>
      <w:r>
        <w:t>.1.2</w:t>
      </w:r>
      <w:r w:rsidR="00EF2753">
        <w:rPr>
          <w:rFonts w:hint="eastAsia"/>
        </w:rPr>
        <w:t xml:space="preserve">  </w:t>
      </w:r>
      <w:r>
        <w:rPr>
          <w:rFonts w:hint="eastAsia"/>
        </w:rPr>
        <w:t>研究背景和意义</w:t>
      </w:r>
      <w:bookmarkEnd w:id="6"/>
    </w:p>
    <w:p w14:paraId="76261A83" w14:textId="3F258D6D" w:rsidR="00EF2753" w:rsidRDefault="00EF2753" w:rsidP="00D86E86">
      <w:pPr>
        <w:ind w:firstLineChars="200" w:firstLine="480"/>
      </w:pPr>
      <w:r w:rsidRPr="00EF2753">
        <w:t>人类认知发展与语言能力构建的核心阶段往往集中在儿童时期。</w:t>
      </w:r>
      <w:proofErr w:type="gramStart"/>
      <w:r w:rsidRPr="00EF2753">
        <w:t>儿童绘本作为</w:t>
      </w:r>
      <w:proofErr w:type="gramEnd"/>
      <w:r w:rsidRPr="00EF2753">
        <w:t>早期教育中的重要阅读材料，能够较好地促进儿童叙事能力发展和情感认知形成。</w:t>
      </w:r>
      <w:r w:rsidR="00A8543E" w:rsidRPr="00A8543E">
        <w:t>已有研究表明，</w:t>
      </w:r>
      <w:proofErr w:type="gramStart"/>
      <w:r w:rsidR="00A8543E" w:rsidRPr="00A8543E">
        <w:t>绘本阅读</w:t>
      </w:r>
      <w:proofErr w:type="gramEnd"/>
      <w:r w:rsidR="00A8543E" w:rsidRPr="00A8543E">
        <w:t>对于儿童的语言能力培养具有重要意义，互动式阅读对话能够显著增强儿童对故事的理解与</w:t>
      </w:r>
      <w:r w:rsidR="00617765">
        <w:rPr>
          <w:rFonts w:hint="eastAsia"/>
        </w:rPr>
        <w:t>投入</w:t>
      </w:r>
      <w:r w:rsidR="00A8543E">
        <w:rPr>
          <w:rFonts w:hint="eastAsia"/>
        </w:rPr>
        <w:t>。</w:t>
      </w:r>
      <w:r w:rsidRPr="00EF2753">
        <w:t>只是传统的纸质</w:t>
      </w:r>
      <w:proofErr w:type="gramStart"/>
      <w:r w:rsidRPr="00EF2753">
        <w:t>绘本基本</w:t>
      </w:r>
      <w:proofErr w:type="gramEnd"/>
      <w:r w:rsidRPr="00EF2753">
        <w:t>属于静态的单向信息输送，孩子们更多处在被动读者的位置上，接受已经设定好的故事内容和发展走向，这在一定程度上难以契合当代儿童对互动体验和个性化内容的需求。</w:t>
      </w:r>
    </w:p>
    <w:p w14:paraId="476255D2" w14:textId="274216B7" w:rsidR="00EF2753" w:rsidRDefault="00EF2753" w:rsidP="00994700">
      <w:pPr>
        <w:ind w:firstLineChars="200" w:firstLine="480"/>
      </w:pPr>
      <w:r w:rsidRPr="00EF2753">
        <w:t>近年来生成式人工智能在教育内容生产和个性化定制方面展现出</w:t>
      </w:r>
      <w:r w:rsidR="00580208">
        <w:rPr>
          <w:rFonts w:hint="eastAsia"/>
        </w:rPr>
        <w:t>很大发展</w:t>
      </w:r>
      <w:r w:rsidRPr="00EF2753">
        <w:t>潜力。</w:t>
      </w:r>
      <w:r w:rsidRPr="00EF2753">
        <w:t>AIGC</w:t>
      </w:r>
      <w:r w:rsidRPr="00EF2753">
        <w:t>技术在文本生成和插图生成环节具有明显</w:t>
      </w:r>
      <w:r w:rsidR="009715E5">
        <w:rPr>
          <w:rFonts w:hint="eastAsia"/>
        </w:rPr>
        <w:t>的</w:t>
      </w:r>
      <w:r w:rsidRPr="00EF2753">
        <w:t>优势。但如果直接</w:t>
      </w:r>
      <w:r w:rsidR="0095342F">
        <w:rPr>
          <w:rFonts w:hint="eastAsia"/>
        </w:rPr>
        <w:t>将</w:t>
      </w:r>
      <w:r w:rsidRPr="00EF2753">
        <w:t>大模型应用</w:t>
      </w:r>
      <w:r w:rsidR="009715E5">
        <w:rPr>
          <w:rFonts w:hint="eastAsia"/>
        </w:rPr>
        <w:t>在</w:t>
      </w:r>
      <w:r w:rsidRPr="00EF2753">
        <w:t>儿童产品</w:t>
      </w:r>
      <w:r w:rsidR="0095342F">
        <w:rPr>
          <w:rFonts w:hint="eastAsia"/>
        </w:rPr>
        <w:t>上</w:t>
      </w:r>
      <w:r w:rsidRPr="00EF2753">
        <w:t>，会带来一些隐患与技术壁垒。模型可能</w:t>
      </w:r>
      <w:r w:rsidR="0095342F">
        <w:rPr>
          <w:rFonts w:hint="eastAsia"/>
        </w:rPr>
        <w:t>会</w:t>
      </w:r>
      <w:r w:rsidRPr="00EF2753">
        <w:t>因为幻觉或输入偏移生成成人化、恐怖化或不适合儿童阅读的内容。模型在长时间故事推进中</w:t>
      </w:r>
      <w:r w:rsidR="0095342F">
        <w:rPr>
          <w:rFonts w:hint="eastAsia"/>
        </w:rPr>
        <w:t>也</w:t>
      </w:r>
      <w:r w:rsidRPr="00EF2753">
        <w:t>容易出现上下文遗忘，导致剧情逻辑</w:t>
      </w:r>
      <w:r w:rsidR="0095342F">
        <w:rPr>
          <w:rFonts w:hint="eastAsia"/>
        </w:rPr>
        <w:t>改变</w:t>
      </w:r>
      <w:r w:rsidRPr="00EF2753">
        <w:t>。</w:t>
      </w:r>
      <w:r w:rsidR="007F2177">
        <w:rPr>
          <w:rFonts w:hint="eastAsia"/>
        </w:rPr>
        <w:t>在绘图方面也存在问题，</w:t>
      </w:r>
      <w:r w:rsidRPr="00EF2753">
        <w:t>文生图模型</w:t>
      </w:r>
      <w:proofErr w:type="gramStart"/>
      <w:r w:rsidRPr="00EF2753">
        <w:t>在绘本页面</w:t>
      </w:r>
      <w:proofErr w:type="gramEnd"/>
      <w:r w:rsidRPr="00EF2753">
        <w:t>生成中可能出现主角外貌、服装或画风变化，影响阅读</w:t>
      </w:r>
      <w:r w:rsidR="000B4C98">
        <w:rPr>
          <w:rFonts w:hint="eastAsia"/>
        </w:rPr>
        <w:t>体验的沉浸感</w:t>
      </w:r>
      <w:r w:rsidRPr="00EF2753">
        <w:t>。</w:t>
      </w:r>
    </w:p>
    <w:p w14:paraId="1283C798" w14:textId="2753385C" w:rsidR="00D86E86" w:rsidRDefault="00A2590A" w:rsidP="00994700">
      <w:pPr>
        <w:ind w:firstLineChars="200" w:firstLine="480"/>
      </w:pPr>
      <w:r>
        <w:rPr>
          <w:rFonts w:hint="eastAsia"/>
        </w:rPr>
        <w:t>为了解决这些问题，本系统</w:t>
      </w:r>
      <w:r w:rsidR="00EF2753" w:rsidRPr="00EF2753">
        <w:t>引入了多智能体文本生成与审核机制，</w:t>
      </w:r>
      <w:r>
        <w:rPr>
          <w:rFonts w:hint="eastAsia"/>
        </w:rPr>
        <w:t>并与不使用多智能体生成的文本进行对比。</w:t>
      </w:r>
      <w:r w:rsidR="00EF2753" w:rsidRPr="00EF2753">
        <w:t>结合角色卡和</w:t>
      </w:r>
      <w:r w:rsidR="00EF2753" w:rsidRPr="00EF2753">
        <w:t>Z-Image</w:t>
      </w:r>
      <w:r w:rsidR="00EF2753" w:rsidRPr="00EF2753">
        <w:t>生成</w:t>
      </w:r>
      <w:r w:rsidR="00E15C36">
        <w:rPr>
          <w:rFonts w:hint="eastAsia"/>
        </w:rPr>
        <w:t>图片</w:t>
      </w:r>
      <w:r w:rsidR="00EF2753" w:rsidRPr="00EF2753">
        <w:t>，缓解</w:t>
      </w:r>
      <w:r w:rsidR="00324527">
        <w:rPr>
          <w:rFonts w:hint="eastAsia"/>
        </w:rPr>
        <w:t>了</w:t>
      </w:r>
      <w:r w:rsidR="00EF2753" w:rsidRPr="00EF2753">
        <w:t>连续故事生成中常见的内容安全、剧情连贯和角色一致性</w:t>
      </w:r>
      <w:r w:rsidR="00324527">
        <w:rPr>
          <w:rFonts w:hint="eastAsia"/>
        </w:rPr>
        <w:t>的</w:t>
      </w:r>
      <w:r w:rsidR="00EF2753" w:rsidRPr="00EF2753">
        <w:t>问题，为儿童提供一个兼具趣味性和安全性的互动</w:t>
      </w:r>
      <w:proofErr w:type="gramStart"/>
      <w:r w:rsidR="00EF2753" w:rsidRPr="00EF2753">
        <w:t>绘本创作</w:t>
      </w:r>
      <w:proofErr w:type="gramEnd"/>
      <w:r w:rsidR="00EF2753" w:rsidRPr="00EF2753">
        <w:t>平台。本系统也</w:t>
      </w:r>
      <w:r w:rsidR="00351C2C">
        <w:rPr>
          <w:rFonts w:hint="eastAsia"/>
        </w:rPr>
        <w:t>完成</w:t>
      </w:r>
      <w:r w:rsidR="00EF2753" w:rsidRPr="00EF2753">
        <w:t>了生成式</w:t>
      </w:r>
      <w:r w:rsidR="00EF2753" w:rsidRPr="00EF2753">
        <w:t>AI</w:t>
      </w:r>
      <w:r w:rsidR="00EF2753" w:rsidRPr="00EF2753">
        <w:t>与前后端应用、数据库存储和图像生成</w:t>
      </w:r>
      <w:r w:rsidR="00EF2753" w:rsidRPr="00EF2753">
        <w:lastRenderedPageBreak/>
        <w:t>流程结合的工程</w:t>
      </w:r>
      <w:r w:rsidR="00351C2C">
        <w:rPr>
          <w:rFonts w:hint="eastAsia"/>
        </w:rPr>
        <w:t>实现</w:t>
      </w:r>
      <w:r w:rsidR="00EF2753" w:rsidRPr="00EF2753">
        <w:t>，可为生成式人工智能在儿童阅读和</w:t>
      </w:r>
      <w:proofErr w:type="gramStart"/>
      <w:r w:rsidR="00EF2753" w:rsidRPr="00EF2753">
        <w:t>数字绘本设计</w:t>
      </w:r>
      <w:proofErr w:type="gramEnd"/>
      <w:r w:rsidR="00EF2753" w:rsidRPr="00EF2753">
        <w:t>中的应用提供一定参考</w:t>
      </w:r>
      <w:r w:rsidR="00994700">
        <w:rPr>
          <w:rFonts w:hint="eastAsia"/>
        </w:rPr>
        <w:t>。</w:t>
      </w:r>
    </w:p>
    <w:p w14:paraId="648CDAE6" w14:textId="4285F156" w:rsidR="00994700" w:rsidRDefault="00994700" w:rsidP="00994700">
      <w:pPr>
        <w:pStyle w:val="2"/>
        <w:spacing w:before="120"/>
      </w:pPr>
      <w:bookmarkStart w:id="7" w:name="_Toc229929050"/>
      <w:r>
        <w:t>1.2</w:t>
      </w:r>
      <w:r w:rsidR="004A0F9A">
        <w:rPr>
          <w:rFonts w:hint="eastAsia"/>
        </w:rPr>
        <w:t xml:space="preserve">  </w:t>
      </w:r>
      <w:r>
        <w:rPr>
          <w:rFonts w:hint="eastAsia"/>
        </w:rPr>
        <w:t>国内外研究现状</w:t>
      </w:r>
      <w:bookmarkEnd w:id="7"/>
    </w:p>
    <w:p w14:paraId="0AB68ABE" w14:textId="502A1A25" w:rsidR="00994700" w:rsidRPr="00994700" w:rsidRDefault="00956BF3" w:rsidP="00956BF3">
      <w:pPr>
        <w:ind w:firstLineChars="200" w:firstLine="480"/>
      </w:pPr>
      <w:r w:rsidRPr="00956BF3">
        <w:t>本课题的落地涉及生成式</w:t>
      </w:r>
      <w:r w:rsidRPr="00956BF3">
        <w:t>AI</w:t>
      </w:r>
      <w:r w:rsidRPr="00956BF3">
        <w:t>、自然语言处理及计算机视觉等多个领域的交叉。根据系统核心功能，国内外研究现状可归纳为以下三个方向：</w:t>
      </w:r>
    </w:p>
    <w:p w14:paraId="17F53EB1" w14:textId="6C143457" w:rsidR="00994700" w:rsidRDefault="00994700" w:rsidP="00EE643A">
      <w:pPr>
        <w:pStyle w:val="3"/>
        <w:spacing w:before="120"/>
      </w:pPr>
      <w:bookmarkStart w:id="8" w:name="_Toc229929051"/>
      <w:r w:rsidRPr="00994700">
        <w:t>1.2.</w:t>
      </w:r>
      <w:r w:rsidR="006C5831">
        <w:rPr>
          <w:rFonts w:hint="eastAsia"/>
        </w:rPr>
        <w:t xml:space="preserve">1  </w:t>
      </w:r>
      <w:r w:rsidRPr="00994700">
        <w:t>生成式AI在教育应用与儿童交互设计中的研究</w:t>
      </w:r>
      <w:bookmarkEnd w:id="8"/>
    </w:p>
    <w:p w14:paraId="3B6C1D8C" w14:textId="2C9FAEEC" w:rsidR="00965811" w:rsidRPr="00965811" w:rsidRDefault="00956BF3" w:rsidP="00965811">
      <w:pPr>
        <w:ind w:firstLineChars="200" w:firstLine="480"/>
      </w:pPr>
      <w:r w:rsidRPr="00956BF3">
        <w:t>目前</w:t>
      </w:r>
      <w:r w:rsidR="00020C3D" w:rsidRPr="00020C3D">
        <w:t>生成式</w:t>
      </w:r>
      <w:r w:rsidR="00020C3D" w:rsidRPr="00020C3D">
        <w:t>AI</w:t>
      </w:r>
      <w:r w:rsidR="00020C3D" w:rsidRPr="00020C3D">
        <w:t>正</w:t>
      </w:r>
      <w:r w:rsidR="00532EFE">
        <w:rPr>
          <w:rFonts w:hint="eastAsia"/>
        </w:rPr>
        <w:t>逐步</w:t>
      </w:r>
      <w:r w:rsidR="00020C3D" w:rsidRPr="00020C3D">
        <w:t>进入儿童阅读和互动学习场景</w:t>
      </w:r>
      <w:r w:rsidRPr="00956BF3">
        <w:t>，</w:t>
      </w:r>
      <w:r w:rsidR="00532EFE">
        <w:rPr>
          <w:rFonts w:hint="eastAsia"/>
        </w:rPr>
        <w:t>这</w:t>
      </w:r>
      <w:r w:rsidRPr="00956BF3">
        <w:t>为</w:t>
      </w:r>
      <w:r w:rsidR="00532EFE">
        <w:rPr>
          <w:rFonts w:hint="eastAsia"/>
        </w:rPr>
        <w:t>儿童</w:t>
      </w:r>
      <w:r w:rsidRPr="00956BF3">
        <w:t>个性化学习提供了前沿机遇</w:t>
      </w:r>
      <w:r>
        <w:rPr>
          <w:rFonts w:hint="eastAsia"/>
        </w:rPr>
        <w:t>。</w:t>
      </w:r>
      <w:r w:rsidRPr="00956BF3">
        <w:t>在儿童交互领域，研究重点已从简单的问答转向深层次的协同创作。</w:t>
      </w:r>
      <w:r w:rsidR="00532EFE">
        <w:rPr>
          <w:rFonts w:hint="eastAsia"/>
        </w:rPr>
        <w:t>在</w:t>
      </w:r>
      <w:r w:rsidRPr="00956BF3">
        <w:t>国外研究中，</w:t>
      </w:r>
      <w:r w:rsidR="003206EB" w:rsidRPr="003206EB">
        <w:t xml:space="preserve">Zhang </w:t>
      </w:r>
      <w:r w:rsidR="003206EB" w:rsidRPr="003206EB">
        <w:t>等人发布的</w:t>
      </w:r>
      <w:proofErr w:type="spellStart"/>
      <w:r w:rsidR="003206EB" w:rsidRPr="003206EB">
        <w:t>StoryBuddy</w:t>
      </w:r>
      <w:proofErr w:type="spellEnd"/>
      <w:r w:rsidR="003206EB" w:rsidRPr="003206EB">
        <w:t>系统指出，虽然互动式亲子对话讲故事对儿童读写能力发展和亲子关系均有助益，但许多家长因时间有限或不擅长提出引导性问题而难以坚持</w:t>
      </w:r>
      <w:r w:rsidR="002B1F9E">
        <w:rPr>
          <w:rFonts w:hint="eastAsia"/>
        </w:rPr>
        <w:t>。</w:t>
      </w:r>
      <w:r w:rsidR="003206EB" w:rsidRPr="003206EB">
        <w:t>完全由</w:t>
      </w:r>
      <w:r w:rsidR="003206EB" w:rsidRPr="003206EB">
        <w:t xml:space="preserve"> AI </w:t>
      </w:r>
      <w:r w:rsidR="003206EB" w:rsidRPr="003206EB">
        <w:t>自动生成问题的方案又容易将家长排除在外，忽略教育目标，且对儿童参与度的优化</w:t>
      </w:r>
      <w:r w:rsidR="00ED683A">
        <w:rPr>
          <w:rFonts w:hint="eastAsia"/>
        </w:rPr>
        <w:t>不足</w:t>
      </w:r>
      <w:r w:rsidR="00ED683A">
        <w:rPr>
          <w:vertAlign w:val="superscript"/>
        </w:rPr>
        <w:t>[</w:t>
      </w:r>
      <w:r w:rsidR="004635CB">
        <w:rPr>
          <w:rFonts w:hint="eastAsia"/>
          <w:vertAlign w:val="superscript"/>
        </w:rPr>
        <w:t>2</w:t>
      </w:r>
      <w:r w:rsidR="00965811">
        <w:rPr>
          <w:vertAlign w:val="superscript"/>
        </w:rPr>
        <w:t>]</w:t>
      </w:r>
      <w:r w:rsidR="00965811">
        <w:rPr>
          <w:rFonts w:hint="eastAsia"/>
        </w:rPr>
        <w:t>。</w:t>
      </w:r>
    </w:p>
    <w:p w14:paraId="74E32038" w14:textId="7E29D3BA" w:rsidR="00965811" w:rsidRPr="00965811" w:rsidRDefault="00965811" w:rsidP="00315AFF">
      <w:pPr>
        <w:ind w:firstLineChars="200" w:firstLine="480"/>
      </w:pPr>
      <w:r w:rsidRPr="00965811">
        <w:t>在国内，学者们</w:t>
      </w:r>
      <w:r w:rsidR="00532EFE">
        <w:rPr>
          <w:rFonts w:hint="eastAsia"/>
        </w:rPr>
        <w:t>认为</w:t>
      </w:r>
      <w:r w:rsidRPr="00965811">
        <w:t>AIGC</w:t>
      </w:r>
      <w:r w:rsidRPr="00965811">
        <w:t>技术为传统</w:t>
      </w:r>
      <w:proofErr w:type="gramStart"/>
      <w:r w:rsidRPr="00965811">
        <w:t>绘本创新</w:t>
      </w:r>
      <w:proofErr w:type="gramEnd"/>
      <w:r w:rsidRPr="00965811">
        <w:t>设计注入了转型动力，能够通过技术赋能实现内容的个性化定制。</w:t>
      </w:r>
      <w:r w:rsidR="00353DA2" w:rsidRPr="00353DA2">
        <w:t>冯鸣阳等</w:t>
      </w:r>
      <w:r w:rsidR="009969AA">
        <w:rPr>
          <w:rFonts w:hint="eastAsia"/>
        </w:rPr>
        <w:t>认为</w:t>
      </w:r>
      <w:r w:rsidR="0070602C">
        <w:rPr>
          <w:rFonts w:hint="eastAsia"/>
        </w:rPr>
        <w:t>，</w:t>
      </w:r>
      <w:r w:rsidR="00315AFF">
        <w:rPr>
          <w:rFonts w:hint="eastAsia"/>
        </w:rPr>
        <w:t>AIGC</w:t>
      </w:r>
      <w:r w:rsidR="00315AFF">
        <w:rPr>
          <w:rFonts w:hint="eastAsia"/>
        </w:rPr>
        <w:t>能显著提升</w:t>
      </w:r>
      <w:proofErr w:type="gramStart"/>
      <w:r w:rsidR="00315AFF">
        <w:rPr>
          <w:rFonts w:hint="eastAsia"/>
        </w:rPr>
        <w:t>绘本创作</w:t>
      </w:r>
      <w:proofErr w:type="gramEnd"/>
      <w:r w:rsidR="00315AFF">
        <w:rPr>
          <w:rFonts w:hint="eastAsia"/>
        </w:rPr>
        <w:t>的效率和质量，包括故事线的自动生成、角色设计的辅助创造、场景与道具的丰富性增强，以及视觉风格的多样化切换，也可自动生成简单绘本，但需要注意</w:t>
      </w:r>
      <w:proofErr w:type="gramStart"/>
      <w:r w:rsidR="00315AFF">
        <w:rPr>
          <w:rFonts w:hint="eastAsia"/>
        </w:rPr>
        <w:t>确保绘本视觉</w:t>
      </w:r>
      <w:proofErr w:type="gramEnd"/>
      <w:r w:rsidR="00315AFF">
        <w:rPr>
          <w:rFonts w:hint="eastAsia"/>
        </w:rPr>
        <w:t>一致性及进行有效的后期人工调试</w:t>
      </w:r>
      <w:r>
        <w:rPr>
          <w:vertAlign w:val="superscript"/>
        </w:rPr>
        <w:t>[</w:t>
      </w:r>
      <w:r w:rsidR="00362379">
        <w:rPr>
          <w:vertAlign w:val="superscript"/>
        </w:rPr>
        <w:t>3</w:t>
      </w:r>
      <w:r>
        <w:rPr>
          <w:vertAlign w:val="superscript"/>
        </w:rPr>
        <w:t>]</w:t>
      </w:r>
      <w:r w:rsidRPr="00965811">
        <w:t>。</w:t>
      </w:r>
    </w:p>
    <w:p w14:paraId="6EE5A950" w14:textId="56C6E78B" w:rsidR="00994700" w:rsidRDefault="00994700" w:rsidP="00EE643A">
      <w:pPr>
        <w:pStyle w:val="3"/>
        <w:spacing w:before="120"/>
      </w:pPr>
      <w:bookmarkStart w:id="9" w:name="_Toc229929052"/>
      <w:r>
        <w:t>1.2.</w:t>
      </w:r>
      <w:r w:rsidR="006C5831">
        <w:rPr>
          <w:rFonts w:hint="eastAsia"/>
        </w:rPr>
        <w:t xml:space="preserve">2  </w:t>
      </w:r>
      <w:r w:rsidRPr="00994700">
        <w:rPr>
          <w:rFonts w:hint="eastAsia"/>
        </w:rPr>
        <w:t>交互式故事生成与多智能体协同技术</w:t>
      </w:r>
      <w:bookmarkEnd w:id="9"/>
    </w:p>
    <w:p w14:paraId="6F580ACB" w14:textId="0A1307E8" w:rsidR="00965811" w:rsidRDefault="00965811" w:rsidP="00994700">
      <w:pPr>
        <w:ind w:firstLineChars="200" w:firstLine="480"/>
      </w:pPr>
      <w:r w:rsidRPr="00965811">
        <w:t>传统的单向故事输出已难以满足复杂的交互需求。为了提升叙事的连贯性与知识深度，知识增强的多智能体框架成为研究热点。例如</w:t>
      </w:r>
      <w:r w:rsidR="002B1ACE" w:rsidRPr="002B1ACE">
        <w:t xml:space="preserve">Co-DIRECT </w:t>
      </w:r>
      <w:r w:rsidR="002B1ACE" w:rsidRPr="002B1ACE">
        <w:t>框架提出了一种在导演在环（</w:t>
      </w:r>
      <w:r w:rsidR="002B1ACE" w:rsidRPr="002B1ACE">
        <w:t>Director-in-the-Loop</w:t>
      </w:r>
      <w:r w:rsidR="002B1ACE" w:rsidRPr="002B1ACE">
        <w:t>）范式下</w:t>
      </w:r>
      <w:r w:rsidR="00D33FD0">
        <w:rPr>
          <w:rFonts w:hint="eastAsia"/>
        </w:rPr>
        <w:t>，</w:t>
      </w:r>
      <w:r w:rsidR="00533096" w:rsidRPr="00533096">
        <w:t>设置了</w:t>
      </w:r>
      <w:r w:rsidR="00533096" w:rsidRPr="00533096">
        <w:t>Writer Agent</w:t>
      </w:r>
      <w:r w:rsidR="00533096" w:rsidRPr="00533096">
        <w:t>、</w:t>
      </w:r>
      <w:r w:rsidR="00533096" w:rsidRPr="00533096">
        <w:t>Actor Agent</w:t>
      </w:r>
      <w:r w:rsidR="00533096" w:rsidRPr="00533096">
        <w:t>和</w:t>
      </w:r>
      <w:r w:rsidR="00533096" w:rsidRPr="00533096">
        <w:t>Critic Agent</w:t>
      </w:r>
      <w:r w:rsidR="00533096" w:rsidRPr="00533096">
        <w:t>，并在</w:t>
      </w:r>
      <w:r w:rsidR="00533096" w:rsidRPr="00533096">
        <w:t>Director-in-the-Loop</w:t>
      </w:r>
      <w:r w:rsidR="00533096" w:rsidRPr="00533096">
        <w:t>范式下实现人类导演与多个</w:t>
      </w:r>
      <w:r w:rsidR="00533096" w:rsidRPr="00533096">
        <w:t xml:space="preserve"> AI </w:t>
      </w:r>
      <w:r w:rsidR="00533096" w:rsidRPr="00533096">
        <w:t>智能体的协同创作</w:t>
      </w:r>
      <w:r>
        <w:rPr>
          <w:vertAlign w:val="superscript"/>
        </w:rPr>
        <w:t>[</w:t>
      </w:r>
      <w:r w:rsidR="00362379">
        <w:rPr>
          <w:vertAlign w:val="superscript"/>
        </w:rPr>
        <w:t>4</w:t>
      </w:r>
      <w:r>
        <w:rPr>
          <w:vertAlign w:val="superscript"/>
        </w:rPr>
        <w:t>]</w:t>
      </w:r>
      <w:r w:rsidRPr="00965811">
        <w:t>。</w:t>
      </w:r>
    </w:p>
    <w:p w14:paraId="5FD55C31" w14:textId="3A2A3DB5" w:rsidR="00EE643A" w:rsidRDefault="00EE643A" w:rsidP="00994700">
      <w:pPr>
        <w:ind w:firstLineChars="200" w:firstLine="480"/>
      </w:pPr>
      <w:r w:rsidRPr="00EE643A">
        <w:rPr>
          <w:rFonts w:hint="eastAsia"/>
        </w:rPr>
        <w:t>Saraswat</w:t>
      </w:r>
      <w:r w:rsidRPr="00EE643A">
        <w:rPr>
          <w:rFonts w:hint="eastAsia"/>
        </w:rPr>
        <w:t>等人开发的</w:t>
      </w:r>
      <w:r w:rsidRPr="00EE643A">
        <w:rPr>
          <w:rFonts w:hint="eastAsia"/>
        </w:rPr>
        <w:t>Story-Yarn</w:t>
      </w:r>
      <w:r w:rsidRPr="00EE643A">
        <w:rPr>
          <w:rFonts w:hint="eastAsia"/>
        </w:rPr>
        <w:t>平台</w:t>
      </w:r>
      <w:r w:rsidR="00662D02" w:rsidRPr="00662D02">
        <w:t>利用针对儿童故事构建的知识图谱来辅助大语言模型，从而实现了高质量且连贯的故事生成</w:t>
      </w:r>
      <w:r w:rsidR="00662D02">
        <w:rPr>
          <w:rFonts w:hint="eastAsia"/>
        </w:rPr>
        <w:t>，</w:t>
      </w:r>
      <w:r w:rsidRPr="00EE643A">
        <w:rPr>
          <w:rFonts w:hint="eastAsia"/>
        </w:rPr>
        <w:t>并支持更好的互动式故事构建</w:t>
      </w:r>
      <w:r w:rsidR="00CF07F4">
        <w:rPr>
          <w:vertAlign w:val="superscript"/>
        </w:rPr>
        <w:t>[</w:t>
      </w:r>
      <w:r w:rsidR="00362379">
        <w:rPr>
          <w:vertAlign w:val="superscript"/>
        </w:rPr>
        <w:t>5</w:t>
      </w:r>
      <w:r w:rsidR="00CF07F4">
        <w:rPr>
          <w:vertAlign w:val="superscript"/>
        </w:rPr>
        <w:t>]</w:t>
      </w:r>
      <w:r w:rsidRPr="00EE643A">
        <w:rPr>
          <w:rFonts w:hint="eastAsia"/>
        </w:rPr>
        <w:t>。</w:t>
      </w:r>
    </w:p>
    <w:p w14:paraId="173E9BFF" w14:textId="2F95406C" w:rsidR="00EE643A" w:rsidRDefault="00EE643A" w:rsidP="00994700">
      <w:pPr>
        <w:ind w:firstLineChars="200" w:firstLine="480"/>
      </w:pPr>
      <w:r w:rsidRPr="00EE643A">
        <w:t>在交互式故事的长期演进中，</w:t>
      </w:r>
      <w:r w:rsidRPr="00EE643A">
        <w:t>AI</w:t>
      </w:r>
      <w:r w:rsidRPr="00EE643A">
        <w:t>角色性格的稳定性</w:t>
      </w:r>
      <w:r>
        <w:rPr>
          <w:rFonts w:hint="eastAsia"/>
        </w:rPr>
        <w:t>会</w:t>
      </w:r>
      <w:r w:rsidRPr="00EE643A">
        <w:t>直接影响用户的代入感。</w:t>
      </w:r>
      <w:r w:rsidR="000F4069">
        <w:rPr>
          <w:rFonts w:hint="eastAsia"/>
        </w:rPr>
        <w:t>为了检查角色性格是否发生变化，</w:t>
      </w:r>
      <w:r w:rsidRPr="00EE643A">
        <w:t>Hatsuno</w:t>
      </w:r>
      <w:r w:rsidRPr="00EE643A">
        <w:t>等人针对</w:t>
      </w:r>
      <w:r w:rsidRPr="00EE643A">
        <w:t>LLM</w:t>
      </w:r>
      <w:r w:rsidRPr="00EE643A">
        <w:t>生成的交互式</w:t>
      </w:r>
      <w:r w:rsidRPr="00EE643A">
        <w:t>AI</w:t>
      </w:r>
      <w:r w:rsidRPr="00EE643A">
        <w:t>角色，提出了一种检测角色性格发生意外变化的量化方法，指出在角色背景和故事更新过程中维持角色内在一致性的重要性</w:t>
      </w:r>
      <w:r w:rsidR="00CF07F4">
        <w:rPr>
          <w:vertAlign w:val="superscript"/>
        </w:rPr>
        <w:t>[</w:t>
      </w:r>
      <w:r w:rsidR="00362379">
        <w:rPr>
          <w:vertAlign w:val="superscript"/>
        </w:rPr>
        <w:t>6</w:t>
      </w:r>
      <w:r w:rsidR="00CF07F4">
        <w:rPr>
          <w:vertAlign w:val="superscript"/>
        </w:rPr>
        <w:t>]</w:t>
      </w:r>
      <w:r w:rsidR="006A76E4">
        <w:rPr>
          <w:rFonts w:hint="eastAsia"/>
        </w:rPr>
        <w:t>。</w:t>
      </w:r>
      <w:r w:rsidRPr="00EE643A">
        <w:t>这些前沿研究表明，采用多智能体协作与状态记忆管理是解决复杂故事生成的必然趋势。</w:t>
      </w:r>
    </w:p>
    <w:p w14:paraId="57F33118" w14:textId="1BE3F20A" w:rsidR="00EE643A" w:rsidRDefault="00EE643A" w:rsidP="00EE643A">
      <w:pPr>
        <w:pStyle w:val="3"/>
        <w:spacing w:before="120"/>
      </w:pPr>
      <w:bookmarkStart w:id="10" w:name="_Toc229929053"/>
      <w:r w:rsidRPr="00EE643A">
        <w:rPr>
          <w:rFonts w:hint="eastAsia"/>
        </w:rPr>
        <w:lastRenderedPageBreak/>
        <w:t>1.2.</w:t>
      </w:r>
      <w:r w:rsidR="006C5831">
        <w:rPr>
          <w:rFonts w:hint="eastAsia"/>
        </w:rPr>
        <w:t xml:space="preserve">3  </w:t>
      </w:r>
      <w:r w:rsidRPr="00EE643A">
        <w:rPr>
          <w:rFonts w:hint="eastAsia"/>
        </w:rPr>
        <w:t>文本到图像合成与视觉故事可视化</w:t>
      </w:r>
      <w:bookmarkEnd w:id="10"/>
    </w:p>
    <w:p w14:paraId="27AF4D0C" w14:textId="62999548" w:rsidR="00EE643A" w:rsidRDefault="002D256B" w:rsidP="00EE643A">
      <w:pPr>
        <w:ind w:firstLineChars="200" w:firstLine="480"/>
      </w:pPr>
      <w:proofErr w:type="gramStart"/>
      <w:r>
        <w:rPr>
          <w:rFonts w:hint="eastAsia"/>
        </w:rPr>
        <w:t>儿童绘本的</w:t>
      </w:r>
      <w:proofErr w:type="gramEnd"/>
      <w:r>
        <w:rPr>
          <w:rFonts w:hint="eastAsia"/>
        </w:rPr>
        <w:t>主要核心</w:t>
      </w:r>
      <w:proofErr w:type="gramStart"/>
      <w:r>
        <w:rPr>
          <w:rFonts w:hint="eastAsia"/>
        </w:rPr>
        <w:t>是绘本的</w:t>
      </w:r>
      <w:proofErr w:type="gramEnd"/>
      <w:r>
        <w:rPr>
          <w:rFonts w:hint="eastAsia"/>
        </w:rPr>
        <w:t>画面</w:t>
      </w:r>
      <w:r w:rsidR="00EE643A" w:rsidRPr="00EE643A">
        <w:rPr>
          <w:rFonts w:hint="eastAsia"/>
        </w:rPr>
        <w:t>。随着生成对抗网络向扩散模型的演进，文本到图像合成技术取得了突破性进展。然而将孤立的图像生成技术应用于连续的视觉故事生成时，仍</w:t>
      </w:r>
      <w:r w:rsidR="002A4E29" w:rsidRPr="002A4E29">
        <w:t>需要注意</w:t>
      </w:r>
      <w:proofErr w:type="gramStart"/>
      <w:r w:rsidR="002A4E29" w:rsidRPr="002A4E29">
        <w:t>确保绘本视觉</w:t>
      </w:r>
      <w:proofErr w:type="gramEnd"/>
      <w:r w:rsidR="002A4E29" w:rsidRPr="002A4E29">
        <w:t>一致性及进行有效的后期人工调试</w:t>
      </w:r>
      <w:r w:rsidR="00EE643A" w:rsidRPr="00EE643A">
        <w:rPr>
          <w:rFonts w:hint="eastAsia"/>
        </w:rPr>
        <w:t>。目前的文生图研究正致力于</w:t>
      </w:r>
      <w:proofErr w:type="gramStart"/>
      <w:r w:rsidR="00EE643A" w:rsidRPr="00EE643A">
        <w:rPr>
          <w:rFonts w:hint="eastAsia"/>
        </w:rPr>
        <w:t>解决跨帧角色</w:t>
      </w:r>
      <w:proofErr w:type="gramEnd"/>
      <w:r w:rsidR="00EE643A" w:rsidRPr="00EE643A">
        <w:rPr>
          <w:rFonts w:hint="eastAsia"/>
        </w:rPr>
        <w:t>一致性与动作可控性的核心痛点。</w:t>
      </w:r>
      <w:r w:rsidR="00221EA7" w:rsidRPr="00221EA7">
        <w:t>为了</w:t>
      </w:r>
      <w:r w:rsidR="00094654">
        <w:rPr>
          <w:rFonts w:hint="eastAsia"/>
        </w:rPr>
        <w:t>保持连续画面中的角色特征稳定性</w:t>
      </w:r>
      <w:r w:rsidR="00221EA7" w:rsidRPr="00221EA7">
        <w:t>，</w:t>
      </w:r>
      <w:proofErr w:type="spellStart"/>
      <w:r w:rsidR="00221EA7" w:rsidRPr="00221EA7">
        <w:t>StoryGPT</w:t>
      </w:r>
      <w:proofErr w:type="spellEnd"/>
      <w:r w:rsidR="00221EA7" w:rsidRPr="00221EA7">
        <w:t>-V</w:t>
      </w:r>
      <w:r w:rsidR="00221EA7" w:rsidRPr="00221EA7">
        <w:t>等前沿研究提出了</w:t>
      </w:r>
      <w:r w:rsidR="00991191" w:rsidRPr="00991191">
        <w:t>将大语言模型作为一致性故事可视化器</w:t>
      </w:r>
      <w:r w:rsidR="00221EA7" w:rsidRPr="00221EA7">
        <w:t>，力求在多页叙事中保持主角特征的稳定</w:t>
      </w:r>
      <w:r w:rsidR="00221EA7">
        <w:rPr>
          <w:vertAlign w:val="superscript"/>
        </w:rPr>
        <w:t>[</w:t>
      </w:r>
      <w:r w:rsidR="00362379">
        <w:rPr>
          <w:vertAlign w:val="superscript"/>
        </w:rPr>
        <w:t>7</w:t>
      </w:r>
      <w:r w:rsidR="00221EA7">
        <w:rPr>
          <w:vertAlign w:val="superscript"/>
        </w:rPr>
        <w:t>]</w:t>
      </w:r>
      <w:r w:rsidR="00EE643A" w:rsidRPr="00EE643A">
        <w:t>。</w:t>
      </w:r>
      <w:r w:rsidR="00221EA7" w:rsidRPr="00221EA7">
        <w:t>国内实践研究也表明，</w:t>
      </w:r>
      <w:r w:rsidR="00221EA7" w:rsidRPr="00221EA7">
        <w:t>AI</w:t>
      </w:r>
      <w:r w:rsidR="00221EA7" w:rsidRPr="00221EA7">
        <w:t>图像生成技术能够极大地赋能儿童</w:t>
      </w:r>
      <w:proofErr w:type="gramStart"/>
      <w:r w:rsidR="00221EA7" w:rsidRPr="00221EA7">
        <w:t>绘本创作</w:t>
      </w:r>
      <w:proofErr w:type="gramEnd"/>
      <w:r w:rsidR="00221EA7" w:rsidRPr="00221EA7">
        <w:t>，通过提示</w:t>
      </w:r>
      <w:proofErr w:type="gramStart"/>
      <w:r w:rsidR="00221EA7" w:rsidRPr="00221EA7">
        <w:t>词工程</w:t>
      </w:r>
      <w:proofErr w:type="gramEnd"/>
      <w:r w:rsidR="00221EA7" w:rsidRPr="00221EA7">
        <w:t>优化，创作者可以实现更高质量的视觉表达</w:t>
      </w:r>
      <w:r w:rsidR="00221EA7">
        <w:rPr>
          <w:vertAlign w:val="superscript"/>
        </w:rPr>
        <w:t>[</w:t>
      </w:r>
      <w:r w:rsidR="00362379">
        <w:rPr>
          <w:vertAlign w:val="superscript"/>
        </w:rPr>
        <w:t>8</w:t>
      </w:r>
      <w:r w:rsidR="00221EA7">
        <w:rPr>
          <w:vertAlign w:val="superscript"/>
        </w:rPr>
        <w:t>]</w:t>
      </w:r>
      <w:r w:rsidR="00221EA7" w:rsidRPr="00221EA7">
        <w:t>。然而如何将孤立的单张图像生成转化为连贯的视觉流，仍是当前工程实践中亟待突破的技术难关。</w:t>
      </w:r>
    </w:p>
    <w:p w14:paraId="0B2B8B59" w14:textId="2C018D7F" w:rsidR="00EE643A" w:rsidRDefault="00EE643A" w:rsidP="00EE643A">
      <w:pPr>
        <w:pStyle w:val="2"/>
        <w:spacing w:before="120"/>
      </w:pPr>
      <w:bookmarkStart w:id="11" w:name="_Toc229929054"/>
      <w:r w:rsidRPr="00EE643A">
        <w:rPr>
          <w:rFonts w:hint="eastAsia"/>
        </w:rPr>
        <w:t>1.</w:t>
      </w:r>
      <w:r w:rsidR="006C5831">
        <w:rPr>
          <w:rFonts w:hint="eastAsia"/>
        </w:rPr>
        <w:t xml:space="preserve">3  </w:t>
      </w:r>
      <w:r w:rsidRPr="00EE643A">
        <w:rPr>
          <w:rFonts w:hint="eastAsia"/>
        </w:rPr>
        <w:t>问题分析与解决思路</w:t>
      </w:r>
      <w:bookmarkEnd w:id="11"/>
    </w:p>
    <w:p w14:paraId="208D7B79" w14:textId="0D38FB79" w:rsidR="00EE643A" w:rsidRDefault="00221EA7" w:rsidP="00EE643A">
      <w:pPr>
        <w:ind w:firstLineChars="200" w:firstLine="480"/>
      </w:pPr>
      <w:r w:rsidRPr="00221EA7">
        <w:t>综合现有研究成果与相关儿童数字阅读产品可以发现，生成式人工智能为互动</w:t>
      </w:r>
      <w:proofErr w:type="gramStart"/>
      <w:r w:rsidRPr="00221EA7">
        <w:t>绘本创作</w:t>
      </w:r>
      <w:proofErr w:type="gramEnd"/>
      <w:r w:rsidRPr="00221EA7">
        <w:t>提供了新的技术路径，但在面向儿童群体的实际应用中，仍然存在多轮叙事连贯性不足、连续插图角色一致性不稳定以及生成内容安全难以保障等问题。因此围绕上述问题，</w:t>
      </w:r>
      <w:r w:rsidR="008B21C0">
        <w:rPr>
          <w:rFonts w:hint="eastAsia"/>
        </w:rPr>
        <w:t>本文</w:t>
      </w:r>
      <w:r w:rsidR="00E23271">
        <w:rPr>
          <w:rFonts w:hint="eastAsia"/>
        </w:rPr>
        <w:t>将</w:t>
      </w:r>
      <w:r w:rsidRPr="00221EA7">
        <w:t>从剧情状态管理、角色视觉约束和内容安全审核三个方面提出相应解决思路</w:t>
      </w:r>
      <w:r w:rsidR="00EE643A" w:rsidRPr="00EE643A">
        <w:rPr>
          <w:rFonts w:hint="eastAsia"/>
        </w:rPr>
        <w:t>。</w:t>
      </w:r>
    </w:p>
    <w:p w14:paraId="6EC695E3" w14:textId="5741B48B" w:rsidR="00EE643A" w:rsidRDefault="00EE643A" w:rsidP="00EE643A">
      <w:pPr>
        <w:pStyle w:val="3"/>
        <w:spacing w:before="120"/>
      </w:pPr>
      <w:bookmarkStart w:id="12" w:name="_Toc229929055"/>
      <w:r w:rsidRPr="00EE643A">
        <w:rPr>
          <w:rFonts w:hint="eastAsia"/>
        </w:rPr>
        <w:t>1.3.</w:t>
      </w:r>
      <w:r w:rsidR="006C5831">
        <w:rPr>
          <w:rFonts w:hint="eastAsia"/>
        </w:rPr>
        <w:t xml:space="preserve">1  </w:t>
      </w:r>
      <w:r w:rsidRPr="00EE643A">
        <w:rPr>
          <w:rFonts w:hint="eastAsia"/>
        </w:rPr>
        <w:t>多轮</w:t>
      </w:r>
      <w:proofErr w:type="gramStart"/>
      <w:r w:rsidRPr="00EE643A">
        <w:rPr>
          <w:rFonts w:hint="eastAsia"/>
        </w:rPr>
        <w:t>交互中</w:t>
      </w:r>
      <w:proofErr w:type="gramEnd"/>
      <w:r w:rsidRPr="00EE643A">
        <w:rPr>
          <w:rFonts w:hint="eastAsia"/>
        </w:rPr>
        <w:t>的剧情遗忘</w:t>
      </w:r>
      <w:r>
        <w:rPr>
          <w:rFonts w:hint="eastAsia"/>
        </w:rPr>
        <w:t>和</w:t>
      </w:r>
      <w:r w:rsidRPr="00EE643A">
        <w:rPr>
          <w:rFonts w:hint="eastAsia"/>
        </w:rPr>
        <w:t>逻辑崩坏</w:t>
      </w:r>
      <w:bookmarkEnd w:id="12"/>
    </w:p>
    <w:p w14:paraId="537129DD" w14:textId="752654AD" w:rsidR="00EE643A" w:rsidRDefault="00BD084D" w:rsidP="00EE643A">
      <w:pPr>
        <w:ind w:firstLineChars="200" w:firstLine="480"/>
      </w:pPr>
      <w:r w:rsidRPr="00BD084D">
        <w:t>儿童在体验互动故事时会多次进行剧情选择。</w:t>
      </w:r>
      <w:r w:rsidR="00660E00">
        <w:rPr>
          <w:rFonts w:hint="eastAsia"/>
        </w:rPr>
        <w:t>但</w:t>
      </w:r>
      <w:r w:rsidRPr="00BD084D">
        <w:t>大语言模型本身不具备长期状态记忆，如果每次生成时只输入当前选择，模型</w:t>
      </w:r>
      <w:r w:rsidR="005F6BD4">
        <w:rPr>
          <w:rFonts w:hint="eastAsia"/>
        </w:rPr>
        <w:t>会</w:t>
      </w:r>
      <w:r w:rsidRPr="00BD084D">
        <w:t>遗忘主角设定和前文情节，导致故事目标、人物关系或事件发展前后矛盾；</w:t>
      </w:r>
      <w:r w:rsidR="005F6BD4">
        <w:rPr>
          <w:rFonts w:hint="eastAsia"/>
        </w:rPr>
        <w:t>但</w:t>
      </w:r>
      <w:r w:rsidRPr="00BD084D">
        <w:t>如果输入全部历史记录，又会</w:t>
      </w:r>
      <w:r w:rsidR="005F6BD4">
        <w:rPr>
          <w:rFonts w:hint="eastAsia"/>
        </w:rPr>
        <w:t>导致</w:t>
      </w:r>
      <w:r w:rsidRPr="00BD084D">
        <w:t>上下文过长和无关分支干扰等问题，影响生成效率和剧情稳定性</w:t>
      </w:r>
      <w:r w:rsidR="00EE643A" w:rsidRPr="00EE643A">
        <w:rPr>
          <w:rFonts w:hint="eastAsia"/>
        </w:rPr>
        <w:t>。</w:t>
      </w:r>
    </w:p>
    <w:p w14:paraId="3A2E00DC" w14:textId="5FBE8032" w:rsidR="00BD084D" w:rsidRDefault="00BD084D" w:rsidP="00EE643A">
      <w:pPr>
        <w:ind w:firstLineChars="200" w:firstLine="480"/>
      </w:pPr>
      <w:r w:rsidRPr="00BD084D">
        <w:t>针对这一问题，系统</w:t>
      </w:r>
      <w:r w:rsidR="004042D4">
        <w:rPr>
          <w:rFonts w:hint="eastAsia"/>
        </w:rPr>
        <w:t>选择</w:t>
      </w:r>
      <w:r w:rsidRPr="00BD084D">
        <w:t>基于剧情树的状态管理方式。每次用户选择都会生成一个新的剧情节点，并通过父节点关系记录其来源。当用户从某一节点继续推进剧情时，后端只</w:t>
      </w:r>
      <w:proofErr w:type="gramStart"/>
      <w:r w:rsidRPr="00BD084D">
        <w:t>沿当前</w:t>
      </w:r>
      <w:proofErr w:type="gramEnd"/>
      <w:r w:rsidRPr="00BD084D">
        <w:t>分支回溯历史内容，提取故事主题、主角设定和</w:t>
      </w:r>
      <w:proofErr w:type="gramStart"/>
      <w:r w:rsidR="004042D4">
        <w:rPr>
          <w:rFonts w:hint="eastAsia"/>
        </w:rPr>
        <w:t>父节点</w:t>
      </w:r>
      <w:proofErr w:type="gramEnd"/>
      <w:r w:rsidR="004042D4">
        <w:rPr>
          <w:rFonts w:hint="eastAsia"/>
        </w:rPr>
        <w:t>的</w:t>
      </w:r>
      <w:r w:rsidRPr="00BD084D">
        <w:t>关键剧情作为上下文传递给大语言模型。这样既能减少模型遗忘，又</w:t>
      </w:r>
      <w:r w:rsidR="00A94D45">
        <w:rPr>
          <w:rFonts w:hint="eastAsia"/>
        </w:rPr>
        <w:t>可以</w:t>
      </w:r>
      <w:r w:rsidRPr="00BD084D">
        <w:t>避免其他分支信息干扰当前剧情生成，从而提高多轮</w:t>
      </w:r>
      <w:proofErr w:type="gramStart"/>
      <w:r w:rsidRPr="00BD084D">
        <w:t>交互中</w:t>
      </w:r>
      <w:proofErr w:type="gramEnd"/>
      <w:r w:rsidRPr="00BD084D">
        <w:t>的叙事连贯性</w:t>
      </w:r>
      <w:r>
        <w:rPr>
          <w:rFonts w:hint="eastAsia"/>
        </w:rPr>
        <w:t>。</w:t>
      </w:r>
    </w:p>
    <w:p w14:paraId="375FDBA0" w14:textId="08F3CD88" w:rsidR="00EE643A" w:rsidRDefault="00EE643A" w:rsidP="00EE643A">
      <w:pPr>
        <w:pStyle w:val="3"/>
        <w:spacing w:before="120"/>
      </w:pPr>
      <w:bookmarkStart w:id="13" w:name="_Toc229929056"/>
      <w:r w:rsidRPr="00EE643A">
        <w:rPr>
          <w:rFonts w:hint="eastAsia"/>
        </w:rPr>
        <w:t>1.3.</w:t>
      </w:r>
      <w:r w:rsidR="006C5831">
        <w:rPr>
          <w:rFonts w:hint="eastAsia"/>
        </w:rPr>
        <w:t xml:space="preserve">2  </w:t>
      </w:r>
      <w:r w:rsidRPr="00EE643A">
        <w:rPr>
          <w:rFonts w:hint="eastAsia"/>
        </w:rPr>
        <w:t>绘本分镜间的角色视觉与动作一致性问题</w:t>
      </w:r>
      <w:bookmarkEnd w:id="13"/>
    </w:p>
    <w:p w14:paraId="737968E1" w14:textId="0654ECB0" w:rsidR="00EE643A" w:rsidRDefault="00FB1B9C" w:rsidP="00EE643A">
      <w:pPr>
        <w:ind w:firstLineChars="200" w:firstLine="480"/>
      </w:pPr>
      <w:r w:rsidRPr="00FB1B9C">
        <w:t>在</w:t>
      </w:r>
      <w:proofErr w:type="gramStart"/>
      <w:r w:rsidRPr="00FB1B9C">
        <w:t>儿童绘本中</w:t>
      </w:r>
      <w:proofErr w:type="gramEnd"/>
      <w:r w:rsidRPr="00FB1B9C">
        <w:t>，主角的发型、服装、配饰和颜色等视觉特征是儿童识别角色的重要依据。如果连续页面中的主角形象频繁变化，即使文本剧情保持连贯，也会影响儿童对故事的理解和沉浸体验。然而，常规文本到图像生成模型通常会对每一页重新采样，模</w:t>
      </w:r>
      <w:r w:rsidRPr="00FB1B9C">
        <w:lastRenderedPageBreak/>
        <w:t>型并不会天然记住上一页的角色外观，因此容易出现服装颜色变化、发型不一致、配饰缺失或画风波动等现象</w:t>
      </w:r>
      <w:r w:rsidR="00EE643A" w:rsidRPr="00EE643A">
        <w:rPr>
          <w:rFonts w:hint="eastAsia"/>
        </w:rPr>
        <w:t>。</w:t>
      </w:r>
    </w:p>
    <w:p w14:paraId="063A6DF7" w14:textId="083A88CB" w:rsidR="00FB1B9C" w:rsidRPr="00FB1B9C" w:rsidRDefault="00FB1B9C" w:rsidP="00EE643A">
      <w:pPr>
        <w:ind w:firstLineChars="200" w:firstLine="480"/>
      </w:pPr>
      <w:r w:rsidRPr="00FB1B9C">
        <w:t>因此，如何在多轮图像生成中保持主角外观和画面风格的相对稳定，是</w:t>
      </w:r>
      <w:proofErr w:type="gramStart"/>
      <w:r w:rsidRPr="00FB1B9C">
        <w:t>互动绘本系统</w:t>
      </w:r>
      <w:proofErr w:type="gramEnd"/>
      <w:r w:rsidRPr="00FB1B9C">
        <w:t>需要解决的重要问题。本课题在图像生成部分将围绕角色特征约束、提示词组织和工作流控制等方面展开设计，以缓解</w:t>
      </w:r>
      <w:proofErr w:type="gramStart"/>
      <w:r w:rsidRPr="00FB1B9C">
        <w:t>连续绘本页面</w:t>
      </w:r>
      <w:proofErr w:type="gramEnd"/>
      <w:r w:rsidRPr="00FB1B9C">
        <w:t>中的角色漂移问题。具体的图像生成方案比较与技术选型将在后续章节进一步讨论</w:t>
      </w:r>
      <w:r>
        <w:rPr>
          <w:rFonts w:hint="eastAsia"/>
        </w:rPr>
        <w:t>。</w:t>
      </w:r>
    </w:p>
    <w:p w14:paraId="13B98530" w14:textId="09AB69B6" w:rsidR="00B94EE3" w:rsidRDefault="00B94EE3" w:rsidP="00B94EE3">
      <w:pPr>
        <w:pStyle w:val="3"/>
        <w:spacing w:before="120"/>
      </w:pPr>
      <w:bookmarkStart w:id="14" w:name="_Toc229929057"/>
      <w:r w:rsidRPr="00B94EE3">
        <w:rPr>
          <w:rFonts w:hint="eastAsia"/>
        </w:rPr>
        <w:t>1.3.</w:t>
      </w:r>
      <w:r w:rsidR="006C5831">
        <w:rPr>
          <w:rFonts w:hint="eastAsia"/>
        </w:rPr>
        <w:t xml:space="preserve">3  </w:t>
      </w:r>
      <w:r w:rsidRPr="00B94EE3">
        <w:rPr>
          <w:rFonts w:hint="eastAsia"/>
        </w:rPr>
        <w:t>面向儿童的内容安全保障问题</w:t>
      </w:r>
      <w:bookmarkEnd w:id="14"/>
    </w:p>
    <w:p w14:paraId="4F37493E" w14:textId="344B108A" w:rsidR="00B94EE3" w:rsidRDefault="00FB1B9C" w:rsidP="00B94EE3">
      <w:pPr>
        <w:ind w:firstLineChars="200" w:firstLine="480"/>
      </w:pPr>
      <w:r w:rsidRPr="00FB1B9C">
        <w:t>大语言模型的训练语料来源复杂，</w:t>
      </w:r>
      <w:proofErr w:type="gramStart"/>
      <w:r w:rsidRPr="00FB1B9C">
        <w:t>在</w:t>
      </w:r>
      <w:r w:rsidR="00F154AA">
        <w:rPr>
          <w:rFonts w:hint="eastAsia"/>
        </w:rPr>
        <w:t>绘本的</w:t>
      </w:r>
      <w:proofErr w:type="gramEnd"/>
      <w:r w:rsidR="00F154AA">
        <w:rPr>
          <w:rFonts w:hint="eastAsia"/>
        </w:rPr>
        <w:t>文字剧情</w:t>
      </w:r>
      <w:r w:rsidRPr="00FB1B9C">
        <w:t>生成过程中，用户输入和模型幻觉都可能导致不适合儿童阅读的内容出现，例如恐怖惊吓、暴力冲突、危险模仿或成人化表达等。这类内容一旦直接展示给儿童用户，将影响系统的安全性和实际应用价值。因此，儿童</w:t>
      </w:r>
      <w:proofErr w:type="gramStart"/>
      <w:r w:rsidRPr="00FB1B9C">
        <w:t>绘本生成</w:t>
      </w:r>
      <w:proofErr w:type="gramEnd"/>
      <w:r w:rsidRPr="00FB1B9C">
        <w:t>系统不能只依赖模型提示词约束，而需要建立更稳定的内容安全机制</w:t>
      </w:r>
      <w:r w:rsidR="00B94EE3" w:rsidRPr="00B94EE3">
        <w:rPr>
          <w:rFonts w:hint="eastAsia"/>
        </w:rPr>
        <w:t>。</w:t>
      </w:r>
    </w:p>
    <w:p w14:paraId="7950DBBC" w14:textId="657B0972" w:rsidR="00FB1B9C" w:rsidRDefault="00FB1B9C" w:rsidP="00B94EE3">
      <w:pPr>
        <w:ind w:firstLineChars="200" w:firstLine="480"/>
      </w:pPr>
      <w:r w:rsidRPr="00FB1B9C">
        <w:t>为降低上述风险，本系统在文本生成</w:t>
      </w:r>
      <w:r w:rsidR="00F154AA">
        <w:rPr>
          <w:rFonts w:hint="eastAsia"/>
        </w:rPr>
        <w:t>时使用</w:t>
      </w:r>
      <w:r w:rsidRPr="00FB1B9C">
        <w:t>多智能体协同机制，将剧情生成、角色表达和内容审核分开处理。导演智能</w:t>
      </w:r>
      <w:proofErr w:type="gramStart"/>
      <w:r w:rsidRPr="00FB1B9C">
        <w:t>体负责</w:t>
      </w:r>
      <w:proofErr w:type="gramEnd"/>
      <w:r w:rsidRPr="00FB1B9C">
        <w:t>生成旁白、</w:t>
      </w:r>
      <w:r w:rsidR="00A44693">
        <w:rPr>
          <w:rFonts w:hint="eastAsia"/>
        </w:rPr>
        <w:t>用于绘图的场景提示词</w:t>
      </w:r>
      <w:r w:rsidRPr="00FB1B9C">
        <w:t>和后续选项，演员智能体</w:t>
      </w:r>
      <w:r w:rsidR="003F7E5B">
        <w:rPr>
          <w:rFonts w:hint="eastAsia"/>
        </w:rPr>
        <w:t>则</w:t>
      </w:r>
      <w:r w:rsidRPr="00FB1B9C">
        <w:t>负责补充主角第一人称台词，评论</w:t>
      </w:r>
      <w:r w:rsidR="00022670">
        <w:rPr>
          <w:rFonts w:hint="eastAsia"/>
        </w:rPr>
        <w:t>家</w:t>
      </w:r>
      <w:r w:rsidRPr="00FB1B9C">
        <w:t>智能体则对生成文本进行儿童适宜性审核。当</w:t>
      </w:r>
      <w:r w:rsidR="00205FA0">
        <w:rPr>
          <w:rFonts w:hint="eastAsia"/>
        </w:rPr>
        <w:t>评论家</w:t>
      </w:r>
      <w:r w:rsidRPr="00FB1B9C">
        <w:t>审核发现不适宜内容时，系统会阻断该结果并重新生成。与此同时，图像生成环节也通过儿童</w:t>
      </w:r>
      <w:proofErr w:type="gramStart"/>
      <w:r w:rsidRPr="00FB1B9C">
        <w:t>绘本风格</w:t>
      </w:r>
      <w:proofErr w:type="gramEnd"/>
      <w:r w:rsidRPr="00FB1B9C">
        <w:t>提示和负向约束减少不良画面出现的可能性，从文本和图像两方面保障内容安全</w:t>
      </w:r>
      <w:r>
        <w:rPr>
          <w:rFonts w:hint="eastAsia"/>
        </w:rPr>
        <w:t>。</w:t>
      </w:r>
    </w:p>
    <w:p w14:paraId="452C2480" w14:textId="5EE541CF" w:rsidR="00A246B1" w:rsidRDefault="00132F26" w:rsidP="00132F26">
      <w:pPr>
        <w:pStyle w:val="2"/>
        <w:spacing w:before="120"/>
      </w:pPr>
      <w:bookmarkStart w:id="15" w:name="_Toc229929058"/>
      <w:r w:rsidRPr="00132F26">
        <w:rPr>
          <w:rFonts w:hint="eastAsia"/>
        </w:rPr>
        <w:t>1.</w:t>
      </w:r>
      <w:r w:rsidR="006C5831">
        <w:rPr>
          <w:rFonts w:hint="eastAsia"/>
        </w:rPr>
        <w:t xml:space="preserve">4  </w:t>
      </w:r>
      <w:r w:rsidRPr="00132F26">
        <w:rPr>
          <w:rFonts w:hint="eastAsia"/>
        </w:rPr>
        <w:t>本文章节安排</w:t>
      </w:r>
      <w:bookmarkEnd w:id="15"/>
    </w:p>
    <w:p w14:paraId="2BF8C903" w14:textId="3A7DB403" w:rsidR="00720F02" w:rsidRDefault="00720F02" w:rsidP="00132F26">
      <w:pPr>
        <w:ind w:firstLineChars="200" w:firstLine="480"/>
      </w:pPr>
      <w:r w:rsidRPr="00720F02">
        <w:t>本文围绕面向儿童的可交互式图片故事生成系统展开，重点关注多轮</w:t>
      </w:r>
      <w:proofErr w:type="gramStart"/>
      <w:r w:rsidRPr="00720F02">
        <w:t>交互中</w:t>
      </w:r>
      <w:proofErr w:type="gramEnd"/>
      <w:r w:rsidRPr="00720F02">
        <w:t>的剧情连贯性、</w:t>
      </w:r>
      <w:proofErr w:type="gramStart"/>
      <w:r w:rsidRPr="00720F02">
        <w:t>连续绘本页面</w:t>
      </w:r>
      <w:proofErr w:type="gramEnd"/>
      <w:r w:rsidRPr="00720F02">
        <w:t>中的角色一致性以及儿童内容安全等问题。全文共分为六章，具体安排如下：</w:t>
      </w:r>
    </w:p>
    <w:p w14:paraId="77E715C2" w14:textId="0AECFDD4" w:rsidR="0089296B" w:rsidRDefault="00720F02" w:rsidP="00132F26">
      <w:pPr>
        <w:ind w:firstLineChars="200" w:firstLine="480"/>
      </w:pPr>
      <w:r w:rsidRPr="00720F02">
        <w:t>第</w:t>
      </w:r>
      <w:r w:rsidRPr="00720F02">
        <w:t xml:space="preserve"> 1 </w:t>
      </w:r>
      <w:r w:rsidRPr="00720F02">
        <w:t>章为文献综述</w:t>
      </w:r>
      <w:r>
        <w:rPr>
          <w:rFonts w:hint="eastAsia"/>
        </w:rPr>
        <w:t>，</w:t>
      </w:r>
      <w:r w:rsidRPr="00720F02">
        <w:t>介绍课题背景与研究意义，梳理生成式</w:t>
      </w:r>
      <w:r w:rsidRPr="00720F02">
        <w:t>AI</w:t>
      </w:r>
      <w:r w:rsidRPr="00720F02">
        <w:t>在儿童教育、交互式故事生成和文本到图像生成等方面的研究现状，并在此基础上分析本文需要解决的主要问题与总体思路</w:t>
      </w:r>
      <w:r w:rsidR="0089296B" w:rsidRPr="0089296B">
        <w:rPr>
          <w:rFonts w:hint="eastAsia"/>
        </w:rPr>
        <w:t>。</w:t>
      </w:r>
    </w:p>
    <w:p w14:paraId="773AB46D" w14:textId="1763D961" w:rsidR="0089296B" w:rsidRDefault="00720F02" w:rsidP="00132F26">
      <w:pPr>
        <w:ind w:firstLineChars="200" w:firstLine="480"/>
      </w:pPr>
      <w:r w:rsidRPr="00720F02">
        <w:t>第</w:t>
      </w:r>
      <w:r w:rsidRPr="00720F02">
        <w:t xml:space="preserve"> 2 </w:t>
      </w:r>
      <w:r w:rsidRPr="00720F02">
        <w:t>章为相关技术介绍。介绍系统涉及的主要技术，包括大语言模型、多智能体协同机制、扩散模型、</w:t>
      </w:r>
      <w:r w:rsidRPr="00720F02">
        <w:t>Z-Image</w:t>
      </w:r>
      <w:r w:rsidRPr="00720F02">
        <w:t>图像生成模型，以及</w:t>
      </w:r>
      <w:r w:rsidRPr="00720F02">
        <w:t>IP-Adapter</w:t>
      </w:r>
      <w:r w:rsidRPr="00720F02">
        <w:t>和</w:t>
      </w:r>
      <w:r w:rsidRPr="00720F02">
        <w:t>ControlNet</w:t>
      </w:r>
      <w:r w:rsidRPr="00720F02">
        <w:t>等视觉一致性控制方法</w:t>
      </w:r>
      <w:r w:rsidR="0089296B" w:rsidRPr="0089296B">
        <w:rPr>
          <w:rFonts w:hint="eastAsia"/>
        </w:rPr>
        <w:t>。</w:t>
      </w:r>
    </w:p>
    <w:p w14:paraId="2228AAAB" w14:textId="313A7AAA" w:rsidR="0089296B" w:rsidRDefault="00720F02" w:rsidP="00132F26">
      <w:pPr>
        <w:ind w:firstLineChars="200" w:firstLine="480"/>
      </w:pPr>
      <w:r w:rsidRPr="00720F02">
        <w:t>第</w:t>
      </w:r>
      <w:r w:rsidRPr="00720F02">
        <w:t xml:space="preserve"> 3 </w:t>
      </w:r>
      <w:r w:rsidRPr="00720F02">
        <w:t>章为系统需求分析。从儿童和家长等涉众出发，分析系统的功能需求与非功能需求，明确系统的设计要求</w:t>
      </w:r>
      <w:r w:rsidR="0089296B" w:rsidRPr="0089296B">
        <w:rPr>
          <w:rFonts w:hint="eastAsia"/>
        </w:rPr>
        <w:t>。</w:t>
      </w:r>
    </w:p>
    <w:p w14:paraId="0D281959" w14:textId="723656AB" w:rsidR="0089296B" w:rsidRDefault="00720F02" w:rsidP="00132F26">
      <w:pPr>
        <w:ind w:firstLineChars="200" w:firstLine="480"/>
      </w:pPr>
      <w:r w:rsidRPr="00720F02">
        <w:lastRenderedPageBreak/>
        <w:t>第</w:t>
      </w:r>
      <w:r w:rsidRPr="00720F02">
        <w:t xml:space="preserve"> 4 </w:t>
      </w:r>
      <w:r w:rsidRPr="00720F02">
        <w:t>章为模型评估与技术选型。针对文本生成中的角色</w:t>
      </w:r>
      <w:r w:rsidR="00ED0EC8">
        <w:rPr>
          <w:rFonts w:hint="eastAsia"/>
        </w:rPr>
        <w:t>性格变化</w:t>
      </w:r>
      <w:r w:rsidRPr="00720F02">
        <w:t>问题，对比</w:t>
      </w:r>
      <w:r w:rsidR="00ED0EC8">
        <w:rPr>
          <w:rFonts w:hint="eastAsia"/>
        </w:rPr>
        <w:t>了</w:t>
      </w:r>
      <w:r w:rsidRPr="00720F02">
        <w:t>单智能体与多智能体生成方式</w:t>
      </w:r>
      <w:r w:rsidR="00ED0EC8">
        <w:rPr>
          <w:rFonts w:hint="eastAsia"/>
        </w:rPr>
        <w:t>。</w:t>
      </w:r>
      <w:r w:rsidRPr="00720F02">
        <w:t>针对图像生成中的角色一致性问题，对比</w:t>
      </w:r>
      <w:r w:rsidRPr="00720F02">
        <w:t>IP-Adapter + ControlNet</w:t>
      </w:r>
      <w:r w:rsidRPr="00720F02">
        <w:t>和</w:t>
      </w:r>
      <w:r w:rsidRPr="00720F02">
        <w:t>Z-Image</w:t>
      </w:r>
      <w:r w:rsidR="00110769">
        <w:rPr>
          <w:rFonts w:hint="eastAsia"/>
        </w:rPr>
        <w:t xml:space="preserve"> </w:t>
      </w:r>
      <w:r w:rsidRPr="00720F02">
        <w:t>+</w:t>
      </w:r>
      <w:r w:rsidR="00110769">
        <w:rPr>
          <w:rFonts w:hint="eastAsia"/>
        </w:rPr>
        <w:t xml:space="preserve"> </w:t>
      </w:r>
      <w:r w:rsidRPr="00720F02">
        <w:t>角色卡两种方案，并确定系统最终采用的核心技术路线</w:t>
      </w:r>
      <w:r w:rsidR="0089296B" w:rsidRPr="0089296B">
        <w:rPr>
          <w:rFonts w:hint="eastAsia"/>
        </w:rPr>
        <w:t>。</w:t>
      </w:r>
    </w:p>
    <w:p w14:paraId="566119C9" w14:textId="42D71A79" w:rsidR="0089296B" w:rsidRDefault="00720F02" w:rsidP="00132F26">
      <w:pPr>
        <w:ind w:firstLineChars="200" w:firstLine="480"/>
      </w:pPr>
      <w:r w:rsidRPr="00720F02">
        <w:t>第</w:t>
      </w:r>
      <w:r w:rsidRPr="00720F02">
        <w:t xml:space="preserve"> 5 </w:t>
      </w:r>
      <w:r w:rsidRPr="00720F02">
        <w:t>章为系统总体设计。在需求分析和技术选型的基础上，设计系统</w:t>
      </w:r>
      <w:r w:rsidR="00EB76F6">
        <w:rPr>
          <w:rFonts w:hint="eastAsia"/>
        </w:rPr>
        <w:t>前后端架构</w:t>
      </w:r>
      <w:r w:rsidRPr="00720F02">
        <w:t>、核心业务流程以及数据库结构</w:t>
      </w:r>
      <w:r w:rsidR="0089296B" w:rsidRPr="0089296B">
        <w:rPr>
          <w:rFonts w:hint="eastAsia"/>
        </w:rPr>
        <w:t>。</w:t>
      </w:r>
    </w:p>
    <w:p w14:paraId="66272589" w14:textId="0144FDF8" w:rsidR="0089296B" w:rsidRDefault="00720F02" w:rsidP="00132F26">
      <w:pPr>
        <w:ind w:firstLineChars="200" w:firstLine="480"/>
      </w:pPr>
      <w:r w:rsidRPr="00720F02">
        <w:t>第</w:t>
      </w:r>
      <w:r w:rsidRPr="00720F02">
        <w:t xml:space="preserve"> 6 </w:t>
      </w:r>
      <w:r w:rsidRPr="00720F02">
        <w:t>章为系统实现与测试。展示系统主要页面和关键模块的实现过程，并对系统功能进行测试验证</w:t>
      </w:r>
      <w:r w:rsidR="0089296B" w:rsidRPr="0089296B">
        <w:rPr>
          <w:rFonts w:hint="eastAsia"/>
        </w:rPr>
        <w:t>。</w:t>
      </w:r>
    </w:p>
    <w:p w14:paraId="195FDC27" w14:textId="5292E8A0" w:rsidR="00315114" w:rsidRPr="00720F02" w:rsidRDefault="00720F02" w:rsidP="001B1431">
      <w:pPr>
        <w:ind w:firstLineChars="200" w:firstLine="480"/>
      </w:pPr>
      <w:r w:rsidRPr="00720F02">
        <w:t>最后为结论部分。总结本文完成的主要工作，分析系统当前存在的不足，并对后续在内容安全、角色一致性和交互体验等方面的优化方向进行展望</w:t>
      </w:r>
      <w:r w:rsidR="0089296B" w:rsidRPr="0089296B">
        <w:rPr>
          <w:rFonts w:hint="eastAsia"/>
        </w:rPr>
        <w:t>。</w:t>
      </w:r>
    </w:p>
    <w:p w14:paraId="5E663842" w14:textId="1EC5624F" w:rsidR="00F769D4" w:rsidRDefault="006C5831" w:rsidP="00315114">
      <w:pPr>
        <w:pStyle w:val="1"/>
        <w:pageBreakBefore/>
      </w:pPr>
      <w:bookmarkStart w:id="16" w:name="_Toc229929059"/>
      <w:r>
        <w:rPr>
          <w:rFonts w:hint="eastAsia"/>
        </w:rPr>
        <w:lastRenderedPageBreak/>
        <w:t xml:space="preserve">2  </w:t>
      </w:r>
      <w:r w:rsidR="00975EE0" w:rsidRPr="00975EE0">
        <w:t>相关技术介绍</w:t>
      </w:r>
      <w:bookmarkEnd w:id="16"/>
    </w:p>
    <w:p w14:paraId="0E4A9F1F" w14:textId="2EBA5843" w:rsidR="00315114" w:rsidRPr="00315114" w:rsidRDefault="00315114" w:rsidP="00315114">
      <w:pPr>
        <w:ind w:firstLineChars="200" w:firstLine="480"/>
      </w:pPr>
      <w:r w:rsidRPr="00315114">
        <w:t>本</w:t>
      </w:r>
      <w:r w:rsidR="003E5CD1">
        <w:rPr>
          <w:rFonts w:hint="eastAsia"/>
        </w:rPr>
        <w:t>文</w:t>
      </w:r>
      <w:r w:rsidRPr="00315114">
        <w:t>构建</w:t>
      </w:r>
      <w:r w:rsidR="00520AB4">
        <w:rPr>
          <w:rFonts w:hint="eastAsia"/>
        </w:rPr>
        <w:t>了</w:t>
      </w:r>
      <w:r w:rsidRPr="00315114">
        <w:t>一个</w:t>
      </w:r>
      <w:r w:rsidR="00520AB4">
        <w:rPr>
          <w:rFonts w:hint="eastAsia"/>
        </w:rPr>
        <w:t>可交互</w:t>
      </w:r>
      <w:r w:rsidRPr="00315114">
        <w:t>且画风稳定的图片故事生成系统，其实现过程依赖人工智能生成技术，也需要</w:t>
      </w:r>
      <w:proofErr w:type="gramStart"/>
      <w:r w:rsidRPr="00315114">
        <w:t>现代前</w:t>
      </w:r>
      <w:proofErr w:type="gramEnd"/>
      <w:r w:rsidRPr="00315114">
        <w:t>后端开发框架提供支撑。本章将对系统开发过程中涉及的主要技术进行介绍，内容涵盖大语言模型、多智能体协同机制</w:t>
      </w:r>
      <w:r w:rsidR="002E408C">
        <w:rPr>
          <w:rFonts w:hint="eastAsia"/>
        </w:rPr>
        <w:t>以及</w:t>
      </w:r>
      <w:r w:rsidRPr="00315114">
        <w:t>文生图工作流</w:t>
      </w:r>
      <w:r w:rsidR="00650223">
        <w:rPr>
          <w:rFonts w:hint="eastAsia"/>
        </w:rPr>
        <w:t>。</w:t>
      </w:r>
    </w:p>
    <w:p w14:paraId="01B889A4" w14:textId="6D115A36" w:rsidR="00F769D4" w:rsidRDefault="00F769D4" w:rsidP="00F769D4">
      <w:pPr>
        <w:pStyle w:val="2"/>
        <w:spacing w:before="120"/>
      </w:pPr>
      <w:bookmarkStart w:id="17" w:name="_Toc229929060"/>
      <w:r w:rsidRPr="00F769D4">
        <w:rPr>
          <w:rFonts w:hint="eastAsia"/>
        </w:rPr>
        <w:t>2.</w:t>
      </w:r>
      <w:r w:rsidR="006C5831">
        <w:rPr>
          <w:rFonts w:hint="eastAsia"/>
        </w:rPr>
        <w:t xml:space="preserve">1  </w:t>
      </w:r>
      <w:r w:rsidR="00315114" w:rsidRPr="00315114">
        <w:t>大语言模型与多智能体技术</w:t>
      </w:r>
      <w:bookmarkEnd w:id="17"/>
    </w:p>
    <w:p w14:paraId="78AEA82B" w14:textId="7E562EC4" w:rsidR="00F769D4" w:rsidRDefault="00315114" w:rsidP="006C5831">
      <w:pPr>
        <w:ind w:firstLineChars="200" w:firstLine="480"/>
      </w:pPr>
      <w:r w:rsidRPr="00315114">
        <w:t>在系统的文本生成、情节分支推进以及</w:t>
      </w:r>
      <w:r w:rsidR="00546DE7">
        <w:rPr>
          <w:rFonts w:hint="eastAsia"/>
        </w:rPr>
        <w:t>保障</w:t>
      </w:r>
      <w:r w:rsidRPr="00315114">
        <w:t>内容安全环节，大语言模型承担了核心生成与推理任务。为了处理交互式叙事中上下文延续、用户选择响应和输出格式控制等问题，本系统</w:t>
      </w:r>
      <w:r w:rsidR="00DE6CAC">
        <w:rPr>
          <w:rFonts w:hint="eastAsia"/>
        </w:rPr>
        <w:t>不</w:t>
      </w:r>
      <w:r w:rsidR="008D47F0">
        <w:rPr>
          <w:rFonts w:hint="eastAsia"/>
        </w:rPr>
        <w:t>是</w:t>
      </w:r>
      <w:r w:rsidR="00DE6CAC">
        <w:rPr>
          <w:rFonts w:hint="eastAsia"/>
        </w:rPr>
        <w:t>只</w:t>
      </w:r>
      <w:r w:rsidRPr="00315114">
        <w:t>依赖单次大模型调用，而是在文本生成流程中引入了多智能体协同架构</w:t>
      </w:r>
      <w:r w:rsidR="007B7753" w:rsidRPr="007B7753">
        <w:rPr>
          <w:rFonts w:hint="eastAsia"/>
        </w:rPr>
        <w:t>。</w:t>
      </w:r>
    </w:p>
    <w:p w14:paraId="314E6BA1" w14:textId="24A369E2" w:rsidR="006C5831" w:rsidRPr="006C5831" w:rsidRDefault="006C5831" w:rsidP="00FE0A6D">
      <w:pPr>
        <w:pStyle w:val="3"/>
        <w:spacing w:before="120"/>
      </w:pPr>
      <w:bookmarkStart w:id="18" w:name="_Toc229929061"/>
      <w:r w:rsidRPr="006C5831">
        <w:t>2.1.</w:t>
      </w:r>
      <w:r>
        <w:rPr>
          <w:rFonts w:hint="eastAsia"/>
        </w:rPr>
        <w:t xml:space="preserve">1  </w:t>
      </w:r>
      <w:r w:rsidRPr="006C5831">
        <w:t>大语言模型基础理论</w:t>
      </w:r>
      <w:bookmarkEnd w:id="18"/>
    </w:p>
    <w:p w14:paraId="38E8A076" w14:textId="0A386944" w:rsidR="00EA1959" w:rsidRDefault="00FE0A6D" w:rsidP="00F769D4">
      <w:pPr>
        <w:ind w:firstLineChars="200" w:firstLine="480"/>
      </w:pPr>
      <w:r w:rsidRPr="00FE0A6D">
        <w:t>大语言模型是</w:t>
      </w:r>
      <w:proofErr w:type="gramStart"/>
      <w:r w:rsidRPr="00FE0A6D">
        <w:t>基于</w:t>
      </w:r>
      <w:r w:rsidR="001B51D7" w:rsidRPr="001B51D7">
        <w:t>基于</w:t>
      </w:r>
      <w:proofErr w:type="gramEnd"/>
      <w:r w:rsidR="001B51D7" w:rsidRPr="001B51D7">
        <w:t>深度学习的人工智能模型</w:t>
      </w:r>
      <w:r w:rsidRPr="00FE0A6D">
        <w:t>，当前主流模型通常采用</w:t>
      </w:r>
      <w:r w:rsidRPr="00FE0A6D">
        <w:t xml:space="preserve"> Transformer</w:t>
      </w:r>
      <w:r w:rsidRPr="00FE0A6D">
        <w:t>架构。其核心机制是利用自注意力机制（</w:t>
      </w:r>
      <w:r w:rsidRPr="00FE0A6D">
        <w:t>Self-Attention Mechanism</w:t>
      </w:r>
      <w:r w:rsidRPr="00FE0A6D">
        <w:t>）建模文本序列中不同词元之间的关系，并通过大规模文本数据上的自监督学习，掌握语言的语法结构、语义规律以及一定范围内的世界知识。近年来，</w:t>
      </w:r>
      <w:r w:rsidR="00705CB1" w:rsidRPr="00705CB1">
        <w:t>随着大语言模型对自然语言文本的理解与生成能力不断提升</w:t>
      </w:r>
      <w:r w:rsidR="00705CB1">
        <w:rPr>
          <w:rFonts w:hint="eastAsia"/>
        </w:rPr>
        <w:t>，</w:t>
      </w:r>
      <w:r w:rsidRPr="00FE0A6D">
        <w:t>指令微调（</w:t>
      </w:r>
      <w:r w:rsidRPr="00FE0A6D">
        <w:t>Instruction Tuning</w:t>
      </w:r>
      <w:r w:rsidRPr="00FE0A6D">
        <w:t>）和基于人类反馈的强化学习（</w:t>
      </w:r>
      <w:r w:rsidRPr="00FE0A6D">
        <w:t>RLHF</w:t>
      </w:r>
      <w:r w:rsidRPr="00FE0A6D">
        <w:t>）等技术的发展，</w:t>
      </w:r>
      <w:r w:rsidR="00D415A7" w:rsidRPr="00D415A7">
        <w:t>Ouyang</w:t>
      </w:r>
      <w:r w:rsidR="00D415A7" w:rsidRPr="00D415A7">
        <w:t>等人的研究表明，这些技术能有效使语言模型在广泛任务上与用户意图深度对齐</w:t>
      </w:r>
      <w:r w:rsidR="00FD68BE">
        <w:rPr>
          <w:vertAlign w:val="superscript"/>
        </w:rPr>
        <w:t>[</w:t>
      </w:r>
      <w:r w:rsidR="00227FA8">
        <w:rPr>
          <w:vertAlign w:val="superscript"/>
        </w:rPr>
        <w:t>9</w:t>
      </w:r>
      <w:r w:rsidR="00FD68BE">
        <w:rPr>
          <w:vertAlign w:val="superscript"/>
        </w:rPr>
        <w:t>]</w:t>
      </w:r>
      <w:r w:rsidR="00D415A7">
        <w:rPr>
          <w:rFonts w:hint="eastAsia"/>
        </w:rPr>
        <w:t>。在此基础上，</w:t>
      </w:r>
      <w:r w:rsidRPr="00FE0A6D">
        <w:t>大语言模型已从单纯的文本预测，逐步发展为具备逻辑推理、角色扮演和结构化数据输出能力的通用任务处理工具。在本项目中，大语言模型主要用于理解儿童的个性化输入，结合历史故事节点进行后续剧情推演，并生成童话故事旁白、角色台词和动态走向选项</w:t>
      </w:r>
      <w:r w:rsidR="00EA1959" w:rsidRPr="00EA1959">
        <w:rPr>
          <w:rFonts w:hint="eastAsia"/>
        </w:rPr>
        <w:t>。</w:t>
      </w:r>
    </w:p>
    <w:p w14:paraId="4A10FFDC" w14:textId="0BCCF1EC" w:rsidR="00FE0A6D" w:rsidRDefault="00FE0A6D" w:rsidP="00FE0A6D">
      <w:pPr>
        <w:pStyle w:val="3"/>
        <w:spacing w:before="120"/>
      </w:pPr>
      <w:bookmarkStart w:id="19" w:name="_Toc229929062"/>
      <w:r w:rsidRPr="00FE0A6D">
        <w:t>2.1.</w:t>
      </w:r>
      <w:r>
        <w:rPr>
          <w:rFonts w:hint="eastAsia"/>
        </w:rPr>
        <w:t xml:space="preserve">2  </w:t>
      </w:r>
      <w:r w:rsidRPr="00FE0A6D">
        <w:t>多智能体协同机制</w:t>
      </w:r>
      <w:bookmarkEnd w:id="19"/>
      <w:r w:rsidR="00C829FA">
        <w:tab/>
      </w:r>
    </w:p>
    <w:p w14:paraId="1E7CF611" w14:textId="6AF3E0A1" w:rsidR="00FE0A6D" w:rsidRDefault="00FE0A6D" w:rsidP="00FE0A6D">
      <w:pPr>
        <w:ind w:firstLineChars="200" w:firstLine="480"/>
        <w:rPr>
          <w:rFonts w:hint="eastAsia"/>
        </w:rPr>
      </w:pPr>
      <w:r>
        <w:rPr>
          <w:rFonts w:hint="eastAsia"/>
        </w:rPr>
        <w:t>单体大语言模型虽然具备较强的生成能力，但面对“可交互式图文故事生成”这类多约束、多目标的工程任务时，仍可能出现角色设定混淆、幻觉或输出格式不稳定等问题。多智能体协同能够在一定程度上缓解这些问题。</w:t>
      </w:r>
    </w:p>
    <w:p w14:paraId="186F592A" w14:textId="2AD67665" w:rsidR="00FE0A6D" w:rsidRDefault="00FE0A6D" w:rsidP="00FE0A6D">
      <w:pPr>
        <w:ind w:firstLineChars="200" w:firstLine="480"/>
      </w:pPr>
      <w:r>
        <w:rPr>
          <w:rFonts w:hint="eastAsia"/>
        </w:rPr>
        <w:t>多智能</w:t>
      </w:r>
      <w:proofErr w:type="gramStart"/>
      <w:r>
        <w:rPr>
          <w:rFonts w:hint="eastAsia"/>
        </w:rPr>
        <w:t>体技术</w:t>
      </w:r>
      <w:proofErr w:type="gramEnd"/>
      <w:r>
        <w:rPr>
          <w:rFonts w:hint="eastAsia"/>
        </w:rPr>
        <w:t>通常是指把一个复杂的宏观任务拆解为多个较明确的子任务，并为每个子任务配置具有特定系统提示词（</w:t>
      </w:r>
      <w:r>
        <w:rPr>
          <w:rFonts w:hint="eastAsia"/>
        </w:rPr>
        <w:t>System Prompt</w:t>
      </w:r>
      <w:r>
        <w:rPr>
          <w:rFonts w:hint="eastAsia"/>
        </w:rPr>
        <w:t>）和角色设定的大语言模型代理（</w:t>
      </w:r>
      <w:r>
        <w:rPr>
          <w:rFonts w:hint="eastAsia"/>
        </w:rPr>
        <w:t>Agent</w:t>
      </w:r>
      <w:r>
        <w:rPr>
          <w:rFonts w:hint="eastAsia"/>
        </w:rPr>
        <w:t>）。这些代理按照预设流程传递信息、分工协作，必要时还可以相互检查，从而提高系统输出的稳定性和复杂任务处理能力。在具体实现中，多智能体并不一定要求使用多个不同模型，也可以基于同一模型，通过不同角色提示</w:t>
      </w:r>
      <w:proofErr w:type="gramStart"/>
      <w:r>
        <w:rPr>
          <w:rFonts w:hint="eastAsia"/>
        </w:rPr>
        <w:t>词完成</w:t>
      </w:r>
      <w:proofErr w:type="gramEnd"/>
      <w:r>
        <w:rPr>
          <w:rFonts w:hint="eastAsia"/>
        </w:rPr>
        <w:t>分阶段处理。</w:t>
      </w:r>
    </w:p>
    <w:p w14:paraId="36B31B22" w14:textId="1589A707" w:rsidR="005557EE" w:rsidRDefault="005557EE" w:rsidP="005557EE">
      <w:pPr>
        <w:pStyle w:val="2"/>
        <w:spacing w:before="120"/>
      </w:pPr>
      <w:bookmarkStart w:id="20" w:name="_Toc229929063"/>
      <w:r>
        <w:rPr>
          <w:rFonts w:hint="eastAsia"/>
        </w:rPr>
        <w:lastRenderedPageBreak/>
        <w:t>2</w:t>
      </w:r>
      <w:r>
        <w:t>.</w:t>
      </w:r>
      <w:r w:rsidR="00C65AEA">
        <w:rPr>
          <w:rFonts w:hint="eastAsia"/>
        </w:rPr>
        <w:t xml:space="preserve">2  </w:t>
      </w:r>
      <w:r w:rsidRPr="005557EE">
        <w:t>文生图技术</w:t>
      </w:r>
      <w:bookmarkEnd w:id="20"/>
    </w:p>
    <w:p w14:paraId="76B04151" w14:textId="7BE6F106" w:rsidR="005557EE" w:rsidRDefault="005557EE" w:rsidP="005557EE">
      <w:pPr>
        <w:ind w:firstLineChars="200" w:firstLine="480"/>
      </w:pPr>
      <w:r w:rsidRPr="005557EE">
        <w:rPr>
          <w:rFonts w:hint="eastAsia"/>
        </w:rPr>
        <w:t>在交互式</w:t>
      </w:r>
      <w:proofErr w:type="gramStart"/>
      <w:r w:rsidR="001761D5">
        <w:rPr>
          <w:rFonts w:hint="eastAsia"/>
        </w:rPr>
        <w:t>儿童</w:t>
      </w:r>
      <w:r w:rsidRPr="005557EE">
        <w:rPr>
          <w:rFonts w:hint="eastAsia"/>
        </w:rPr>
        <w:t>绘本的</w:t>
      </w:r>
      <w:proofErr w:type="gramEnd"/>
      <w:r w:rsidRPr="005557EE">
        <w:rPr>
          <w:rFonts w:hint="eastAsia"/>
        </w:rPr>
        <w:t>生成流程中，高质量且风格统一的图像</w:t>
      </w:r>
      <w:r w:rsidR="001761D5">
        <w:rPr>
          <w:rFonts w:hint="eastAsia"/>
        </w:rPr>
        <w:t>能够吸引儿童注意力，并且传递故事的情感</w:t>
      </w:r>
      <w:r w:rsidRPr="005557EE">
        <w:rPr>
          <w:rFonts w:hint="eastAsia"/>
        </w:rPr>
        <w:t>。随着深度学习领域的突破，文本到图像</w:t>
      </w:r>
      <w:r>
        <w:rPr>
          <w:rFonts w:hint="eastAsia"/>
        </w:rPr>
        <w:t>生成</w:t>
      </w:r>
      <w:r w:rsidRPr="005557EE">
        <w:rPr>
          <w:rFonts w:hint="eastAsia"/>
        </w:rPr>
        <w:t>技术经历了从生成对抗网络到扩散模型的转移，并在图像的生成保真度与文本语义对齐能力上取得了颠覆性的进展</w:t>
      </w:r>
      <w:r>
        <w:rPr>
          <w:rFonts w:hint="eastAsia"/>
          <w:vertAlign w:val="superscript"/>
        </w:rPr>
        <w:t>[</w:t>
      </w:r>
      <w:r w:rsidR="00227FA8">
        <w:rPr>
          <w:vertAlign w:val="superscript"/>
        </w:rPr>
        <w:t>10</w:t>
      </w:r>
      <w:r>
        <w:rPr>
          <w:rFonts w:hint="eastAsia"/>
          <w:vertAlign w:val="superscript"/>
        </w:rPr>
        <w:t>]</w:t>
      </w:r>
      <w:r>
        <w:rPr>
          <w:rFonts w:hint="eastAsia"/>
        </w:rPr>
        <w:t>。</w:t>
      </w:r>
    </w:p>
    <w:p w14:paraId="00E955B7" w14:textId="1AAD8007" w:rsidR="00CE3F61" w:rsidRDefault="00A1164A" w:rsidP="00CE3F61">
      <w:pPr>
        <w:pStyle w:val="3"/>
        <w:spacing w:before="120"/>
      </w:pPr>
      <w:bookmarkStart w:id="21" w:name="_Toc229929064"/>
      <w:r>
        <w:rPr>
          <w:rFonts w:hint="eastAsia"/>
        </w:rPr>
        <w:t>2</w:t>
      </w:r>
      <w:r>
        <w:t>.2.</w:t>
      </w:r>
      <w:r w:rsidR="00C65AEA">
        <w:rPr>
          <w:rFonts w:hint="eastAsia"/>
        </w:rPr>
        <w:t xml:space="preserve">1  </w:t>
      </w:r>
      <w:r w:rsidR="00730302">
        <w:rPr>
          <w:rFonts w:hint="eastAsia"/>
        </w:rPr>
        <w:t>潜在</w:t>
      </w:r>
      <w:r w:rsidRPr="00A1164A">
        <w:t>扩散模型基本原理</w:t>
      </w:r>
      <w:bookmarkEnd w:id="21"/>
    </w:p>
    <w:p w14:paraId="50F22418" w14:textId="1597F36B" w:rsidR="00CE3F61" w:rsidRDefault="002B105A" w:rsidP="00CE3F61">
      <w:pPr>
        <w:ind w:firstLineChars="200" w:firstLine="480"/>
      </w:pPr>
      <w:r w:rsidRPr="002B105A">
        <w:t>扩散模型通过一个从数据分布到高斯分布的扩散过程和一个从高斯分布到数据分布的</w:t>
      </w:r>
      <w:proofErr w:type="gramStart"/>
      <w:r w:rsidRPr="002B105A">
        <w:t>去噪过程</w:t>
      </w:r>
      <w:proofErr w:type="gramEnd"/>
      <w:r w:rsidRPr="002B105A">
        <w:t>来建模数据</w:t>
      </w:r>
      <w:r>
        <w:rPr>
          <w:rFonts w:hint="eastAsia"/>
        </w:rPr>
        <w:t>。</w:t>
      </w:r>
      <w:r w:rsidR="00B66D10" w:rsidRPr="00B66D10">
        <w:t>以</w:t>
      </w:r>
      <w:r w:rsidR="00B66D10" w:rsidRPr="00B66D10">
        <w:t>Stable</w:t>
      </w:r>
      <w:r w:rsidR="00110769">
        <w:rPr>
          <w:rFonts w:hint="eastAsia"/>
        </w:rPr>
        <w:t xml:space="preserve"> </w:t>
      </w:r>
      <w:r w:rsidR="00B66D10" w:rsidRPr="00B66D10">
        <w:t>Diffusion</w:t>
      </w:r>
      <w:r w:rsidR="00B66D10" w:rsidRPr="00B66D10">
        <w:t>（简称</w:t>
      </w:r>
      <w:r w:rsidR="00B66D10" w:rsidRPr="00B66D10">
        <w:t>SD</w:t>
      </w:r>
      <w:r w:rsidR="00B66D10" w:rsidRPr="00B66D10">
        <w:t>）为代表的潜在扩散模型，是当前开源视觉生成领域中较常见的一类技术路线</w:t>
      </w:r>
      <w:r w:rsidR="004F67C2">
        <w:rPr>
          <w:rFonts w:hint="eastAsia"/>
        </w:rPr>
        <w:t>，能够</w:t>
      </w:r>
      <w:r w:rsidR="004F67C2" w:rsidRPr="004F67C2">
        <w:t>从文本描述中生成详细的图像</w:t>
      </w:r>
      <w:r w:rsidR="00B66D10" w:rsidRPr="00B66D10">
        <w:t>。</w:t>
      </w:r>
      <w:r w:rsidR="00843E5C" w:rsidRPr="00843E5C">
        <w:t xml:space="preserve">U-Net </w:t>
      </w:r>
      <w:r w:rsidR="00843E5C" w:rsidRPr="00843E5C">
        <w:t>是一种经典的编码器</w:t>
      </w:r>
      <w:r w:rsidR="00843E5C" w:rsidRPr="00843E5C">
        <w:t>-</w:t>
      </w:r>
      <w:r w:rsidR="00843E5C" w:rsidRPr="00843E5C">
        <w:t>解码器结构</w:t>
      </w:r>
      <w:r w:rsidR="00843E5C">
        <w:rPr>
          <w:rFonts w:hint="eastAsia"/>
        </w:rPr>
        <w:t>，</w:t>
      </w:r>
      <w:r w:rsidR="00843E5C" w:rsidRPr="00843E5C">
        <w:t>其输入和输出的空间大小相同，在相应特征维度的编码器和解码器块之间使用跳过连接。通常情况下，输入图像首先被降频，然后被升频，直到达到其初始尺寸。</w:t>
      </w:r>
      <w:r w:rsidR="008F153A">
        <w:rPr>
          <w:rFonts w:hint="eastAsia"/>
        </w:rPr>
        <w:t>该模型使用</w:t>
      </w:r>
      <w:r w:rsidR="008F153A">
        <w:rPr>
          <w:rFonts w:hint="eastAsia"/>
        </w:rPr>
        <w:t>U</w:t>
      </w:r>
      <w:r w:rsidR="008F153A">
        <w:t>-</w:t>
      </w:r>
      <w:r w:rsidR="008F153A">
        <w:rPr>
          <w:rFonts w:hint="eastAsia"/>
        </w:rPr>
        <w:t>Net</w:t>
      </w:r>
      <w:r w:rsidR="008F153A">
        <w:rPr>
          <w:rFonts w:hint="eastAsia"/>
        </w:rPr>
        <w:t>结构的卷积神经网络预测噪声，结合</w:t>
      </w:r>
      <w:r w:rsidR="008F153A">
        <w:rPr>
          <w:rFonts w:hint="eastAsia"/>
        </w:rPr>
        <w:t>CILP</w:t>
      </w:r>
      <w:r w:rsidR="008F153A">
        <w:rPr>
          <w:rFonts w:hint="eastAsia"/>
        </w:rPr>
        <w:t>文本编码器实现文生图流程，</w:t>
      </w:r>
      <w:r w:rsidR="00D25CCA" w:rsidRPr="00D25CCA">
        <w:t>将扩散过程从像素空间转移到经过编码压缩后的潜在空间中，使模型能够在保持较高图像质量的同时降低计算开销</w:t>
      </w:r>
      <w:r w:rsidR="00D25CCA">
        <w:rPr>
          <w:vertAlign w:val="superscript"/>
        </w:rPr>
        <w:t>[</w:t>
      </w:r>
      <w:r w:rsidR="00362379">
        <w:rPr>
          <w:vertAlign w:val="superscript"/>
        </w:rPr>
        <w:t>1</w:t>
      </w:r>
      <w:r w:rsidR="00227FA8">
        <w:rPr>
          <w:vertAlign w:val="superscript"/>
        </w:rPr>
        <w:t>1</w:t>
      </w:r>
      <w:r w:rsidR="00D25CCA">
        <w:rPr>
          <w:vertAlign w:val="superscript"/>
        </w:rPr>
        <w:t>]</w:t>
      </w:r>
      <w:r w:rsidR="00D25CCA">
        <w:rPr>
          <w:rFonts w:hint="eastAsia"/>
        </w:rPr>
        <w:t>。</w:t>
      </w:r>
      <w:r w:rsidR="00890674" w:rsidRPr="00890674">
        <w:t>传统扩散模型通常直接在像素空间中运行，因此优化和推理成本较高；为在保持模型质量和灵活性的同时降低计算资源需求</w:t>
      </w:r>
      <w:r w:rsidR="00890674">
        <w:rPr>
          <w:rFonts w:hint="eastAsia"/>
        </w:rPr>
        <w:t>。但</w:t>
      </w:r>
      <w:r w:rsidR="00B66D10" w:rsidRPr="00B66D10">
        <w:t>潜在扩散模型通常先借助变分自编码器（</w:t>
      </w:r>
      <w:r w:rsidR="00B66D10" w:rsidRPr="00B66D10">
        <w:t>VAE</w:t>
      </w:r>
      <w:r w:rsidR="00B66D10" w:rsidRPr="00B66D10">
        <w:t>）把图像压缩到低维潜在空间（</w:t>
      </w:r>
      <w:r w:rsidR="00B66D10" w:rsidRPr="00B66D10">
        <w:t>Latent Space</w:t>
      </w:r>
      <w:r w:rsidR="00B66D10" w:rsidRPr="00B66D10">
        <w:t>），随后在该空间中进行噪声预测和图像重建。压缩后的表示保留了图像的主要语义信息，也降低了模型推理时的计算开销。</w:t>
      </w:r>
      <w:r w:rsidR="00CE3F61" w:rsidRPr="00CE3F61">
        <w:rPr>
          <w:rFonts w:hint="eastAsia"/>
        </w:rPr>
        <w:t>这一过程</w:t>
      </w:r>
      <w:r w:rsidR="00354569" w:rsidRPr="00354569">
        <w:t>可表示为公式</w:t>
      </w:r>
      <w:r w:rsidR="00354569">
        <w:rPr>
          <w:rFonts w:hint="eastAsia"/>
        </w:rPr>
        <w:t>2.1</w:t>
      </w:r>
      <w:r w:rsidR="00B416C8">
        <w:rPr>
          <w:rFonts w:hint="eastAsia"/>
        </w:rPr>
        <w:t>。</w:t>
      </w:r>
    </w:p>
    <w:p w14:paraId="03BF8E69" w14:textId="00949ADD" w:rsidR="00CE3F61" w:rsidRDefault="00CE3F61" w:rsidP="00CE3F61">
      <w:pPr>
        <w:ind w:firstLineChars="200" w:firstLine="480"/>
        <w:jc w:val="center"/>
      </w:pPr>
      <m:oMath>
        <m:r>
          <w:rPr>
            <w:rFonts w:ascii="Cambria Math" w:hAnsi="Cambria Math"/>
          </w:rPr>
          <m:t>q(</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m:rPr>
            <m:scr m:val="script"/>
          </m:rP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t</m:t>
                </m:r>
              </m:sub>
            </m:sSub>
          </m:e>
        </m:rad>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sty m:val="bi"/>
          </m:rPr>
          <w:rPr>
            <w:rFonts w:ascii="Cambria Math" w:hAnsi="Cambria Math"/>
          </w:rPr>
          <m:t>I</m:t>
        </m:r>
        <m:r>
          <w:rPr>
            <w:rFonts w:ascii="Cambria Math" w:hAnsi="Cambria Math"/>
          </w:rPr>
          <m:t>)</m:t>
        </m:r>
      </m:oMath>
      <w:r w:rsidR="0032323F">
        <w:t xml:space="preserve">  </w:t>
      </w:r>
      <w:r>
        <w:t>(</w:t>
      </w:r>
      <w:r w:rsidR="00DD6ED4">
        <w:rPr>
          <w:rFonts w:hint="eastAsia"/>
        </w:rPr>
        <w:t>2.</w:t>
      </w:r>
      <w:r>
        <w:rPr>
          <w:rFonts w:hint="eastAsia"/>
        </w:rPr>
        <w:t>1</w:t>
      </w:r>
      <w:r>
        <w:t>)</w:t>
      </w:r>
    </w:p>
    <w:p w14:paraId="5617CFFC" w14:textId="55E5E49B" w:rsidR="00B66D10" w:rsidRDefault="00CE3F61" w:rsidP="00B66D10">
      <w:pPr>
        <w:ind w:firstLineChars="200" w:firstLine="480"/>
      </w:pPr>
      <w:r w:rsidRPr="00CE3F61">
        <w:rPr>
          <w:rFonts w:hint="eastAsia"/>
        </w:rPr>
        <w:t>其中，</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00110769">
        <w:rPr>
          <w:rFonts w:hint="eastAsia"/>
        </w:rPr>
        <w:t xml:space="preserve"> </w:t>
      </w:r>
      <w:r w:rsidRPr="00CE3F61">
        <w:rPr>
          <w:rFonts w:hint="eastAsia"/>
        </w:rPr>
        <w:t>代表预设的方差表。在反向阶段，模型通过神经网络学习如何从噪声分布中逐步恢复出原始数据分布。在文本驱动的场景下，文本提示</w:t>
      </w:r>
      <w:proofErr w:type="gramStart"/>
      <w:r w:rsidRPr="00CE3F61">
        <w:rPr>
          <w:rFonts w:hint="eastAsia"/>
        </w:rPr>
        <w:t>词通过</w:t>
      </w:r>
      <w:proofErr w:type="gramEnd"/>
      <w:r w:rsidRPr="00CE3F61">
        <w:rPr>
          <w:rFonts w:hint="eastAsia"/>
        </w:rPr>
        <w:t>CLIP</w:t>
      </w:r>
      <w:r w:rsidRPr="00CE3F61">
        <w:rPr>
          <w:rFonts w:hint="eastAsia"/>
        </w:rPr>
        <w:t>等文本编码器转化为特征向量，作为交叉注意力机制的条件输入，引导</w:t>
      </w:r>
      <w:r w:rsidRPr="00CE3F61">
        <w:rPr>
          <w:rFonts w:hint="eastAsia"/>
        </w:rPr>
        <w:t>U-Net</w:t>
      </w:r>
      <w:r w:rsidRPr="00CE3F61">
        <w:rPr>
          <w:rFonts w:hint="eastAsia"/>
        </w:rPr>
        <w:t>在</w:t>
      </w:r>
      <w:proofErr w:type="gramStart"/>
      <w:r w:rsidRPr="00CE3F61">
        <w:rPr>
          <w:rFonts w:hint="eastAsia"/>
        </w:rPr>
        <w:t>去噪过程</w:t>
      </w:r>
      <w:proofErr w:type="gramEnd"/>
      <w:r w:rsidRPr="00CE3F61">
        <w:rPr>
          <w:rFonts w:hint="eastAsia"/>
        </w:rPr>
        <w:t>中向着符合文本语义的方向生成像素。</w:t>
      </w:r>
    </w:p>
    <w:p w14:paraId="067987AC" w14:textId="19AB807B" w:rsidR="00B66D10" w:rsidRDefault="00B66D10" w:rsidP="00B66D10">
      <w:pPr>
        <w:ind w:firstLineChars="200" w:firstLine="480"/>
      </w:pPr>
      <w:r w:rsidRPr="00B66D10">
        <w:t>SD</w:t>
      </w:r>
      <w:r w:rsidRPr="00B66D10">
        <w:t>的生成过程大致包含前向</w:t>
      </w:r>
      <w:proofErr w:type="gramStart"/>
      <w:r w:rsidRPr="00B66D10">
        <w:t>加噪和反向去噪</w:t>
      </w:r>
      <w:proofErr w:type="gramEnd"/>
      <w:r w:rsidRPr="00B66D10">
        <w:t>两个阶段。</w:t>
      </w:r>
      <w:r w:rsidR="00587393">
        <w:rPr>
          <w:rFonts w:hint="eastAsia"/>
        </w:rPr>
        <w:t>在</w:t>
      </w:r>
      <w:r w:rsidRPr="00B66D10">
        <w:t>训练阶段，模型学习如何从逐步加入噪声的潜在表示中恢复原始图像；推理阶段则相反，系统从随机高斯噪声开始，在文本条件的引导下逐步去除噪声。用户输入的自然语言提示词会先经过文本编码器转换为条件特征向量，再通过交叉注意力机制注入</w:t>
      </w:r>
      <w:r w:rsidRPr="00B66D10">
        <w:t>U-Net</w:t>
      </w:r>
      <w:proofErr w:type="gramStart"/>
      <w:r w:rsidRPr="00B66D10">
        <w:t>去噪网络</w:t>
      </w:r>
      <w:proofErr w:type="gramEnd"/>
      <w:r w:rsidRPr="00B66D10">
        <w:t>中，影响模型对图像内容、风格和构图的预测。最后</w:t>
      </w:r>
      <w:r w:rsidRPr="00B66D10">
        <w:t>VAE</w:t>
      </w:r>
      <w:r w:rsidRPr="00B66D10">
        <w:t>解码器把潜在空间中的结果还原为像素图像，得到与文本语义相匹配的生成结果。</w:t>
      </w:r>
      <w:r w:rsidR="00CB6639">
        <w:rPr>
          <w:rFonts w:hint="eastAsia"/>
        </w:rPr>
        <w:t>图</w:t>
      </w:r>
      <w:r w:rsidR="00CB6639">
        <w:rPr>
          <w:rFonts w:hint="eastAsia"/>
        </w:rPr>
        <w:t>2.1</w:t>
      </w:r>
      <w:r w:rsidR="00CB6639">
        <w:rPr>
          <w:rFonts w:hint="eastAsia"/>
        </w:rPr>
        <w:t>为此步骤的示意图</w:t>
      </w:r>
      <w:r w:rsidR="00B67ECD">
        <w:rPr>
          <w:rFonts w:hint="eastAsia"/>
        </w:rPr>
        <w:t>。</w:t>
      </w:r>
    </w:p>
    <w:p w14:paraId="20F1ADDE" w14:textId="77777777" w:rsidR="00B66D10" w:rsidRDefault="00B66D10" w:rsidP="00B66D10">
      <w:pPr>
        <w:ind w:firstLineChars="200" w:firstLine="480"/>
      </w:pPr>
    </w:p>
    <w:p w14:paraId="01EF1184" w14:textId="1C9CA4CD" w:rsidR="00C65AEA" w:rsidRDefault="003F2974" w:rsidP="00DB397D">
      <w:pPr>
        <w:adjustRightInd w:val="0"/>
        <w:jc w:val="center"/>
      </w:pPr>
      <w:r>
        <w:rPr>
          <w:noProof/>
        </w:rPr>
        <w:lastRenderedPageBreak/>
        <w:drawing>
          <wp:inline distT="0" distB="0" distL="0" distR="0" wp14:anchorId="34DC40B6" wp14:editId="02BC3551">
            <wp:extent cx="5759450" cy="2717165"/>
            <wp:effectExtent l="0" t="0" r="0" b="6985"/>
            <wp:docPr id="4686271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2717165"/>
                    </a:xfrm>
                    <a:prstGeom prst="rect">
                      <a:avLst/>
                    </a:prstGeom>
                    <a:noFill/>
                    <a:ln>
                      <a:noFill/>
                    </a:ln>
                  </pic:spPr>
                </pic:pic>
              </a:graphicData>
            </a:graphic>
          </wp:inline>
        </w:drawing>
      </w:r>
    </w:p>
    <w:p w14:paraId="48F7DE46" w14:textId="7B64AEB7" w:rsidR="00C65AEA" w:rsidRDefault="00C65AEA" w:rsidP="00DB397D">
      <w:pPr>
        <w:pStyle w:val="ab"/>
        <w:adjustRightInd w:val="0"/>
        <w:snapToGrid/>
        <w:ind w:firstLineChars="0" w:firstLine="0"/>
        <w:rPr>
          <w:lang w:eastAsia="zh-CN"/>
        </w:rPr>
      </w:pPr>
      <w:r>
        <w:rPr>
          <w:rFonts w:hint="eastAsia"/>
          <w:lang w:eastAsia="zh-CN"/>
        </w:rPr>
        <w:t xml:space="preserve">图2.1  </w:t>
      </w:r>
      <w:r w:rsidRPr="00C65AEA">
        <w:rPr>
          <w:lang w:eastAsia="zh-CN"/>
        </w:rPr>
        <w:t>潜在扩散模型架构图</w:t>
      </w:r>
    </w:p>
    <w:p w14:paraId="63AEDB5B" w14:textId="2F4B9869" w:rsidR="00CE3F61" w:rsidRDefault="00CE3F61" w:rsidP="00CE3F61">
      <w:pPr>
        <w:pStyle w:val="3"/>
        <w:spacing w:before="120"/>
      </w:pPr>
      <w:bookmarkStart w:id="22" w:name="_Toc229929065"/>
      <w:r w:rsidRPr="00CE3F61">
        <w:t>2.2.</w:t>
      </w:r>
      <w:r w:rsidR="00C65AEA">
        <w:rPr>
          <w:rFonts w:hint="eastAsia"/>
        </w:rPr>
        <w:t xml:space="preserve">2  </w:t>
      </w:r>
      <w:r w:rsidR="00C65AEA" w:rsidRPr="00C65AEA">
        <w:t>Z-Image图片生成模型及其技术特性</w:t>
      </w:r>
      <w:bookmarkEnd w:id="22"/>
    </w:p>
    <w:p w14:paraId="347DAB85" w14:textId="177D4777" w:rsidR="00CE3F61" w:rsidRDefault="00C65AEA" w:rsidP="00CE3F61">
      <w:pPr>
        <w:ind w:firstLineChars="200" w:firstLine="480"/>
      </w:pPr>
      <w:r w:rsidRPr="00C65AEA">
        <w:t>为了</w:t>
      </w:r>
      <w:proofErr w:type="gramStart"/>
      <w:r w:rsidRPr="00C65AEA">
        <w:t>契合低</w:t>
      </w:r>
      <w:proofErr w:type="gramEnd"/>
      <w:r w:rsidRPr="00C65AEA">
        <w:t>龄儿童对画面色彩、线条和角色亲和力的审美需求，系统在图像生成部分引入了</w:t>
      </w:r>
      <w:r w:rsidRPr="00C65AEA">
        <w:t>Z-Image</w:t>
      </w:r>
      <w:proofErr w:type="gramStart"/>
      <w:r w:rsidRPr="00C65AEA">
        <w:t>作为绘本插图</w:t>
      </w:r>
      <w:proofErr w:type="gramEnd"/>
      <w:r w:rsidRPr="00C65AEA">
        <w:t>生成的基础模型</w:t>
      </w:r>
      <w:r w:rsidR="00110769">
        <w:rPr>
          <w:rFonts w:hint="eastAsia"/>
        </w:rPr>
        <w:t>。</w:t>
      </w:r>
      <w:r w:rsidRPr="00C65AEA">
        <w:t>Z-Image</w:t>
      </w:r>
      <w:r w:rsidRPr="00C65AEA">
        <w:t>是由阿里通义团队研发的新一代文本到图像基础架构模型，相比传统</w:t>
      </w:r>
      <w:r w:rsidRPr="00C65AEA">
        <w:t>Stable Diffusion</w:t>
      </w:r>
      <w:r w:rsidRPr="00C65AEA">
        <w:t>系列模型，</w:t>
      </w:r>
      <w:r w:rsidR="00C13A61">
        <w:rPr>
          <w:rFonts w:hint="eastAsia"/>
        </w:rPr>
        <w:t>它</w:t>
      </w:r>
      <w:r w:rsidRPr="00C65AEA">
        <w:t>采用</w:t>
      </w:r>
      <w:r w:rsidR="00DE5FC8" w:rsidRPr="00DE5FC8">
        <w:t xml:space="preserve">Scalable Single-Stream </w:t>
      </w:r>
      <w:proofErr w:type="spellStart"/>
      <w:r w:rsidR="00DE5FC8" w:rsidRPr="00DE5FC8">
        <w:t>DiT</w:t>
      </w:r>
      <w:proofErr w:type="spellEnd"/>
      <w:r w:rsidR="00DE5FC8" w:rsidRPr="00DE5FC8">
        <w:t>（</w:t>
      </w:r>
      <w:r w:rsidR="00DE5FC8" w:rsidRPr="00DE5FC8">
        <w:t>S3-DiT</w:t>
      </w:r>
      <w:r w:rsidR="00DE5FC8" w:rsidRPr="00DE5FC8">
        <w:t>）架构</w:t>
      </w:r>
      <w:r w:rsidR="00B56B27">
        <w:rPr>
          <w:rFonts w:hint="eastAsia"/>
        </w:rPr>
        <w:t>。</w:t>
      </w:r>
      <w:r w:rsidR="00C13A61" w:rsidRPr="00C13A61">
        <w:t>S3-DiT</w:t>
      </w:r>
      <w:r w:rsidR="00C13A61" w:rsidRPr="00C13A61">
        <w:t>不再像传统模型那样把文本</w:t>
      </w:r>
      <w:r w:rsidR="00C13A61" w:rsidRPr="00C13A61">
        <w:t>token</w:t>
      </w:r>
      <w:r w:rsidR="00C13A61" w:rsidRPr="00C13A61">
        <w:t>、视觉语义</w:t>
      </w:r>
      <w:r w:rsidR="00C13A61" w:rsidRPr="00C13A61">
        <w:t xml:space="preserve"> token</w:t>
      </w:r>
      <w:r w:rsidR="00C13A61" w:rsidRPr="00C13A61">
        <w:t>和</w:t>
      </w:r>
      <w:r w:rsidR="00C13A61" w:rsidRPr="00C13A61">
        <w:t>VAE</w:t>
      </w:r>
      <w:r w:rsidR="00C13A61" w:rsidRPr="00C13A61">
        <w:t>图像</w:t>
      </w:r>
      <w:r w:rsidR="00C13A61" w:rsidRPr="00C13A61">
        <w:t>token</w:t>
      </w:r>
      <w:r w:rsidR="00C13A61" w:rsidRPr="00C13A61">
        <w:t>分流处理，而是在序列层面把它们拼接起来，输入到一个统一的</w:t>
      </w:r>
      <w:r w:rsidR="00C13A61" w:rsidRPr="00C13A61">
        <w:t>transformer</w:t>
      </w:r>
      <w:r w:rsidR="00C13A61" w:rsidRPr="00C13A61">
        <w:t>流中</w:t>
      </w:r>
      <w:r w:rsidR="00C13A61">
        <w:rPr>
          <w:rFonts w:hint="eastAsia"/>
        </w:rPr>
        <w:t>。</w:t>
      </w:r>
    </w:p>
    <w:p w14:paraId="3527B1CB" w14:textId="256D45D3" w:rsidR="00C65AEA" w:rsidRDefault="00C65AEA" w:rsidP="0028466B">
      <w:pPr>
        <w:ind w:firstLineChars="200" w:firstLine="480"/>
      </w:pPr>
      <w:r w:rsidRPr="00C65AEA">
        <w:t>在</w:t>
      </w:r>
      <w:r w:rsidRPr="00C65AEA">
        <w:t xml:space="preserve">Single-Stream </w:t>
      </w:r>
      <w:proofErr w:type="spellStart"/>
      <w:r w:rsidRPr="00C65AEA">
        <w:t>DiT</w:t>
      </w:r>
      <w:proofErr w:type="spellEnd"/>
      <w:r w:rsidRPr="00C65AEA">
        <w:t>架构中，文本</w:t>
      </w:r>
      <w:r w:rsidRPr="00C65AEA">
        <w:t>Token</w:t>
      </w:r>
      <w:r w:rsidRPr="00C65AEA">
        <w:t>、高级语义</w:t>
      </w:r>
      <w:r w:rsidRPr="00C65AEA">
        <w:t>Token</w:t>
      </w:r>
      <w:r w:rsidRPr="00C65AEA">
        <w:t>和图像</w:t>
      </w:r>
      <w:r w:rsidRPr="00C65AEA">
        <w:t>Token</w:t>
      </w:r>
      <w:r w:rsidRPr="00C65AEA">
        <w:t>被放置在统一的</w:t>
      </w:r>
      <w:r w:rsidRPr="00C65AEA">
        <w:t>Transformer</w:t>
      </w:r>
      <w:r w:rsidRPr="00C65AEA">
        <w:t>序列中进行建模。这样处理后，语言信息与视觉信息不再只是通过外部条件进行简单关联，而是在同一网络内部完成更深层的联合推理。对于</w:t>
      </w:r>
      <w:proofErr w:type="gramStart"/>
      <w:r w:rsidRPr="00C65AEA">
        <w:t>绘本生成</w:t>
      </w:r>
      <w:proofErr w:type="gramEnd"/>
      <w:r w:rsidRPr="00C65AEA">
        <w:t>任务而言，这种结构有助于模型理解较复杂的中文场景描述，例如角色动作、环境氛围和画面构图之间的关系。</w:t>
      </w:r>
    </w:p>
    <w:p w14:paraId="09561B0A" w14:textId="728B5441" w:rsidR="00846BA9" w:rsidRPr="00846BA9" w:rsidRDefault="00FC6400" w:rsidP="000B5760">
      <w:pPr>
        <w:pStyle w:val="3"/>
        <w:spacing w:before="120"/>
      </w:pPr>
      <w:bookmarkStart w:id="23" w:name="_Toc229929066"/>
      <w:r w:rsidRPr="00FC6400">
        <w:rPr>
          <w:rFonts w:hint="eastAsia"/>
        </w:rPr>
        <w:t>2.2.</w:t>
      </w:r>
      <w:r w:rsidR="00110769">
        <w:rPr>
          <w:rFonts w:hint="eastAsia"/>
        </w:rPr>
        <w:t xml:space="preserve">3  </w:t>
      </w:r>
      <w:r w:rsidR="000B5760" w:rsidRPr="000B5760">
        <w:t>基于</w:t>
      </w:r>
      <w:proofErr w:type="spellStart"/>
      <w:r w:rsidR="000B5760" w:rsidRPr="000B5760">
        <w:t>ComfyUI</w:t>
      </w:r>
      <w:proofErr w:type="spellEnd"/>
      <w:r w:rsidR="000B5760" w:rsidRPr="000B5760">
        <w:t>的图形化工作流</w:t>
      </w:r>
      <w:bookmarkEnd w:id="23"/>
    </w:p>
    <w:p w14:paraId="794A23EB" w14:textId="446478B9" w:rsidR="00DE4995" w:rsidRDefault="001860DC" w:rsidP="00DE4995">
      <w:pPr>
        <w:ind w:firstLineChars="200" w:firstLine="480"/>
      </w:pPr>
      <w:proofErr w:type="spellStart"/>
      <w:r w:rsidRPr="001860DC">
        <w:t>ComfyUI</w:t>
      </w:r>
      <w:proofErr w:type="spellEnd"/>
      <w:r w:rsidRPr="001860DC">
        <w:t>为</w:t>
      </w:r>
      <w:r w:rsidRPr="001860DC">
        <w:t>Stable Diffusion</w:t>
      </w:r>
      <w:r w:rsidRPr="001860DC">
        <w:t>提供了一种更加直观、灵活的方式来操作和管理生成的过程</w:t>
      </w:r>
      <w:r w:rsidR="00FC6400">
        <w:rPr>
          <w:rFonts w:hint="eastAsia"/>
        </w:rPr>
        <w:t>。</w:t>
      </w:r>
      <w:r w:rsidR="00DE4995" w:rsidRPr="00DE4995">
        <w:t>在具体工作流中，一次完整的文生图过程通常依赖几个基础模块的协同运作。</w:t>
      </w:r>
      <w:r w:rsidR="00DE4995">
        <w:rPr>
          <w:rFonts w:hint="eastAsia"/>
        </w:rPr>
        <w:t>首先由</w:t>
      </w:r>
      <w:r w:rsidR="00DE4995" w:rsidRPr="00DE4995">
        <w:t>模型加载节点读取基础模型权重，用户的文本提示词会被输入到</w:t>
      </w:r>
      <w:r w:rsidR="00DE4995" w:rsidRPr="00DE4995">
        <w:t>CLIP</w:t>
      </w:r>
      <w:r w:rsidR="00DE4995" w:rsidRPr="00DE4995">
        <w:t>文本编码器中转化为高维特征向量</w:t>
      </w:r>
      <w:r w:rsidR="00DE4995">
        <w:rPr>
          <w:rFonts w:hint="eastAsia"/>
        </w:rPr>
        <w:t>，</w:t>
      </w:r>
      <w:r w:rsidR="00DE4995" w:rsidRPr="00DE4995">
        <w:t>文本通过交叉注意力机制注入到</w:t>
      </w:r>
      <w:proofErr w:type="gramStart"/>
      <w:r w:rsidR="00DE4995" w:rsidRPr="00DE4995">
        <w:t>去噪网络</w:t>
      </w:r>
      <w:proofErr w:type="gramEnd"/>
      <w:r w:rsidR="00DE4995" w:rsidRPr="00DE4995">
        <w:t>中，进而引导潜在空间的图像生成方向</w:t>
      </w:r>
      <w:r w:rsidR="00DE4995">
        <w:rPr>
          <w:rFonts w:hint="eastAsia"/>
        </w:rPr>
        <w:t>，最后</w:t>
      </w:r>
      <w:r w:rsidR="00DE4995" w:rsidRPr="00DE4995">
        <w:t>VAE</w:t>
      </w:r>
      <w:r w:rsidR="00DE4995" w:rsidRPr="00DE4995">
        <w:t>解码节点则负责将潜在空间中</w:t>
      </w:r>
      <w:proofErr w:type="gramStart"/>
      <w:r w:rsidR="00DE4995" w:rsidRPr="00DE4995">
        <w:t>的降维特征矩阵</w:t>
      </w:r>
      <w:proofErr w:type="gramEnd"/>
      <w:r w:rsidR="00DE4995" w:rsidRPr="00DE4995">
        <w:t>重新</w:t>
      </w:r>
      <w:proofErr w:type="gramStart"/>
      <w:r w:rsidR="00DE4995" w:rsidRPr="00DE4995">
        <w:t>映射回像素</w:t>
      </w:r>
      <w:proofErr w:type="gramEnd"/>
      <w:r w:rsidR="00DE4995" w:rsidRPr="00DE4995">
        <w:t>空间，从而输出最终适合儿童阅读的</w:t>
      </w:r>
      <w:proofErr w:type="gramStart"/>
      <w:r w:rsidR="00DE4995" w:rsidRPr="00DE4995">
        <w:t>高保真绘本插图</w:t>
      </w:r>
      <w:proofErr w:type="gramEnd"/>
      <w:r w:rsidR="00DE4995">
        <w:rPr>
          <w:rFonts w:hint="eastAsia"/>
        </w:rPr>
        <w:t>。</w:t>
      </w:r>
    </w:p>
    <w:p w14:paraId="4480E28E" w14:textId="355A992B" w:rsidR="001368AB" w:rsidRDefault="00F91C11" w:rsidP="001368AB">
      <w:pPr>
        <w:ind w:firstLineChars="200" w:firstLine="480"/>
      </w:pPr>
      <w:proofErr w:type="gramStart"/>
      <w:r w:rsidRPr="00F91C11">
        <w:lastRenderedPageBreak/>
        <w:t>去噪迭代</w:t>
      </w:r>
      <w:proofErr w:type="gramEnd"/>
      <w:r>
        <w:rPr>
          <w:rFonts w:hint="eastAsia"/>
        </w:rPr>
        <w:t>在</w:t>
      </w:r>
      <w:r>
        <w:rPr>
          <w:rFonts w:hint="eastAsia"/>
        </w:rPr>
        <w:t>K</w:t>
      </w:r>
      <w:r>
        <w:rPr>
          <w:rFonts w:hint="eastAsia"/>
        </w:rPr>
        <w:t>采样器中完成</w:t>
      </w:r>
      <w:r w:rsidR="00EF5AA2">
        <w:rPr>
          <w:rFonts w:hint="eastAsia"/>
        </w:rPr>
        <w:t>，然后输出</w:t>
      </w:r>
      <w:r w:rsidR="00EF5AA2" w:rsidRPr="00EF5AA2">
        <w:t>潜</w:t>
      </w:r>
      <w:r w:rsidR="00EF5AA2">
        <w:rPr>
          <w:rFonts w:hint="eastAsia"/>
        </w:rPr>
        <w:t>在</w:t>
      </w:r>
      <w:r w:rsidR="00EF5AA2" w:rsidRPr="00EF5AA2">
        <w:t>空间图像</w:t>
      </w:r>
      <w:r w:rsidR="00EF5AA2">
        <w:rPr>
          <w:rFonts w:hint="eastAsia"/>
        </w:rPr>
        <w:t>。</w:t>
      </w:r>
      <w:r w:rsidRPr="00F91C11">
        <w:t>K</w:t>
      </w:r>
      <w:r w:rsidRPr="00F91C11">
        <w:t>采样器通过在潜在空间中逐步剔除噪声，使随机的高斯分布序列在文本条件的引导下向目标语义收敛。在实际应用中，采样步数（</w:t>
      </w:r>
      <w:r w:rsidRPr="00F91C11">
        <w:t>Steps</w:t>
      </w:r>
      <w:r w:rsidRPr="00F91C11">
        <w:t>）和引导系数（</w:t>
      </w:r>
      <w:r w:rsidR="001368AB" w:rsidRPr="001368AB">
        <w:t>Classifier Free Guidance</w:t>
      </w:r>
      <w:r w:rsidRPr="00F91C11">
        <w:t>）是调节生成效果的两个</w:t>
      </w:r>
      <w:r w:rsidR="0016127C">
        <w:rPr>
          <w:rFonts w:hint="eastAsia"/>
        </w:rPr>
        <w:t>主要</w:t>
      </w:r>
      <w:r w:rsidRPr="00F91C11">
        <w:t>变量：前者</w:t>
      </w:r>
      <w:r w:rsidR="0073260E" w:rsidRPr="0073260E">
        <w:t>控制</w:t>
      </w:r>
      <w:proofErr w:type="gramStart"/>
      <w:r w:rsidR="0073260E" w:rsidRPr="0073260E">
        <w:t>着去噪迭代</w:t>
      </w:r>
      <w:proofErr w:type="gramEnd"/>
      <w:r w:rsidR="0073260E" w:rsidRPr="0073260E">
        <w:t>的次数</w:t>
      </w:r>
      <w:r w:rsidR="0073260E">
        <w:rPr>
          <w:rFonts w:hint="eastAsia"/>
        </w:rPr>
        <w:t>，</w:t>
      </w:r>
      <w:r w:rsidRPr="00F91C11">
        <w:t>决定了画面细节的丰富程度，后者则控制模型对提示词语义的遵循强度。</w:t>
      </w:r>
    </w:p>
    <w:p w14:paraId="76BEB3D1" w14:textId="2AED3F10" w:rsidR="00D94B35" w:rsidRDefault="0026381C" w:rsidP="001368AB">
      <w:pPr>
        <w:ind w:firstLineChars="200" w:firstLine="480"/>
      </w:pPr>
      <w:r w:rsidRPr="0026381C">
        <w:t>在儿童</w:t>
      </w:r>
      <w:proofErr w:type="gramStart"/>
      <w:r w:rsidRPr="0026381C">
        <w:t>互动绘本的</w:t>
      </w:r>
      <w:proofErr w:type="gramEnd"/>
      <w:r w:rsidRPr="0026381C">
        <w:t>实际创作中，</w:t>
      </w:r>
      <w:r>
        <w:rPr>
          <w:rFonts w:hint="eastAsia"/>
        </w:rPr>
        <w:t>使用</w:t>
      </w:r>
      <w:r w:rsidRPr="0026381C">
        <w:t>文本引导</w:t>
      </w:r>
      <w:r>
        <w:rPr>
          <w:rFonts w:hint="eastAsia"/>
        </w:rPr>
        <w:t>无法保证</w:t>
      </w:r>
      <w:r w:rsidRPr="0026381C">
        <w:t>角色一致性</w:t>
      </w:r>
      <w:r>
        <w:rPr>
          <w:rFonts w:hint="eastAsia"/>
        </w:rPr>
        <w:t>，也无法控制角色的动作</w:t>
      </w:r>
      <w:r w:rsidRPr="0026381C">
        <w:t>。这正是</w:t>
      </w:r>
      <w:r w:rsidRPr="0026381C">
        <w:t xml:space="preserve"> </w:t>
      </w:r>
      <w:proofErr w:type="spellStart"/>
      <w:r w:rsidRPr="0026381C">
        <w:t>ComfyUI</w:t>
      </w:r>
      <w:proofErr w:type="spellEnd"/>
      <w:r w:rsidRPr="0026381C">
        <w:t xml:space="preserve"> </w:t>
      </w:r>
      <w:r w:rsidRPr="0026381C">
        <w:t>节点化架构的优势所在</w:t>
      </w:r>
      <w:r w:rsidR="003D6847">
        <w:rPr>
          <w:rFonts w:hint="eastAsia"/>
        </w:rPr>
        <w:t>，</w:t>
      </w:r>
      <w:r w:rsidR="003D6847" w:rsidRPr="003D6847">
        <w:t>系统可以非常便捷地在原有</w:t>
      </w:r>
      <w:r w:rsidR="003D6847">
        <w:rPr>
          <w:rFonts w:hint="eastAsia"/>
        </w:rPr>
        <w:t>工作流</w:t>
      </w:r>
      <w:r w:rsidR="003D6847" w:rsidRPr="003D6847">
        <w:t>中插入额外的控制模块</w:t>
      </w:r>
      <w:r w:rsidR="003D6847">
        <w:rPr>
          <w:rFonts w:hint="eastAsia"/>
        </w:rPr>
        <w:t>，</w:t>
      </w:r>
      <w:r w:rsidR="003D6847" w:rsidRPr="003D6847">
        <w:t>在此架构支持下，引入</w:t>
      </w:r>
      <w:r w:rsidR="003D6847" w:rsidRPr="003D6847">
        <w:t xml:space="preserve"> ControlNet </w:t>
      </w:r>
      <w:r w:rsidR="003D6847" w:rsidRPr="003D6847">
        <w:t>节点成为了系统实现精准姿态控制的关键</w:t>
      </w:r>
      <w:r w:rsidR="003D6847">
        <w:rPr>
          <w:rFonts w:hint="eastAsia"/>
        </w:rPr>
        <w:t>。</w:t>
      </w:r>
      <w:r w:rsidR="003F329D" w:rsidRPr="003F329D">
        <w:t xml:space="preserve">ControlNet </w:t>
      </w:r>
      <w:r w:rsidR="003F329D" w:rsidRPr="003F329D">
        <w:t>的核心原理是在不改变原始</w:t>
      </w:r>
      <w:proofErr w:type="gramStart"/>
      <w:r w:rsidR="003F329D" w:rsidRPr="003F329D">
        <w:t>预训练</w:t>
      </w:r>
      <w:proofErr w:type="gramEnd"/>
      <w:r w:rsidR="003F329D" w:rsidRPr="003F329D">
        <w:t>扩散模型权重的前提下，通过增加一个可训练的特征提取副本，将外部的空间结构信息注入到生成过程中</w:t>
      </w:r>
      <w:r w:rsidR="008662FD" w:rsidRPr="008662FD">
        <w:t>。能够在原有大规模文生图扩散模型参数的基础上，引入额外的条件控制分支，使模型根据人体姿态、边缘图、深度图、语义分割图等空间条件生成图像</w:t>
      </w:r>
      <w:r w:rsidR="00CD0136">
        <w:rPr>
          <w:vertAlign w:val="superscript"/>
        </w:rPr>
        <w:t>[1</w:t>
      </w:r>
      <w:r w:rsidR="00227FA8">
        <w:rPr>
          <w:vertAlign w:val="superscript"/>
        </w:rPr>
        <w:t>2</w:t>
      </w:r>
      <w:r w:rsidR="00CD0136">
        <w:rPr>
          <w:vertAlign w:val="superscript"/>
        </w:rPr>
        <w:t>]</w:t>
      </w:r>
      <w:r w:rsidR="008662FD" w:rsidRPr="008662FD">
        <w:t>。</w:t>
      </w:r>
      <w:r w:rsidR="003D6847" w:rsidRPr="003D6847">
        <w:t>这种模块化的集成方式不仅降低了工程实现的复杂度，也为后续接入</w:t>
      </w:r>
      <w:r w:rsidR="003D6847" w:rsidRPr="003D6847">
        <w:t>IP-Adapter</w:t>
      </w:r>
      <w:r w:rsidR="003D6847" w:rsidRPr="003D6847">
        <w:t>等特征维持技术提供了理想的接口</w:t>
      </w:r>
      <w:r w:rsidR="003D6847" w:rsidRPr="003D6847">
        <w:t xml:space="preserve"> </w:t>
      </w:r>
      <w:r w:rsidR="003D6847" w:rsidRPr="003D6847">
        <w:t>。通过在工作流中串联视觉参考特征节点，系统得以在维持生成效率的同时，</w:t>
      </w:r>
      <w:proofErr w:type="gramStart"/>
      <w:r w:rsidR="003D6847" w:rsidRPr="003D6847">
        <w:t>锁定绘本角色</w:t>
      </w:r>
      <w:proofErr w:type="gramEnd"/>
      <w:r w:rsidR="003D6847" w:rsidRPr="003D6847">
        <w:t>的面部和服装特征，从而构建起一个稳定且可控的</w:t>
      </w:r>
      <w:proofErr w:type="gramStart"/>
      <w:r w:rsidR="003D6847" w:rsidRPr="003D6847">
        <w:t>交互式绘本插图</w:t>
      </w:r>
      <w:proofErr w:type="gramEnd"/>
      <w:r w:rsidR="003D6847" w:rsidRPr="003D6847">
        <w:t>生成工作流</w:t>
      </w:r>
      <w:r w:rsidR="00950CC1">
        <w:rPr>
          <w:rFonts w:hint="eastAsia"/>
        </w:rPr>
        <w:t>。</w:t>
      </w:r>
    </w:p>
    <w:p w14:paraId="5B816156" w14:textId="396E8E5F" w:rsidR="00C65AEA" w:rsidRDefault="00C65AEA" w:rsidP="00C65AEA">
      <w:pPr>
        <w:pStyle w:val="1"/>
        <w:pageBreakBefore/>
      </w:pPr>
      <w:bookmarkStart w:id="24" w:name="_Toc229929067"/>
      <w:r>
        <w:rPr>
          <w:rFonts w:hint="eastAsia"/>
        </w:rPr>
        <w:lastRenderedPageBreak/>
        <w:t xml:space="preserve">3  </w:t>
      </w:r>
      <w:r w:rsidRPr="00C65AEA">
        <w:t>系统需求分析</w:t>
      </w:r>
      <w:bookmarkEnd w:id="24"/>
    </w:p>
    <w:p w14:paraId="22C75FA3" w14:textId="65E9E618" w:rsidR="00C65AEA" w:rsidRDefault="00C65AEA" w:rsidP="00C65AEA">
      <w:pPr>
        <w:ind w:firstLineChars="200" w:firstLine="480"/>
      </w:pPr>
      <w:r w:rsidRPr="00C65AEA">
        <w:t>需求分析处在软件开发流程的前端，把最初的业务想法转化为可以设计、实现和验证的系统要求。对于</w:t>
      </w:r>
      <w:proofErr w:type="gramStart"/>
      <w:r w:rsidRPr="00C65AEA">
        <w:t>面向低</w:t>
      </w:r>
      <w:proofErr w:type="gramEnd"/>
      <w:r w:rsidRPr="00C65AEA">
        <w:t>龄儿童的软件系统来说，这一阶段尤其重要，因为儿童用户的理解能力、操作习惯和安全边界都不同于一般成人用户。本章围绕系统涉众、功能需求、非功能需求和用例模型展开分析，为后续架构设计和代码实现提供依据。</w:t>
      </w:r>
    </w:p>
    <w:p w14:paraId="67C860B7" w14:textId="0C0CCD15" w:rsidR="00C65AEA" w:rsidRDefault="00C65AEA" w:rsidP="00C65AEA">
      <w:pPr>
        <w:pStyle w:val="2"/>
        <w:spacing w:before="120"/>
      </w:pPr>
      <w:bookmarkStart w:id="25" w:name="_Toc229929068"/>
      <w:r w:rsidRPr="00C65AEA">
        <w:t>3.</w:t>
      </w:r>
      <w:r>
        <w:rPr>
          <w:rFonts w:hint="eastAsia"/>
        </w:rPr>
        <w:t xml:space="preserve">1  </w:t>
      </w:r>
      <w:r w:rsidRPr="00C65AEA">
        <w:t>涉众调研</w:t>
      </w:r>
      <w:bookmarkEnd w:id="25"/>
    </w:p>
    <w:p w14:paraId="6975A5DD" w14:textId="71CC713C" w:rsidR="00C65AEA" w:rsidRDefault="00C65AEA" w:rsidP="00C65AEA">
      <w:pPr>
        <w:pStyle w:val="3"/>
        <w:spacing w:before="120"/>
      </w:pPr>
      <w:bookmarkStart w:id="26" w:name="_Toc229929069"/>
      <w:r>
        <w:rPr>
          <w:rFonts w:hint="eastAsia"/>
        </w:rPr>
        <w:t xml:space="preserve">3.1.1  </w:t>
      </w:r>
      <w:r w:rsidRPr="00C65AEA">
        <w:t>需求调研方法</w:t>
      </w:r>
      <w:bookmarkEnd w:id="26"/>
    </w:p>
    <w:p w14:paraId="1A3BBC5B" w14:textId="27B2DA95" w:rsidR="00C65AEA" w:rsidRPr="00C65AEA" w:rsidRDefault="00C65AEA" w:rsidP="00C65AEA">
      <w:pPr>
        <w:ind w:firstLineChars="200" w:firstLine="480"/>
      </w:pPr>
      <w:r w:rsidRPr="00C65AEA">
        <w:t>系统需求的获取主要结合</w:t>
      </w:r>
      <w:proofErr w:type="gramStart"/>
      <w:r w:rsidRPr="00C65AEA">
        <w:t>了竞品体验</w:t>
      </w:r>
      <w:proofErr w:type="gramEnd"/>
      <w:r w:rsidRPr="00C65AEA">
        <w:t>和情境观察。对现有儿童数字阅读产品的分析是一个起点，调研过程中选取了</w:t>
      </w:r>
      <w:proofErr w:type="gramStart"/>
      <w:r w:rsidRPr="00C65AEA">
        <w:t>电子绘本</w:t>
      </w:r>
      <w:proofErr w:type="gramEnd"/>
      <w:r w:rsidRPr="00C65AEA">
        <w:t>App</w:t>
      </w:r>
      <w:r w:rsidRPr="00C65AEA">
        <w:t>、有声</w:t>
      </w:r>
      <w:proofErr w:type="gramStart"/>
      <w:r w:rsidRPr="00C65AEA">
        <w:t>故事机</w:t>
      </w:r>
      <w:proofErr w:type="gramEnd"/>
      <w:r w:rsidRPr="00C65AEA">
        <w:t>以及部分</w:t>
      </w:r>
      <w:r w:rsidRPr="00C65AEA">
        <w:t>AI</w:t>
      </w:r>
      <w:r w:rsidRPr="00C65AEA">
        <w:t>故事生成工具作为参照对象。可以看到，当前不少产品仍然以固定内容播放为主，只是在声音、动画或页面切换上对</w:t>
      </w:r>
      <w:proofErr w:type="gramStart"/>
      <w:r w:rsidRPr="00C65AEA">
        <w:t>传统绘本进行</w:t>
      </w:r>
      <w:proofErr w:type="gramEnd"/>
      <w:r w:rsidRPr="00C65AEA">
        <w:t>了数字化增强。它们更接近数字化纸质书，儿童虽然可以观看和收听，但对故事走向的影响有限，交互能力并不突出。</w:t>
      </w:r>
      <w:r w:rsidR="00C8092F" w:rsidRPr="00C8092F">
        <w:t>随着数字化技术的不断发展，</w:t>
      </w:r>
      <w:proofErr w:type="gramStart"/>
      <w:r w:rsidR="00C8092F" w:rsidRPr="00C8092F">
        <w:t>儿童绘本已</w:t>
      </w:r>
      <w:proofErr w:type="gramEnd"/>
      <w:r w:rsidR="00C8092F" w:rsidRPr="00C8092F">
        <w:t>不再局限于传统的静态纸本阅读形式</w:t>
      </w:r>
      <w:r w:rsidR="004A7606">
        <w:rPr>
          <w:rFonts w:hint="eastAsia"/>
        </w:rPr>
        <w:t>。</w:t>
      </w:r>
    </w:p>
    <w:p w14:paraId="266BED3C" w14:textId="1578E925" w:rsidR="00C65AEA" w:rsidRDefault="00C65AEA" w:rsidP="00C65AEA">
      <w:pPr>
        <w:ind w:firstLineChars="200" w:firstLine="480"/>
      </w:pPr>
      <w:r w:rsidRPr="00C65AEA">
        <w:t>情境观察主要用于补充界面设计方面的需求。低龄儿童在使用平板电脑或触屏设备时，容易受到界面颜色、按钮大小和反馈速度的影响。观察中比较值得注意的是，儿童对大面积图像和明确按钮反应更快，而面对多级菜单、细小图标或长时间加载时，注意力下降明显，误触也会增多。这些现象说明，系统前端不宜采用复杂的页面层级，而应尽量使用大图块、短路径和及时反馈来降低操作难度。</w:t>
      </w:r>
    </w:p>
    <w:p w14:paraId="3E949855" w14:textId="701D3356" w:rsidR="00615966" w:rsidRDefault="00615966" w:rsidP="00F62D9F">
      <w:pPr>
        <w:pStyle w:val="3"/>
        <w:spacing w:before="120"/>
      </w:pPr>
      <w:bookmarkStart w:id="27" w:name="_Toc229929070"/>
      <w:r>
        <w:rPr>
          <w:rFonts w:hint="eastAsia"/>
        </w:rPr>
        <w:t>3.1.2  核心涉众特征</w:t>
      </w:r>
      <w:bookmarkEnd w:id="27"/>
    </w:p>
    <w:p w14:paraId="69AF587E" w14:textId="2030EEA9" w:rsidR="00615966" w:rsidRDefault="001432C3" w:rsidP="00615966">
      <w:pPr>
        <w:ind w:firstLineChars="200" w:firstLine="480"/>
      </w:pPr>
      <w:r>
        <w:rPr>
          <w:rFonts w:hint="eastAsia"/>
        </w:rPr>
        <w:t>经过分析，</w:t>
      </w:r>
      <w:r w:rsidR="00615966" w:rsidRPr="00615966">
        <w:t>本系统具有较明显的</w:t>
      </w:r>
      <w:proofErr w:type="gramStart"/>
      <w:r w:rsidR="00615966" w:rsidRPr="00615966">
        <w:t>双涉众</w:t>
      </w:r>
      <w:proofErr w:type="gramEnd"/>
      <w:r w:rsidR="00615966" w:rsidRPr="00615966">
        <w:t>特征。儿童是直接使用系统的人，他们参与主角创建、故事阅读和剧情选择。家长虽然不是主要阅读对象，却承担购买决策、使用引导和内容监管等角色。两类用户的需求并不完全一致，如果只考虑儿童兴趣，系统可能忽略安全边界；如果只考虑家长控制又容易削弱互动体验</w:t>
      </w:r>
      <w:r w:rsidR="00615966">
        <w:rPr>
          <w:rFonts w:hint="eastAsia"/>
        </w:rPr>
        <w:t>。</w:t>
      </w:r>
    </w:p>
    <w:p w14:paraId="5EA9AF1F" w14:textId="4A092BA6" w:rsidR="00615966" w:rsidRDefault="00615966" w:rsidP="00615966">
      <w:pPr>
        <w:ind w:firstLineChars="200" w:firstLine="480"/>
      </w:pPr>
      <w:r w:rsidRPr="00615966">
        <w:t>低龄儿童正处于认知能力快速发展的阶段。依据皮亚杰的认知发展阶段理论，</w:t>
      </w:r>
      <w:r w:rsidR="00537B2E" w:rsidRPr="001D22B0">
        <w:t xml:space="preserve"> </w:t>
      </w:r>
      <w:r w:rsidR="001D22B0" w:rsidRPr="001D22B0">
        <w:t>2</w:t>
      </w:r>
      <w:r w:rsidR="001D22B0" w:rsidRPr="001D22B0">
        <w:t>～</w:t>
      </w:r>
      <w:r w:rsidR="001D22B0" w:rsidRPr="001D22B0">
        <w:t>7</w:t>
      </w:r>
      <w:r w:rsidR="001D22B0" w:rsidRPr="001D22B0">
        <w:t>岁的儿童形成了符号结构</w:t>
      </w:r>
      <w:r w:rsidR="001D22B0" w:rsidRPr="001D22B0">
        <w:t>,</w:t>
      </w:r>
      <w:r w:rsidR="001D22B0" w:rsidRPr="001D22B0">
        <w:t>动作内化了</w:t>
      </w:r>
      <w:r w:rsidR="001D22B0" w:rsidRPr="001D22B0">
        <w:t>,</w:t>
      </w:r>
      <w:r w:rsidR="001D22B0" w:rsidRPr="001D22B0">
        <w:t>出现了符号功能</w:t>
      </w:r>
      <w:r w:rsidR="001D22B0" w:rsidRPr="001D22B0">
        <w:t>,</w:t>
      </w:r>
      <w:r w:rsidR="001D22B0" w:rsidRPr="001D22B0">
        <w:t>能用符号进行简单的思维活动</w:t>
      </w:r>
      <w:r w:rsidR="001D22B0" w:rsidRPr="001D22B0">
        <w:t>,</w:t>
      </w:r>
      <w:r w:rsidR="001D22B0" w:rsidRPr="001D22B0">
        <w:t>但其思维还存有</w:t>
      </w:r>
      <w:r w:rsidR="001D22B0" w:rsidRPr="001D22B0">
        <w:t>“</w:t>
      </w:r>
      <w:r w:rsidR="001D22B0" w:rsidRPr="001D22B0">
        <w:t>自我中心</w:t>
      </w:r>
      <w:r w:rsidR="001D22B0" w:rsidRPr="001D22B0">
        <w:t>”</w:t>
      </w:r>
      <w:r w:rsidR="001D22B0" w:rsidRPr="001D22B0">
        <w:t>的局限性</w:t>
      </w:r>
      <w:r w:rsidR="00D35305">
        <w:rPr>
          <w:vertAlign w:val="superscript"/>
        </w:rPr>
        <w:t>[1</w:t>
      </w:r>
      <w:r w:rsidR="00227FA8">
        <w:rPr>
          <w:vertAlign w:val="superscript"/>
        </w:rPr>
        <w:t>3</w:t>
      </w:r>
      <w:r w:rsidR="00D35305">
        <w:rPr>
          <w:vertAlign w:val="superscript"/>
        </w:rPr>
        <w:t>]</w:t>
      </w:r>
      <w:r w:rsidRPr="00615966">
        <w:t>。相比大段文字，他们更容易通过图像、色彩和角色表情理解故事情节。因此系统不能</w:t>
      </w:r>
      <w:r w:rsidR="007E4C7A">
        <w:rPr>
          <w:rFonts w:hint="eastAsia"/>
        </w:rPr>
        <w:t>将</w:t>
      </w:r>
      <w:r w:rsidRPr="00615966">
        <w:t>插图仅作为装饰元素，而应把画面作为核心信息载体。</w:t>
      </w:r>
    </w:p>
    <w:p w14:paraId="21F847CA" w14:textId="0A34323E" w:rsidR="00615966" w:rsidRDefault="00615966" w:rsidP="00615966">
      <w:pPr>
        <w:ind w:firstLineChars="200" w:firstLine="480"/>
      </w:pPr>
      <w:r w:rsidRPr="00615966">
        <w:lastRenderedPageBreak/>
        <w:t>儿童对互动反馈也较为敏感。单向播放式故事虽然可以短时间吸引注意，但很难让儿童持续产生参与感。系统如果允许儿童自定义主角形象，并在关键节点选择剧情走向，儿童会更容易把故事中的角色与自己建立联系。选择之后剧情发生变化，这种</w:t>
      </w:r>
      <w:r w:rsidRPr="00615966">
        <w:t>“</w:t>
      </w:r>
      <w:r w:rsidRPr="00615966">
        <w:t>自己影响了故事</w:t>
      </w:r>
      <w:r w:rsidRPr="00615966">
        <w:t>”</w:t>
      </w:r>
      <w:r w:rsidRPr="00615966">
        <w:t>的感受，是可交互</w:t>
      </w:r>
      <w:proofErr w:type="gramStart"/>
      <w:r w:rsidRPr="00615966">
        <w:t>绘本区别</w:t>
      </w:r>
      <w:proofErr w:type="gramEnd"/>
      <w:r w:rsidRPr="00615966">
        <w:t>于传统</w:t>
      </w:r>
      <w:proofErr w:type="gramStart"/>
      <w:r w:rsidRPr="00615966">
        <w:t>电子绘本的</w:t>
      </w:r>
      <w:proofErr w:type="gramEnd"/>
      <w:r w:rsidRPr="00615966">
        <w:t>重要特征。</w:t>
      </w:r>
    </w:p>
    <w:p w14:paraId="7B4CEE6D" w14:textId="0F781ABD" w:rsidR="00615966" w:rsidRDefault="00615966" w:rsidP="00615966">
      <w:pPr>
        <w:ind w:firstLineChars="200" w:firstLine="480"/>
      </w:pPr>
      <w:r w:rsidRPr="00615966">
        <w:t>与此同时，低龄儿童的精细操作能力仍在发展中。复杂拖拽、精确滑动或长文本输入对他们并不友好，尤其是在触屏设备上，小按钮和密集文字会显著增加误触概率。因此，前端</w:t>
      </w:r>
      <w:proofErr w:type="gramStart"/>
      <w:r w:rsidRPr="00615966">
        <w:t>交互应</w:t>
      </w:r>
      <w:proofErr w:type="gramEnd"/>
      <w:r w:rsidRPr="00615966">
        <w:t>尽量保持扁平化，用大按钮、大图块和简短文本完成主要操作。系统不应要求儿童理解复杂设置，更不能把核心流程隐藏在多层菜单之后。</w:t>
      </w:r>
    </w:p>
    <w:p w14:paraId="258359AE" w14:textId="64E38E20" w:rsidR="00615966" w:rsidRDefault="00615966" w:rsidP="00615966">
      <w:pPr>
        <w:ind w:firstLineChars="200" w:firstLine="480"/>
      </w:pPr>
      <w:r w:rsidRPr="00615966">
        <w:t>家长用户的关注点有所不同。对于生成式</w:t>
      </w:r>
      <w:r w:rsidRPr="00615966">
        <w:t>AI</w:t>
      </w:r>
      <w:r w:rsidRPr="00615966">
        <w:t>产品，家长最直接的顾虑通常不是生成效果是否足够新奇，而是内容是否安全。大模型可能出现</w:t>
      </w:r>
      <w:r w:rsidRPr="00615966">
        <w:t>“</w:t>
      </w:r>
      <w:r w:rsidRPr="00615966">
        <w:t>幻觉</w:t>
      </w:r>
      <w:r w:rsidRPr="00615966">
        <w:t>”</w:t>
      </w:r>
      <w:r w:rsidRPr="00615966">
        <w:t>和不可控输出，如果缺少明确的过滤与审核机制，儿童可能接触</w:t>
      </w:r>
      <w:proofErr w:type="gramStart"/>
      <w:r w:rsidRPr="00615966">
        <w:t>到涉暴</w:t>
      </w:r>
      <w:proofErr w:type="gramEnd"/>
      <w:r w:rsidRPr="00615966">
        <w:t>、涉黄、恐怖惊吓或不适合模仿的内容。因此，系统需要在生成前约束、生成后审核和异常兜底等环节建立安全边界，让家长能够放心使用。</w:t>
      </w:r>
    </w:p>
    <w:p w14:paraId="0EE6F00F" w14:textId="3FAB783B" w:rsidR="00615966" w:rsidRDefault="00615966" w:rsidP="00615966">
      <w:pPr>
        <w:pStyle w:val="3"/>
        <w:spacing w:before="120"/>
      </w:pPr>
      <w:bookmarkStart w:id="28" w:name="_Toc229929071"/>
      <w:r>
        <w:rPr>
          <w:rFonts w:hint="eastAsia"/>
        </w:rPr>
        <w:t>3.1.3  系统需求推导</w:t>
      </w:r>
      <w:bookmarkEnd w:id="28"/>
    </w:p>
    <w:p w14:paraId="445B97ED" w14:textId="44682710" w:rsidR="00615966" w:rsidRDefault="00615966" w:rsidP="00615966">
      <w:pPr>
        <w:ind w:firstLineChars="200" w:firstLine="480"/>
      </w:pPr>
      <w:r w:rsidRPr="00615966">
        <w:t>从调研结果看，传统</w:t>
      </w:r>
      <w:proofErr w:type="gramStart"/>
      <w:r w:rsidRPr="00615966">
        <w:t>儿童绘本和</w:t>
      </w:r>
      <w:proofErr w:type="gramEnd"/>
      <w:r w:rsidRPr="00615966">
        <w:t>初级</w:t>
      </w:r>
      <w:r w:rsidRPr="00615966">
        <w:t>AI</w:t>
      </w:r>
      <w:r w:rsidRPr="00615966">
        <w:t>故事产品主要存在几个比较集中的问题。内容固化是最直观的一点，故事通常按照固定文本和固定图片展开，难以根据儿童兴趣实时变化。交互感不足也比较明显，儿童更多是在观看或收听故事，而不是参与剧情建构。还有一个更实际的问题，部分接入通用大模型的产品缺少面向儿童的专门安全约束，生成内容的适龄性和稳定性难以完全保证。</w:t>
      </w:r>
    </w:p>
    <w:p w14:paraId="1F264F65" w14:textId="537DB0FA" w:rsidR="00615966" w:rsidRDefault="005C3094" w:rsidP="00615966">
      <w:pPr>
        <w:ind w:firstLineChars="200" w:firstLine="480"/>
      </w:pPr>
      <w:r>
        <w:rPr>
          <w:rFonts w:hint="eastAsia"/>
        </w:rPr>
        <w:t>从这些问题中推导出</w:t>
      </w:r>
      <w:r w:rsidR="00615966" w:rsidRPr="00615966">
        <w:t>本系统的基本需求。系统首先需要支持个性化主角创建，让儿童在故事开始前就能建立角色代入感。</w:t>
      </w:r>
      <w:r w:rsidR="005A4B73">
        <w:rPr>
          <w:rFonts w:hint="eastAsia"/>
        </w:rPr>
        <w:t>而且</w:t>
      </w:r>
      <w:r w:rsidR="00615966" w:rsidRPr="00615966">
        <w:t>剧情推进不能采用单一线性结构，</w:t>
      </w:r>
      <w:r w:rsidR="005A4B73">
        <w:rPr>
          <w:rFonts w:hint="eastAsia"/>
        </w:rPr>
        <w:t>应该</w:t>
      </w:r>
      <w:r w:rsidR="00615966" w:rsidRPr="00615966">
        <w:t>允许儿童在关键节点做出选择，并由系统生成对应的分支内容。图像生成部分不仅要保证单页插图质量，还要尽量保持角色形象和画风连续。安全机制也必须贯穿整个生成链路，从输入、模型输出到最终展示都需要进行约束和检查。</w:t>
      </w:r>
    </w:p>
    <w:p w14:paraId="7F28333D" w14:textId="3167742E" w:rsidR="00615966" w:rsidRDefault="00615966" w:rsidP="00615966">
      <w:pPr>
        <w:ind w:firstLineChars="200" w:firstLine="480"/>
      </w:pPr>
      <w:r w:rsidRPr="00615966">
        <w:t>基于上述分析，本系统采用以儿童为中心的设计（</w:t>
      </w:r>
      <w:r w:rsidRPr="00615966">
        <w:t>Child-Centered Design, CCD</w:t>
      </w:r>
      <w:r w:rsidRPr="00615966">
        <w:t>）思路。</w:t>
      </w:r>
      <w:r w:rsidR="008F11AA" w:rsidRPr="008F11AA">
        <w:t>Druin</w:t>
      </w:r>
      <w:r w:rsidR="008F11AA" w:rsidRPr="008F11AA">
        <w:t>在儿童技术设计研究中指出，儿童在技术产品设计过程中不仅可以作为最终使用者，还可以在不同阶段承担测试者、信息提供者和共同设计参与者等角色</w:t>
      </w:r>
      <w:r w:rsidR="00F80024">
        <w:rPr>
          <w:vertAlign w:val="superscript"/>
        </w:rPr>
        <w:t>[1</w:t>
      </w:r>
      <w:r w:rsidR="00227FA8">
        <w:rPr>
          <w:vertAlign w:val="superscript"/>
        </w:rPr>
        <w:t>4</w:t>
      </w:r>
      <w:r w:rsidR="00F80024">
        <w:rPr>
          <w:vertAlign w:val="superscript"/>
        </w:rPr>
        <w:t>]</w:t>
      </w:r>
      <w:r w:rsidR="008F11AA" w:rsidRPr="008F11AA">
        <w:t>。因此，面向儿童的交互系统不应只从成人视角出发设定功能，而应充分考虑儿童的认知水平</w:t>
      </w:r>
      <w:r w:rsidR="00084CF3">
        <w:rPr>
          <w:rFonts w:hint="eastAsia"/>
        </w:rPr>
        <w:t>和</w:t>
      </w:r>
      <w:r w:rsidR="008F11AA" w:rsidRPr="008F11AA">
        <w:t>操作能力</w:t>
      </w:r>
      <w:r w:rsidR="008F11AA">
        <w:rPr>
          <w:rFonts w:hint="eastAsia"/>
        </w:rPr>
        <w:t>。</w:t>
      </w:r>
    </w:p>
    <w:p w14:paraId="519C2F8D" w14:textId="773DC70E" w:rsidR="00615966" w:rsidRDefault="00615966" w:rsidP="00615966">
      <w:pPr>
        <w:pStyle w:val="2"/>
        <w:spacing w:before="120"/>
      </w:pPr>
      <w:bookmarkStart w:id="29" w:name="_Toc229929072"/>
      <w:r>
        <w:rPr>
          <w:rFonts w:hint="eastAsia"/>
        </w:rPr>
        <w:lastRenderedPageBreak/>
        <w:t>3.2  系统用例建模</w:t>
      </w:r>
      <w:bookmarkEnd w:id="29"/>
    </w:p>
    <w:p w14:paraId="60BC27CE" w14:textId="624E3AF6" w:rsidR="00615966" w:rsidRDefault="00FC6694" w:rsidP="00615966">
      <w:pPr>
        <w:ind w:firstLineChars="200" w:firstLine="480"/>
      </w:pPr>
      <w:r>
        <w:rPr>
          <w:rFonts w:hint="eastAsia"/>
        </w:rPr>
        <w:t>在</w:t>
      </w:r>
      <w:r w:rsidR="00615966" w:rsidRPr="00615966">
        <w:t>用例建模</w:t>
      </w:r>
      <w:r>
        <w:rPr>
          <w:rFonts w:hint="eastAsia"/>
        </w:rPr>
        <w:t>时，</w:t>
      </w:r>
      <w:r w:rsidR="00615966" w:rsidRPr="00615966">
        <w:t>从外部参与者的角度描述系统应当提供</w:t>
      </w:r>
      <w:r w:rsidR="00B203AB">
        <w:rPr>
          <w:rFonts w:hint="eastAsia"/>
        </w:rPr>
        <w:t>什么</w:t>
      </w:r>
      <w:r w:rsidR="00615966" w:rsidRPr="00615966">
        <w:t>功能以及这些功能在</w:t>
      </w:r>
      <w:proofErr w:type="gramStart"/>
      <w:r w:rsidR="002E74B8">
        <w:rPr>
          <w:rFonts w:hint="eastAsia"/>
        </w:rPr>
        <w:t>如何</w:t>
      </w:r>
      <w:r w:rsidR="00615966" w:rsidRPr="00615966">
        <w:t>实际</w:t>
      </w:r>
      <w:proofErr w:type="gramEnd"/>
      <w:r w:rsidR="00615966" w:rsidRPr="00615966">
        <w:t>使用。对于本系统而言，用例分析的重点不只是列出功能名称，还需要明确儿童、家长与后端</w:t>
      </w:r>
      <w:r w:rsidR="00615966" w:rsidRPr="00615966">
        <w:t>AI</w:t>
      </w:r>
      <w:r w:rsidR="00615966" w:rsidRPr="00615966">
        <w:t>服务之间的协作边界。前端用户负责发起故事创建、剧情选择和历史回溯等操作，后端模型服务则在用户操作之后完成文本生成、图像渲染和内容安全审核等任务。两部分共同构成系统的完整交互过程。</w:t>
      </w:r>
    </w:p>
    <w:p w14:paraId="0A5D2324" w14:textId="7F95471F" w:rsidR="00615966" w:rsidRDefault="00615966" w:rsidP="00615966">
      <w:pPr>
        <w:ind w:firstLineChars="200" w:firstLine="480"/>
      </w:pPr>
      <w:r w:rsidRPr="00615966">
        <w:t>本系统的参与者可以划分为前端用户和后端模型服务层。前端用户主要包括儿童和家长，其中儿童直接参与</w:t>
      </w:r>
      <w:proofErr w:type="gramStart"/>
      <w:r w:rsidRPr="00615966">
        <w:t>绘本阅读</w:t>
      </w:r>
      <w:proofErr w:type="gramEnd"/>
      <w:r w:rsidRPr="00615966">
        <w:t>和剧情选择，家长更多承担账号管理、故事创建辅助和内容监管角色。后端模型服务层并不是传统意义上的人类用户，但在用例模型中可以作为外部服务参与者处理，它包括大语言模型和</w:t>
      </w:r>
      <w:proofErr w:type="gramStart"/>
      <w:r w:rsidRPr="00615966">
        <w:t>文生</w:t>
      </w:r>
      <w:proofErr w:type="gramEnd"/>
      <w:r w:rsidRPr="00615966">
        <w:t>图模型，分别承担剧情文本生成</w:t>
      </w:r>
      <w:proofErr w:type="gramStart"/>
      <w:r w:rsidRPr="00615966">
        <w:t>与绘本插图</w:t>
      </w:r>
      <w:proofErr w:type="gramEnd"/>
      <w:r w:rsidRPr="00615966">
        <w:t>生成任务。</w:t>
      </w:r>
    </w:p>
    <w:p w14:paraId="6A858CE3" w14:textId="298BB303" w:rsidR="00615966" w:rsidRDefault="00615966" w:rsidP="00615966">
      <w:pPr>
        <w:ind w:firstLineChars="200" w:firstLine="480"/>
      </w:pPr>
      <w:r w:rsidRPr="00615966">
        <w:t>系统总体用例图用于展示用户与系统之间的功能边界。前端用户进入系统后，可以完成账号登录、创建个性化故事、定制主角形象、阅读动态剧情、选择剧情分支等操作。一次完整的使用流程通常从创建故事开始，随后系统根据用户设定生成初始剧情和插图，用户再通过选项推动故事继续发展。剧情并不是单线推进的，历史节点可以被重新打开，新的选择也会形成新的分支。用户创建故事时，系统需要保存</w:t>
      </w:r>
      <w:proofErr w:type="gramStart"/>
      <w:r w:rsidRPr="00615966">
        <w:t>绘本会话</w:t>
      </w:r>
      <w:proofErr w:type="gramEnd"/>
      <w:r w:rsidRPr="00615966">
        <w:t>和主角设定；当用户选择剧情分支后，大语言模型根据当前上下文生成新的旁白、台词和候选选项；图像模型则根据场景提示生成对应插图。在内容正式展示前，安全审核模块还需要对生成文本进行适龄性检查。由此可见，用例图中的用户操作虽然表现为简单的点击和阅读，但背后实际关联了文本生成、图像生成、状态存储和安全控制等多个系统行为。</w:t>
      </w:r>
      <w:r>
        <w:rPr>
          <w:rFonts w:hint="eastAsia"/>
        </w:rPr>
        <w:t>系统用例图如图</w:t>
      </w:r>
      <w:r>
        <w:rPr>
          <w:rFonts w:hint="eastAsia"/>
        </w:rPr>
        <w:t>3.1</w:t>
      </w:r>
      <w:r>
        <w:rPr>
          <w:rFonts w:hint="eastAsia"/>
        </w:rPr>
        <w:t>所示</w:t>
      </w:r>
      <w:r w:rsidR="00950CC1">
        <w:rPr>
          <w:rFonts w:hint="eastAsia"/>
        </w:rPr>
        <w:t>。</w:t>
      </w:r>
    </w:p>
    <w:p w14:paraId="5FD10323" w14:textId="77777777" w:rsidR="00615966" w:rsidRDefault="00615966" w:rsidP="00615966">
      <w:pPr>
        <w:ind w:firstLineChars="200" w:firstLine="480"/>
      </w:pPr>
    </w:p>
    <w:p w14:paraId="2613CCDD" w14:textId="3DBF51C9" w:rsidR="00615966" w:rsidRDefault="000D5F96" w:rsidP="00DB397D">
      <w:pPr>
        <w:adjustRightInd w:val="0"/>
        <w:jc w:val="center"/>
      </w:pPr>
      <w:r>
        <w:rPr>
          <w:noProof/>
        </w:rPr>
        <w:lastRenderedPageBreak/>
        <w:drawing>
          <wp:inline distT="0" distB="0" distL="0" distR="0" wp14:anchorId="1914738E" wp14:editId="7DCC39A0">
            <wp:extent cx="5759450" cy="3632200"/>
            <wp:effectExtent l="0" t="0" r="0" b="6350"/>
            <wp:docPr id="6906733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3632200"/>
                    </a:xfrm>
                    <a:prstGeom prst="rect">
                      <a:avLst/>
                    </a:prstGeom>
                    <a:noFill/>
                    <a:ln>
                      <a:noFill/>
                    </a:ln>
                  </pic:spPr>
                </pic:pic>
              </a:graphicData>
            </a:graphic>
          </wp:inline>
        </w:drawing>
      </w:r>
    </w:p>
    <w:p w14:paraId="6BE44EE2" w14:textId="788E6B60" w:rsidR="00615966" w:rsidRDefault="00615966" w:rsidP="00DB397D">
      <w:pPr>
        <w:pStyle w:val="ab"/>
        <w:adjustRightInd w:val="0"/>
        <w:ind w:firstLineChars="0" w:firstLine="0"/>
        <w:rPr>
          <w:lang w:eastAsia="zh-CN"/>
        </w:rPr>
      </w:pPr>
      <w:r>
        <w:rPr>
          <w:rFonts w:hint="eastAsia"/>
          <w:lang w:eastAsia="zh-CN"/>
        </w:rPr>
        <w:t>图3.1  系统用例图</w:t>
      </w:r>
    </w:p>
    <w:p w14:paraId="047AB870" w14:textId="5561B5DA" w:rsidR="00615966" w:rsidRDefault="00615966" w:rsidP="00615966">
      <w:pPr>
        <w:pStyle w:val="2"/>
        <w:spacing w:before="120"/>
      </w:pPr>
      <w:bookmarkStart w:id="30" w:name="_Toc229929073"/>
      <w:r>
        <w:rPr>
          <w:rFonts w:hint="eastAsia"/>
        </w:rPr>
        <w:t>3.3  核心功能需求分析</w:t>
      </w:r>
      <w:bookmarkEnd w:id="30"/>
    </w:p>
    <w:p w14:paraId="762BBC3A" w14:textId="1A6C97BB" w:rsidR="00615966" w:rsidRDefault="00615966" w:rsidP="00615966">
      <w:pPr>
        <w:ind w:firstLineChars="200" w:firstLine="480"/>
      </w:pPr>
      <w:r w:rsidRPr="00615966">
        <w:t>结合</w:t>
      </w:r>
      <w:r w:rsidR="00260B47">
        <w:rPr>
          <w:rFonts w:hint="eastAsia"/>
        </w:rPr>
        <w:t>上文</w:t>
      </w:r>
      <w:r w:rsidRPr="00615966">
        <w:t>用例分析可以看出，本系统的</w:t>
      </w:r>
      <w:r w:rsidR="009816BD">
        <w:rPr>
          <w:rFonts w:hint="eastAsia"/>
        </w:rPr>
        <w:t>设计</w:t>
      </w:r>
      <w:r w:rsidRPr="00615966">
        <w:t>并不</w:t>
      </w:r>
      <w:r w:rsidR="009816BD">
        <w:rPr>
          <w:rFonts w:hint="eastAsia"/>
        </w:rPr>
        <w:t>仅仅是</w:t>
      </w:r>
      <w:r w:rsidRPr="00615966">
        <w:t>生成</w:t>
      </w:r>
      <w:r w:rsidR="009816BD">
        <w:rPr>
          <w:rFonts w:hint="eastAsia"/>
        </w:rPr>
        <w:t>一段文本</w:t>
      </w:r>
      <w:r w:rsidRPr="00615966">
        <w:t>或生成一张插图，而是把角色设定、剧情推进、图像渲染和历史状态管理串联成一个连续的交互过程。前端基于</w:t>
      </w:r>
      <w:r w:rsidRPr="00615966">
        <w:t>Vue 3</w:t>
      </w:r>
      <w:r w:rsidRPr="00615966">
        <w:t>承担用户输入与页面展示，后端依托</w:t>
      </w:r>
      <w:proofErr w:type="spellStart"/>
      <w:r w:rsidRPr="00615966">
        <w:t>FastAPI</w:t>
      </w:r>
      <w:proofErr w:type="spellEnd"/>
      <w:r w:rsidRPr="00615966">
        <w:t>和</w:t>
      </w:r>
      <w:r w:rsidRPr="00615966">
        <w:t>SQLite</w:t>
      </w:r>
      <w:r w:rsidRPr="00615966">
        <w:t>完成业务处理、</w:t>
      </w:r>
      <w:proofErr w:type="gramStart"/>
      <w:r w:rsidR="00A356AF">
        <w:rPr>
          <w:rFonts w:hint="eastAsia"/>
        </w:rPr>
        <w:t>绘本</w:t>
      </w:r>
      <w:r w:rsidRPr="00615966">
        <w:t>保存</w:t>
      </w:r>
      <w:proofErr w:type="gramEnd"/>
      <w:r w:rsidR="00B40F7F">
        <w:rPr>
          <w:rFonts w:hint="eastAsia"/>
        </w:rPr>
        <w:t>和调度模型</w:t>
      </w:r>
      <w:r w:rsidRPr="00615966">
        <w:t>。为了便于后续设计与实现，本节从角色与故事初始化、动态剧情流转以及剧情</w:t>
      </w:r>
      <w:proofErr w:type="gramStart"/>
      <w:r w:rsidRPr="00615966">
        <w:t>树状态</w:t>
      </w:r>
      <w:proofErr w:type="gramEnd"/>
      <w:r w:rsidRPr="00615966">
        <w:t>管理三个方面展开需求分析。</w:t>
      </w:r>
    </w:p>
    <w:p w14:paraId="6450E533" w14:textId="2CF833C5" w:rsidR="00615966" w:rsidRDefault="00615966" w:rsidP="00615966">
      <w:pPr>
        <w:pStyle w:val="3"/>
        <w:spacing w:before="120"/>
      </w:pPr>
      <w:bookmarkStart w:id="31" w:name="_Toc229929074"/>
      <w:r>
        <w:rPr>
          <w:rFonts w:hint="eastAsia"/>
        </w:rPr>
        <w:t>3.3.1  个性化角色与故事基底设定</w:t>
      </w:r>
      <w:bookmarkEnd w:id="31"/>
    </w:p>
    <w:p w14:paraId="5B2DCBF4" w14:textId="7848941F" w:rsidR="00615966" w:rsidRDefault="00D77DA9" w:rsidP="00D77DA9">
      <w:pPr>
        <w:ind w:firstLineChars="200" w:firstLine="480"/>
      </w:pPr>
      <w:r w:rsidRPr="00D77DA9">
        <w:t>传统儿童读物中的主角通常由作者预先设定，儿童只能被动接受角色和故事背景。可</w:t>
      </w:r>
      <w:proofErr w:type="gramStart"/>
      <w:r w:rsidRPr="00D77DA9">
        <w:t>交互式绘本要</w:t>
      </w:r>
      <w:proofErr w:type="gramEnd"/>
      <w:r w:rsidRPr="00D77DA9">
        <w:t>增强代入感，就需要在故事开始前给予用户一定的定制空间。系统应允</w:t>
      </w:r>
      <w:proofErr w:type="gramStart"/>
      <w:r w:rsidRPr="00D77DA9">
        <w:t>许儿童</w:t>
      </w:r>
      <w:proofErr w:type="gramEnd"/>
      <w:r w:rsidRPr="00D77DA9">
        <w:t>或家长选择故事主题，并设定主角的基本外观特征，例如发型、服装、配饰、主色调和角色名称等。由于低龄儿童不适合进行复杂文本输入，前端界面更适合采用可视化点选组件，把原本抽象的角色描述转化为较直观的选择过程。</w:t>
      </w:r>
    </w:p>
    <w:p w14:paraId="23ECAEDE" w14:textId="61905885" w:rsidR="00D77DA9" w:rsidRDefault="004A619B" w:rsidP="00D77DA9">
      <w:pPr>
        <w:ind w:firstLineChars="200" w:firstLine="480"/>
      </w:pPr>
      <w:r w:rsidRPr="004A619B">
        <w:t>服务端在接收到故事初始化请求后会直接建立起一个新的</w:t>
      </w:r>
      <w:proofErr w:type="gramStart"/>
      <w:r w:rsidRPr="004A619B">
        <w:t>绘本会话</w:t>
      </w:r>
      <w:proofErr w:type="gramEnd"/>
      <w:r w:rsidR="00D77DA9" w:rsidRPr="00D77DA9">
        <w:t>，并为该会话生成全局唯一的会话标识符。这个标识符用于区分不同用户、不同故事之间的数据边界。与此同时系统还要初始化剧情树的根节点，</w:t>
      </w:r>
      <w:r w:rsidR="001C133C" w:rsidRPr="001C133C">
        <w:t>节点</w:t>
      </w:r>
      <w:r w:rsidR="004466B1">
        <w:rPr>
          <w:rFonts w:hint="eastAsia"/>
        </w:rPr>
        <w:t>里</w:t>
      </w:r>
      <w:r w:rsidR="001C133C" w:rsidRPr="001C133C">
        <w:t>保存故事主题、主角的基础设定以及</w:t>
      </w:r>
      <w:r w:rsidR="001C133C" w:rsidRPr="001C133C">
        <w:lastRenderedPageBreak/>
        <w:t>最初的剧情状态</w:t>
      </w:r>
      <w:r w:rsidR="00D77DA9" w:rsidRPr="00D77DA9">
        <w:t>。用户输入的自然语言</w:t>
      </w:r>
      <w:r w:rsidR="00A63C58">
        <w:rPr>
          <w:rFonts w:hint="eastAsia"/>
        </w:rPr>
        <w:t>角色</w:t>
      </w:r>
      <w:r w:rsidR="00D77DA9" w:rsidRPr="00D77DA9">
        <w:t>特征不能只作为普通文本保存，还应被整理为结构化的角色约束卡，用于后续图像生成时反复注入固定角色信息。这样处理后，主角的发型、服装和配色等特征可以成为</w:t>
      </w:r>
      <w:proofErr w:type="gramStart"/>
      <w:r w:rsidR="00D77DA9" w:rsidRPr="00D77DA9">
        <w:t>整本绘本的</w:t>
      </w:r>
      <w:proofErr w:type="gramEnd"/>
      <w:r w:rsidR="00D77DA9" w:rsidRPr="00D77DA9">
        <w:t>视觉锚点。</w:t>
      </w:r>
    </w:p>
    <w:p w14:paraId="09A4F008" w14:textId="35A2C201" w:rsidR="00D77DA9" w:rsidRDefault="00D77DA9" w:rsidP="00D77DA9">
      <w:pPr>
        <w:pStyle w:val="3"/>
        <w:spacing w:before="120"/>
      </w:pPr>
      <w:bookmarkStart w:id="32" w:name="_Toc229929075"/>
      <w:r>
        <w:rPr>
          <w:rFonts w:hint="eastAsia"/>
        </w:rPr>
        <w:t>3.3.2  分支剧情生成</w:t>
      </w:r>
      <w:bookmarkEnd w:id="32"/>
    </w:p>
    <w:p w14:paraId="5DD830D5" w14:textId="0CA0FC7B" w:rsidR="00D77DA9" w:rsidRDefault="00D77DA9" w:rsidP="00D77DA9">
      <w:pPr>
        <w:ind w:firstLineChars="200" w:firstLine="480"/>
      </w:pPr>
      <w:r w:rsidRPr="00D77DA9">
        <w:t>动态多轮剧情流转是系统区别于普通</w:t>
      </w:r>
      <w:proofErr w:type="gramStart"/>
      <w:r w:rsidRPr="00D77DA9">
        <w:t>电子绘本的</w:t>
      </w:r>
      <w:proofErr w:type="gramEnd"/>
      <w:r w:rsidRPr="00D77DA9">
        <w:t>关键功能。用户在每个剧情节点做出的选择，都应该对后续故事产生实际影响，而不是只触发固定页面跳转。系统后端需要把当前分支的历史剧情上下文与用户本轮选择共同传递给大语言模型，使模型能够在已有叙事基础上继续生成合理内容。这里的上下文不宜简单堆叠整本故事，而应围绕当前分支进行组织，否则容易引入无关分支信息，影响模型判断。</w:t>
      </w:r>
    </w:p>
    <w:p w14:paraId="6772886A" w14:textId="1367D043" w:rsidR="00D77DA9" w:rsidRDefault="00D77DA9" w:rsidP="00D77DA9">
      <w:pPr>
        <w:ind w:firstLineChars="200" w:firstLine="480"/>
      </w:pPr>
      <w:r w:rsidRPr="00D77DA9">
        <w:t>文本生成部分需要满足结构化和适龄化两类要求。模型在导演（</w:t>
      </w:r>
      <w:r w:rsidRPr="00D77DA9">
        <w:t>Director</w:t>
      </w:r>
      <w:r w:rsidRPr="00D77DA9">
        <w:t>）角色下生成第三人称旁白、动作描述、场景提示词和后续分支选项；随后再由演员（</w:t>
      </w:r>
      <w:r w:rsidRPr="00D77DA9">
        <w:t>Actor</w:t>
      </w:r>
      <w:r w:rsidRPr="00D77DA9">
        <w:t>）角色生成主角的第一人称台词。旁白用于推动剧情，台词则增强角色代入感。所有关键文本应按照预设</w:t>
      </w:r>
      <w:r w:rsidRPr="00D77DA9">
        <w:t>JSON</w:t>
      </w:r>
      <w:r w:rsidRPr="00D77DA9">
        <w:t>结构返回，便于后端解析、校验和入库。由于系统面向儿童用户，生成内容还需要经过独立的安全检查，避免出现暴力、恐怖、成人化或其他不适宜元素。</w:t>
      </w:r>
    </w:p>
    <w:p w14:paraId="0F3B3409" w14:textId="10FE633A" w:rsidR="00C54CEE" w:rsidRDefault="00C54CEE" w:rsidP="00C54CEE">
      <w:pPr>
        <w:ind w:firstLineChars="200" w:firstLine="480"/>
      </w:pPr>
      <w:r w:rsidRPr="00C54CEE">
        <w:t>图像生成任务与文本生成紧密相关。大语言模型输出的动作提示词和场景提示词，会与初始化阶段形成的角色</w:t>
      </w:r>
      <w:proofErr w:type="gramStart"/>
      <w:r w:rsidRPr="00C54CEE">
        <w:t>约束卡共同</w:t>
      </w:r>
      <w:proofErr w:type="gramEnd"/>
      <w:r w:rsidRPr="00C54CEE">
        <w:t>组成绘图提示，随后交给文生图引擎生成当前页面插图。系统在这一过程中需要关注两类效果，一是图像内容要与当前剧情相匹配，二是同一会话内的主角形象不能出现明显视觉漂移。对于儿童绘本来说，</w:t>
      </w:r>
      <w:r w:rsidRPr="00C54CEE">
        <w:t>“</w:t>
      </w:r>
      <w:r w:rsidRPr="00C54CEE">
        <w:t>像不像同一个角色</w:t>
      </w:r>
      <w:r w:rsidRPr="00C54CEE">
        <w:t>”</w:t>
      </w:r>
      <w:r w:rsidRPr="00C54CEE">
        <w:t>会直接影响故事连续性，因此角色一致性应被作为图像生成模块的重要需求。</w:t>
      </w:r>
    </w:p>
    <w:p w14:paraId="5959DE50" w14:textId="37EA0D9A" w:rsidR="00C54CEE" w:rsidRDefault="00C54CEE" w:rsidP="00C54CEE">
      <w:pPr>
        <w:pStyle w:val="3"/>
        <w:spacing w:before="120"/>
      </w:pPr>
      <w:bookmarkStart w:id="33" w:name="_Toc229929076"/>
      <w:r>
        <w:rPr>
          <w:rFonts w:hint="eastAsia"/>
        </w:rPr>
        <w:t>3.3.3  剧情节点状态记录</w:t>
      </w:r>
      <w:bookmarkEnd w:id="33"/>
    </w:p>
    <w:p w14:paraId="304AAFA2" w14:textId="287C6E7D" w:rsidR="00C54CEE" w:rsidRDefault="00CA196D" w:rsidP="00C54CEE">
      <w:pPr>
        <w:ind w:firstLineChars="200" w:firstLine="480"/>
      </w:pPr>
      <w:r>
        <w:rPr>
          <w:rFonts w:hint="eastAsia"/>
        </w:rPr>
        <w:t>由于</w:t>
      </w:r>
      <w:r w:rsidRPr="00CA196D">
        <w:t>非线性叙事会不断衍生出新的剧情分支，系统</w:t>
      </w:r>
      <w:r w:rsidR="00623347">
        <w:rPr>
          <w:rFonts w:hint="eastAsia"/>
        </w:rPr>
        <w:t>需要拥有</w:t>
      </w:r>
      <w:r w:rsidR="003F17E1">
        <w:rPr>
          <w:rFonts w:hint="eastAsia"/>
        </w:rPr>
        <w:t>稳定</w:t>
      </w:r>
      <w:r w:rsidRPr="00CA196D">
        <w:t>的状态记录机制</w:t>
      </w:r>
      <w:r w:rsidR="00C54CEE" w:rsidRPr="00C54CEE">
        <w:t>。每一次用户选择都会生成一个新的剧情节点，节点中不仅要保存旁白、主角台词和下一步选项，也要保存动作提示词、场景提示词和插图路径等信息。后端状态管理模块需要为每个节点记录</w:t>
      </w:r>
      <w:proofErr w:type="spellStart"/>
      <w:r w:rsidR="00C54CEE" w:rsidRPr="00C54CEE">
        <w:t>parent_id</w:t>
      </w:r>
      <w:proofErr w:type="spellEnd"/>
      <w:r w:rsidR="00C54CEE" w:rsidRPr="00C54CEE">
        <w:t>和</w:t>
      </w:r>
      <w:r w:rsidR="00C54CEE" w:rsidRPr="00C54CEE">
        <w:t>depth</w:t>
      </w:r>
      <w:r w:rsidR="00C54CEE" w:rsidRPr="00C54CEE">
        <w:t>字段，其中</w:t>
      </w:r>
      <w:proofErr w:type="spellStart"/>
      <w:r w:rsidR="00C54CEE" w:rsidRPr="00C54CEE">
        <w:t>parent_id</w:t>
      </w:r>
      <w:proofErr w:type="spellEnd"/>
      <w:r w:rsidR="00C54CEE" w:rsidRPr="00C54CEE">
        <w:t>用于指向父节点</w:t>
      </w:r>
      <w:r w:rsidR="0060609C">
        <w:rPr>
          <w:rFonts w:hint="eastAsia"/>
        </w:rPr>
        <w:t>，</w:t>
      </w:r>
      <w:r w:rsidR="00C54CEE" w:rsidRPr="00C54CEE">
        <w:t>depth</w:t>
      </w:r>
      <w:r w:rsidR="00C54CEE" w:rsidRPr="00C54CEE">
        <w:t>表示当前节点在剧情树中的层级。依靠这两个字段，</w:t>
      </w:r>
      <w:r w:rsidR="00B24540" w:rsidRPr="00B24540">
        <w:t>系统便能把那些</w:t>
      </w:r>
      <w:r w:rsidR="00B24540">
        <w:rPr>
          <w:rFonts w:hint="eastAsia"/>
        </w:rPr>
        <w:t>分散</w:t>
      </w:r>
      <w:r w:rsidR="00B24540" w:rsidRPr="00B24540">
        <w:t>的图文片段重新组装成</w:t>
      </w:r>
      <w:r w:rsidR="008D728B">
        <w:rPr>
          <w:rFonts w:hint="eastAsia"/>
        </w:rPr>
        <w:t>完整</w:t>
      </w:r>
      <w:r w:rsidR="00B24540" w:rsidRPr="00B24540">
        <w:t>的树状结构</w:t>
      </w:r>
      <w:r w:rsidR="00C54CEE" w:rsidRPr="00C54CEE">
        <w:t>。</w:t>
      </w:r>
    </w:p>
    <w:p w14:paraId="2089A785" w14:textId="07B6EACF" w:rsidR="00C54CEE" w:rsidRDefault="00C54CEE" w:rsidP="00C54CEE">
      <w:pPr>
        <w:ind w:firstLineChars="200" w:firstLine="480"/>
      </w:pPr>
      <w:r w:rsidRPr="00C54CEE">
        <w:t>前端需要把后端返回的扁平节点列表解析为可视化的剧情树。用户在阅读过程中可以打开剧情树查看不同分支的形成过程，也可以点击任意历史节点恢复该节点对应的文本、插图和选项状态。恢复历史节点并不意味着覆盖原有分支，而是允许用户从该节点重新选择，继续生成新的平行剧情。这样一来，系统既保留了故事探索的自由度，也避免了线性阅读中</w:t>
      </w:r>
      <w:r w:rsidRPr="00C54CEE">
        <w:t>“</w:t>
      </w:r>
      <w:r w:rsidRPr="00C54CEE">
        <w:t>一次选择不可回退</w:t>
      </w:r>
      <w:r w:rsidRPr="00C54CEE">
        <w:t>”</w:t>
      </w:r>
      <w:r w:rsidRPr="00C54CEE">
        <w:t>的限制。</w:t>
      </w:r>
    </w:p>
    <w:p w14:paraId="242EADC0" w14:textId="2D83958F" w:rsidR="00C54CEE" w:rsidRDefault="00C54CEE" w:rsidP="00C54CEE">
      <w:pPr>
        <w:ind w:firstLineChars="200" w:firstLine="480"/>
      </w:pPr>
      <w:r w:rsidRPr="00C54CEE">
        <w:lastRenderedPageBreak/>
        <w:t>剧情树模块还承担上下文重建的作用。当用户从某个历史节点继续推进剧情时，系统需要沿着该节点的父节点链回溯，提取当前分支上的关键剧情，而不是把所有分支都传给模型。这样既能控制大语言模型的上下文长度，又能减少其他分支对当前剧情生成的干扰。对于多轮交互式绘本来说，剧情树不仅是前端展示组件，也是后端维持叙事连续性的基础数据结构。</w:t>
      </w:r>
    </w:p>
    <w:p w14:paraId="19CA5B70" w14:textId="323DCCB2" w:rsidR="00C54CEE" w:rsidRDefault="00C54CEE" w:rsidP="00C54CEE">
      <w:pPr>
        <w:pStyle w:val="2"/>
        <w:spacing w:before="120"/>
      </w:pPr>
      <w:bookmarkStart w:id="34" w:name="_Toc229929077"/>
      <w:r>
        <w:rPr>
          <w:rFonts w:hint="eastAsia"/>
        </w:rPr>
        <w:t>3.4  非功能需求分析</w:t>
      </w:r>
      <w:bookmarkEnd w:id="34"/>
    </w:p>
    <w:p w14:paraId="1CDCFC66" w14:textId="7C073365" w:rsidR="00C54CEE" w:rsidRDefault="00C54CEE" w:rsidP="00C54CEE">
      <w:pPr>
        <w:ind w:firstLineChars="200" w:firstLine="480"/>
      </w:pPr>
      <w:r w:rsidRPr="00C54CEE">
        <w:t>核心业务流程之外，系统还需要满足性能、安全、易用和兼容等方面的约束。生成式</w:t>
      </w:r>
      <w:r w:rsidRPr="00C54CEE">
        <w:t>AI</w:t>
      </w:r>
      <w:r w:rsidRPr="00C54CEE">
        <w:t>系统与普通信息管理系统不同，它的响应速度会受到大语言模型推理和图像渲染过程影响，输出内容也具有一定不确定性。</w:t>
      </w:r>
    </w:p>
    <w:p w14:paraId="6FEA3A88" w14:textId="2E59FC3C" w:rsidR="00C54CEE" w:rsidRDefault="00C54CEE" w:rsidP="00C54CEE">
      <w:pPr>
        <w:pStyle w:val="3"/>
        <w:spacing w:before="120"/>
      </w:pPr>
      <w:bookmarkStart w:id="35" w:name="_Toc229929078"/>
      <w:r>
        <w:rPr>
          <w:rFonts w:hint="eastAsia"/>
        </w:rPr>
        <w:t>3.4.1  响应效率要求</w:t>
      </w:r>
      <w:bookmarkEnd w:id="35"/>
    </w:p>
    <w:p w14:paraId="06F65E4C" w14:textId="3BF9AEC1" w:rsidR="00C54CEE" w:rsidRDefault="00C54CEE" w:rsidP="00C54CEE">
      <w:pPr>
        <w:ind w:firstLineChars="200" w:firstLine="480"/>
      </w:pPr>
      <w:r w:rsidRPr="00C54CEE">
        <w:t>大语言模型推理和图像生成都属于耗时较长的任务。对于用户而言，等待时间并不只是一个后台性能指标，它会直接影响阅读连续性。普通剧情文本生成的响应时间应尽量控制在数</w:t>
      </w:r>
      <w:proofErr w:type="gramStart"/>
      <w:r w:rsidRPr="00C54CEE">
        <w:t>秒</w:t>
      </w:r>
      <w:proofErr w:type="gramEnd"/>
      <w:r w:rsidRPr="00C54CEE">
        <w:t>范围内，保证用户选择分支后能够较快看到新的旁白、台词和选项。图像生成耗时通常更长，</w:t>
      </w:r>
      <w:proofErr w:type="gramStart"/>
      <w:r w:rsidRPr="00C54CEE">
        <w:t>单张绘本插图</w:t>
      </w:r>
      <w:proofErr w:type="gramEnd"/>
      <w:r w:rsidRPr="00C54CEE">
        <w:t>的渲染时间可以适当放宽，但仍应控制在儿童可接受的等待范围内。</w:t>
      </w:r>
    </w:p>
    <w:p w14:paraId="206D3FF0" w14:textId="0AAEF663" w:rsidR="00C54CEE" w:rsidRDefault="00C54CEE" w:rsidP="00C54CEE">
      <w:pPr>
        <w:ind w:firstLineChars="200" w:firstLine="480"/>
      </w:pPr>
      <w:r w:rsidRPr="00C54CEE">
        <w:t>因此系统需要采用异步处理和分阶段反馈的方式降低感知延迟。文本内容可以优先返回给前端，让用户先进入下一页阅读；插图生成则在后台继续执行，完成后再更新页面图片。这样处理后，用户不必在空白界面上等待完整图文全部生成，阅读过程的中断感会相对减弱。前端也需要配合设计过渡状态。生成请求发出后，界面应展示明确的加载动画或提示信息，并在任务进行期间暂时锁定关键操作按钮，避免儿童连续点击导致重复提交。</w:t>
      </w:r>
    </w:p>
    <w:p w14:paraId="21B9DF83" w14:textId="5F2ED4B8" w:rsidR="00C54CEE" w:rsidRDefault="00C54CEE" w:rsidP="00C54CEE">
      <w:pPr>
        <w:pStyle w:val="3"/>
        <w:spacing w:before="120"/>
      </w:pPr>
      <w:bookmarkStart w:id="36" w:name="_Toc229929079"/>
      <w:r>
        <w:rPr>
          <w:rFonts w:hint="eastAsia"/>
        </w:rPr>
        <w:t>3.4.2  儿童内容安全要求</w:t>
      </w:r>
      <w:bookmarkEnd w:id="36"/>
    </w:p>
    <w:p w14:paraId="5A71F9A7" w14:textId="13C52AE7" w:rsidR="00C54CEE" w:rsidRDefault="00C54CEE" w:rsidP="00C54CEE">
      <w:pPr>
        <w:ind w:firstLineChars="200" w:firstLine="480"/>
      </w:pPr>
      <w:r w:rsidRPr="00C54CEE">
        <w:t>面向儿童的生成内容必须具备更严格的安全边界。大语言模型虽然能够根据提示词生成温和、童趣的内容，但其输出仍然可能受到用户输入、上下文偏移或模型幻觉的影响，出现不适合儿童阅读的文本。</w:t>
      </w:r>
      <w:proofErr w:type="spellStart"/>
      <w:r w:rsidR="00D6536E" w:rsidRPr="00D6536E">
        <w:t>Kasneci</w:t>
      </w:r>
      <w:proofErr w:type="spellEnd"/>
      <w:r w:rsidR="00D6536E" w:rsidRPr="00D6536E">
        <w:t>等人在关于大语言模型教育应用的研究中指出，大语言模型能够支持内容生成、个性化学习和互动式学习体验，但同时也存在输出偏差、误用风险、需要持续人工监督等问题</w:t>
      </w:r>
      <w:r w:rsidR="00D6536E">
        <w:rPr>
          <w:vertAlign w:val="superscript"/>
        </w:rPr>
        <w:t>[1</w:t>
      </w:r>
      <w:r w:rsidR="00227FA8">
        <w:rPr>
          <w:vertAlign w:val="superscript"/>
        </w:rPr>
        <w:t>5</w:t>
      </w:r>
      <w:r w:rsidR="00D6536E">
        <w:rPr>
          <w:vertAlign w:val="superscript"/>
        </w:rPr>
        <w:t>]</w:t>
      </w:r>
      <w:r w:rsidR="00D6536E">
        <w:rPr>
          <w:rFonts w:hint="eastAsia"/>
        </w:rPr>
        <w:t>。</w:t>
      </w:r>
      <w:r w:rsidRPr="00C54CEE">
        <w:t>因此，系统不能只依靠模型自觉遵守提示词，而应建立多层次的内容安全机制。</w:t>
      </w:r>
    </w:p>
    <w:p w14:paraId="3BAC617B" w14:textId="50878F49" w:rsidR="00C54CEE" w:rsidRDefault="00C54CEE" w:rsidP="00C54CEE">
      <w:pPr>
        <w:ind w:firstLineChars="200" w:firstLine="480"/>
      </w:pPr>
      <w:r w:rsidRPr="00C54CEE">
        <w:t>事前约束通过系统提示词限定生成内容的风格和边界，要求模型避免暴力、血腥、恐怖惊吓、成人化表达、危险模仿等不适宜元素。对于用户自定义输入，也应尽量进行</w:t>
      </w:r>
      <w:r w:rsidRPr="00C54CEE">
        <w:lastRenderedPageBreak/>
        <w:t>基础合法性检查，避免明显恶意或危险倾向的内容直接进入生成流程。这里不宜把安全责任完全推给后续审核，因为输入阶段的约束越清晰，后续生成越稳定。</w:t>
      </w:r>
    </w:p>
    <w:p w14:paraId="2CAF1B84" w14:textId="33309601" w:rsidR="00C54CEE" w:rsidRDefault="00C54CEE" w:rsidP="00C54CEE">
      <w:pPr>
        <w:ind w:firstLineChars="200" w:firstLine="480"/>
      </w:pPr>
      <w:r w:rsidRPr="00C54CEE">
        <w:t>事后审核则用于处理模型输出的不确定性。系统应引入独立的</w:t>
      </w:r>
      <w:r w:rsidRPr="00C54CEE">
        <w:t>Critic</w:t>
      </w:r>
      <w:r w:rsidRPr="00C54CEE">
        <w:t>安全审查模块，对旁白和主角台词进行儿童适宜性判断。当检测到暴力、恐怖、过度负面情绪或其他不适宜内容时，系统应阻断该轮结果进入展示流程，并触发重新生成回复。</w:t>
      </w:r>
    </w:p>
    <w:p w14:paraId="658FD68A" w14:textId="7DF1F293" w:rsidR="00C54CEE" w:rsidRDefault="00C54CEE" w:rsidP="00C54CEE">
      <w:pPr>
        <w:pStyle w:val="3"/>
        <w:spacing w:before="120"/>
      </w:pPr>
      <w:bookmarkStart w:id="37" w:name="_Toc229929080"/>
      <w:r>
        <w:rPr>
          <w:rFonts w:hint="eastAsia"/>
        </w:rPr>
        <w:t>3.4.3  易用性要求</w:t>
      </w:r>
      <w:bookmarkEnd w:id="37"/>
    </w:p>
    <w:p w14:paraId="38AB6E86" w14:textId="5E7CE20F" w:rsidR="00C54CEE" w:rsidRDefault="00C54CEE" w:rsidP="00C54CEE">
      <w:pPr>
        <w:ind w:firstLineChars="200" w:firstLine="480"/>
      </w:pPr>
      <w:r w:rsidRPr="00C54CEE">
        <w:t>低龄儿童通常使用平板电脑、家用大屏或普通浏览器访问系统，设备尺寸和操作方式存在差异。前端页面需要具备响应式布局能力，确保在不同屏幕下仍能正常显示故事文本、插图、选项按钮和剧情树组件。</w:t>
      </w:r>
      <w:r w:rsidRPr="00C54CEE">
        <w:t>Chrome</w:t>
      </w:r>
      <w:r w:rsidRPr="00C54CEE">
        <w:t>、</w:t>
      </w:r>
      <w:r w:rsidRPr="00C54CEE">
        <w:t>Edge</w:t>
      </w:r>
      <w:r w:rsidRPr="00C54CEE">
        <w:t>、</w:t>
      </w:r>
      <w:r w:rsidRPr="00C54CEE">
        <w:t>Safari</w:t>
      </w:r>
      <w:r w:rsidRPr="00C54CEE">
        <w:t>等主流浏览器应能够完成基本交互流程，不应依赖某一特定浏览器的非标准能力。</w:t>
      </w:r>
    </w:p>
    <w:p w14:paraId="055ED1D4" w14:textId="5382889D" w:rsidR="00C54CEE" w:rsidRDefault="00C54CEE" w:rsidP="00C54CEE">
      <w:pPr>
        <w:ind w:firstLineChars="200" w:firstLine="480"/>
      </w:pPr>
      <w:r w:rsidRPr="00C54CEE">
        <w:t>儿童用户不适合处理复杂设置和多层菜单，系统主流程应保持清晰，尽量围绕</w:t>
      </w:r>
      <w:r w:rsidRPr="00C54CEE">
        <w:t>“</w:t>
      </w:r>
      <w:r w:rsidRPr="00C54CEE">
        <w:t>创建故事、阅读页面、选择分支、查看剧情树</w:t>
      </w:r>
      <w:r w:rsidRPr="00C54CEE">
        <w:t>”</w:t>
      </w:r>
      <w:r w:rsidRPr="00C54CEE">
        <w:t>展开。按钮尺寸要足够大，文字说明要短，颜色和状态反馈要明显。对于家长用户，注册登录、故事管理和继续阅读等操作也应保持低门槛，避免额外配置影响实际使用。</w:t>
      </w:r>
    </w:p>
    <w:p w14:paraId="77679C22" w14:textId="0C570A36" w:rsidR="006A7BFD" w:rsidRDefault="006A7BFD" w:rsidP="006A7BFD">
      <w:pPr>
        <w:pStyle w:val="2"/>
        <w:spacing w:before="120"/>
      </w:pPr>
      <w:bookmarkStart w:id="38" w:name="_Toc229929081"/>
      <w:r>
        <w:rPr>
          <w:rFonts w:hint="eastAsia"/>
        </w:rPr>
        <w:t xml:space="preserve">3.5  </w:t>
      </w:r>
      <w:r w:rsidRPr="006A7BFD">
        <w:t>设计目标归纳</w:t>
      </w:r>
      <w:bookmarkEnd w:id="38"/>
    </w:p>
    <w:p w14:paraId="38C72447" w14:textId="13AD981B" w:rsidR="006A7BFD" w:rsidRDefault="006A7BFD" w:rsidP="006A7BFD">
      <w:pPr>
        <w:ind w:firstLineChars="200" w:firstLine="480"/>
      </w:pPr>
      <w:r w:rsidRPr="006A7BFD">
        <w:t>通过前文分析可以看出，本系统的设计难点并不只是完成一次性的文本或图像生成，而是在儿童持续交互过程中维持故事、角色和内容安全的稳定性。面向儿童的可</w:t>
      </w:r>
      <w:proofErr w:type="gramStart"/>
      <w:r w:rsidRPr="006A7BFD">
        <w:t>交互式绘本需要</w:t>
      </w:r>
      <w:proofErr w:type="gramEnd"/>
      <w:r w:rsidRPr="006A7BFD">
        <w:t>支持多轮选择、分支回溯和连续插图展示，因此系统设计需要重点解决以下几个问题。</w:t>
      </w:r>
    </w:p>
    <w:p w14:paraId="16CC92EF" w14:textId="2E7E7A86" w:rsidR="007A46DE" w:rsidRPr="007A46DE" w:rsidRDefault="0060609C" w:rsidP="007A46DE">
      <w:pPr>
        <w:ind w:firstLineChars="200" w:firstLine="480"/>
      </w:pPr>
      <w:r>
        <w:rPr>
          <w:rFonts w:hint="eastAsia"/>
        </w:rPr>
        <w:t>一方面是文本生成</w:t>
      </w:r>
      <w:r w:rsidR="007A46DE" w:rsidRPr="007A46DE">
        <w:t>，本文将重点考察多角色协同机制是否比单智能体生成更有利于维持主角设定和剧情连贯性。后续第</w:t>
      </w:r>
      <w:r w:rsidR="007A46DE" w:rsidRPr="007A46DE">
        <w:t>4</w:t>
      </w:r>
      <w:r w:rsidR="007A46DE" w:rsidRPr="007A46DE">
        <w:t>章将通过文本一致性实验，对比两种生成方式在多轮交互后的角色性格稳定性，并据此确定文本生成端的核心架构。</w:t>
      </w:r>
    </w:p>
    <w:p w14:paraId="412D8862" w14:textId="15066033" w:rsidR="007A46DE" w:rsidRPr="007A46DE" w:rsidRDefault="007A46DE" w:rsidP="007A46DE">
      <w:pPr>
        <w:ind w:firstLineChars="200" w:firstLine="480"/>
      </w:pPr>
      <w:r w:rsidRPr="007A46DE">
        <w:t>在图像生成方面，本文将重点比较不同角色一致性控制方案在生成效果、流程复杂度和交互效率上的差异。由于儿童</w:t>
      </w:r>
      <w:proofErr w:type="gramStart"/>
      <w:r w:rsidRPr="007A46DE">
        <w:t>互动绘本需要</w:t>
      </w:r>
      <w:proofErr w:type="gramEnd"/>
      <w:r w:rsidRPr="007A46DE">
        <w:t>频繁生成新页面，图像方案不能只追求单张图片质量，还需要兼顾等待时间、中文提示词适配和系统集成成本。</w:t>
      </w:r>
      <w:r w:rsidR="002772E5">
        <w:rPr>
          <w:rFonts w:hint="eastAsia"/>
        </w:rPr>
        <w:t>下面一章</w:t>
      </w:r>
      <w:r w:rsidRPr="007A46DE">
        <w:t>将围绕这些因素进行方案对比，并确定正式系统采用的图像生成流程。</w:t>
      </w:r>
    </w:p>
    <w:p w14:paraId="32B3F993" w14:textId="3F4E659D" w:rsidR="00C54CEE" w:rsidRDefault="00C54CEE" w:rsidP="00C54CEE">
      <w:pPr>
        <w:pStyle w:val="1"/>
        <w:pageBreakBefore/>
      </w:pPr>
      <w:bookmarkStart w:id="39" w:name="_Toc229929082"/>
      <w:r>
        <w:rPr>
          <w:rFonts w:hint="eastAsia"/>
        </w:rPr>
        <w:lastRenderedPageBreak/>
        <w:t>4  模型评估与技术选型</w:t>
      </w:r>
      <w:bookmarkEnd w:id="39"/>
    </w:p>
    <w:p w14:paraId="41D9DA76" w14:textId="45A2A1D6" w:rsidR="00C54CEE" w:rsidRDefault="006241B0" w:rsidP="006241B0">
      <w:pPr>
        <w:pStyle w:val="2"/>
        <w:spacing w:before="120"/>
      </w:pPr>
      <w:bookmarkStart w:id="40" w:name="_Toc229929083"/>
      <w:r>
        <w:rPr>
          <w:rFonts w:hint="eastAsia"/>
        </w:rPr>
        <w:t xml:space="preserve">4.1  </w:t>
      </w:r>
      <w:r w:rsidRPr="006241B0">
        <w:t>文本生成模型的一致性评估</w:t>
      </w:r>
      <w:bookmarkEnd w:id="40"/>
    </w:p>
    <w:p w14:paraId="38AD4CA6" w14:textId="54DD5E72" w:rsidR="005439BD" w:rsidRDefault="005439BD" w:rsidP="005439BD">
      <w:pPr>
        <w:ind w:firstLineChars="200" w:firstLine="480"/>
      </w:pPr>
      <w:r w:rsidRPr="005439BD">
        <w:t>在交互式图文故事生成系统的设计中，大语言模型承担着核心的剧本与台词生成任务。然而，在多轮交互的长文本驱动下，通用大语言模型极易出现上下文遗忘与逻辑崩坏。为了科学确立最终的文本生成架构，本节首先针对多轮交互环境下的角色性格一致性问题展开实验评估，并以此作为系统技术选型的客观依据。</w:t>
      </w:r>
    </w:p>
    <w:p w14:paraId="59FAF090" w14:textId="27223C37" w:rsidR="005439BD" w:rsidRDefault="005439BD" w:rsidP="005439BD">
      <w:pPr>
        <w:pStyle w:val="3"/>
        <w:spacing w:before="120"/>
      </w:pPr>
      <w:bookmarkStart w:id="41" w:name="_Toc229929084"/>
      <w:r>
        <w:rPr>
          <w:rFonts w:hint="eastAsia"/>
        </w:rPr>
        <w:t xml:space="preserve">4.1.1  </w:t>
      </w:r>
      <w:proofErr w:type="gramStart"/>
      <w:r>
        <w:rPr>
          <w:rFonts w:hint="eastAsia"/>
        </w:rPr>
        <w:t>交互式绘本中</w:t>
      </w:r>
      <w:proofErr w:type="gramEnd"/>
      <w:r>
        <w:rPr>
          <w:rFonts w:hint="eastAsia"/>
        </w:rPr>
        <w:t>的角色性格变化问题</w:t>
      </w:r>
      <w:bookmarkEnd w:id="41"/>
    </w:p>
    <w:p w14:paraId="15E09939" w14:textId="3479945E" w:rsidR="00660DD6" w:rsidRDefault="00660DD6" w:rsidP="00660DD6">
      <w:pPr>
        <w:ind w:firstLineChars="200" w:firstLine="480"/>
      </w:pPr>
      <w:r w:rsidRPr="00660DD6">
        <w:t>在面向儿童的可</w:t>
      </w:r>
      <w:proofErr w:type="gramStart"/>
      <w:r w:rsidRPr="00660DD6">
        <w:t>交互式绘本中</w:t>
      </w:r>
      <w:proofErr w:type="gramEnd"/>
      <w:r w:rsidRPr="00660DD6">
        <w:t>，维持主角设定的连续性是保障阅读沉浸感的核心前提。随着故事交互轮数的不断增加，大语言模型极易受到前文剧情内容的注意力劫持。模型往往会在后续对话中忽略主角初始设定的胆小或</w:t>
      </w:r>
      <w:r w:rsidR="00D821A6">
        <w:rPr>
          <w:rFonts w:hint="eastAsia"/>
        </w:rPr>
        <w:t>温柔</w:t>
      </w:r>
      <w:r w:rsidRPr="00660DD6">
        <w:t>特质，导致主角生成极其勇敢、好斗的突变台词。这种因长上下文干扰而引发的角色内在属性非预期变化被称为角色漂移（</w:t>
      </w:r>
      <w:r w:rsidRPr="00660DD6">
        <w:t>Character Drift</w:t>
      </w:r>
      <w:r w:rsidRPr="00660DD6">
        <w:t>）。对于认知发展阶段的儿童读者而言，角色性格的前后矛盾会严重破坏故事的逻辑连贯性与系统的教育意义。</w:t>
      </w:r>
    </w:p>
    <w:p w14:paraId="2A9A3A08" w14:textId="43419712" w:rsidR="00B25417" w:rsidRDefault="00B25417" w:rsidP="00660DD6">
      <w:pPr>
        <w:ind w:firstLineChars="200" w:firstLine="480"/>
      </w:pPr>
      <w:r w:rsidRPr="00B25417">
        <w:t>Hatsuno</w:t>
      </w:r>
      <w:r w:rsidRPr="00B25417">
        <w:t>等人在关于检测</w:t>
      </w:r>
      <w:r w:rsidRPr="00B25417">
        <w:t>AI</w:t>
      </w:r>
      <w:r w:rsidRPr="00B25417">
        <w:t>角色性格非预期变化的研究中指出</w:t>
      </w:r>
      <w:r w:rsidR="00BD3FAA">
        <w:rPr>
          <w:rFonts w:hint="eastAsia"/>
        </w:rPr>
        <w:t>，</w:t>
      </w:r>
      <w:r w:rsidRPr="00B25417">
        <w:t>AI</w:t>
      </w:r>
      <w:r w:rsidRPr="00B25417">
        <w:t>角色在背景与故事的更新过程中，其性格可能发生非预期的偏移，从而破坏内容场景的一致性</w:t>
      </w:r>
      <w:r>
        <w:rPr>
          <w:vertAlign w:val="superscript"/>
        </w:rPr>
        <w:t>[</w:t>
      </w:r>
      <w:r w:rsidR="00251EF5">
        <w:rPr>
          <w:vertAlign w:val="superscript"/>
        </w:rPr>
        <w:t>6</w:t>
      </w:r>
      <w:r>
        <w:rPr>
          <w:vertAlign w:val="superscript"/>
        </w:rPr>
        <w:t>]</w:t>
      </w:r>
      <w:r w:rsidRPr="00B25417">
        <w:t>。为了有效量化这一偏移，</w:t>
      </w:r>
      <w:r w:rsidRPr="00B25417">
        <w:t>Hatsuno</w:t>
      </w:r>
      <w:r w:rsidRPr="00B25417">
        <w:t>等人提出了基于大五人格的评测</w:t>
      </w:r>
      <w:r>
        <w:rPr>
          <w:rFonts w:hint="eastAsia"/>
        </w:rPr>
        <w:t>方法。</w:t>
      </w:r>
      <w:r w:rsidRPr="00B25417">
        <w:t>本研究以此理论为基础，并针对</w:t>
      </w:r>
      <w:proofErr w:type="gramStart"/>
      <w:r w:rsidRPr="00B25417">
        <w:t>交互式绘本的</w:t>
      </w:r>
      <w:proofErr w:type="gramEnd"/>
      <w:r w:rsidRPr="00B25417">
        <w:t>长上下文干扰</w:t>
      </w:r>
      <w:r>
        <w:rPr>
          <w:rFonts w:hint="eastAsia"/>
        </w:rPr>
        <w:t>问题</w:t>
      </w:r>
      <w:r w:rsidRPr="00B25417">
        <w:t>进行了场景迁移，构建了基于特征向量空间距离与大模型零样本预测的双重评估框架。本实验设定了对照组（单智能体上下文直接生成）与实验组（本系统所采用的</w:t>
      </w:r>
      <w:r w:rsidRPr="00B25417">
        <w:t>Director-Actor-Critic</w:t>
      </w:r>
      <w:r w:rsidRPr="00B25417">
        <w:t>多智能体架构），以对比验证不同架构在维持性格一致性上的表现。</w:t>
      </w:r>
    </w:p>
    <w:p w14:paraId="37BFAF2E" w14:textId="3C9289B0" w:rsidR="006241B0" w:rsidRDefault="004B7021" w:rsidP="004B7021">
      <w:pPr>
        <w:pStyle w:val="3"/>
        <w:spacing w:before="120"/>
      </w:pPr>
      <w:bookmarkStart w:id="42" w:name="_Toc229929085"/>
      <w:r>
        <w:t xml:space="preserve">4.1.2  </w:t>
      </w:r>
      <w:r w:rsidRPr="004B7021">
        <w:t>实验方案设计</w:t>
      </w:r>
      <w:bookmarkEnd w:id="42"/>
    </w:p>
    <w:p w14:paraId="774C0865" w14:textId="6C9E214F" w:rsidR="004B7021" w:rsidRDefault="004B7021" w:rsidP="004B7021">
      <w:pPr>
        <w:ind w:firstLineChars="200" w:firstLine="480"/>
      </w:pPr>
      <w:r w:rsidRPr="004B7021">
        <w:t>为确保评估的严谨性，本研究参考</w:t>
      </w:r>
      <w:r w:rsidR="00561CD0">
        <w:rPr>
          <w:rFonts w:hint="eastAsia"/>
        </w:rPr>
        <w:t>了</w:t>
      </w:r>
      <w:r w:rsidRPr="004B7021">
        <w:t>IPIP-NEO-120</w:t>
      </w:r>
      <w:r w:rsidRPr="004B7021">
        <w:t>心理学量表</w:t>
      </w:r>
      <w:r w:rsidR="006771B9">
        <w:rPr>
          <w:vertAlign w:val="superscript"/>
        </w:rPr>
        <w:t>[1</w:t>
      </w:r>
      <w:r w:rsidR="00227FA8">
        <w:rPr>
          <w:vertAlign w:val="superscript"/>
        </w:rPr>
        <w:t>6</w:t>
      </w:r>
      <w:r w:rsidR="006771B9">
        <w:rPr>
          <w:vertAlign w:val="superscript"/>
        </w:rPr>
        <w:t>]</w:t>
      </w:r>
      <w:r w:rsidRPr="004B7021">
        <w:t>，在测评过程中，系统强制模型以第一人称视角作答，</w:t>
      </w:r>
      <w:r w:rsidR="00E30088">
        <w:rPr>
          <w:rFonts w:hint="eastAsia"/>
        </w:rPr>
        <w:t>并且</w:t>
      </w:r>
      <w:r w:rsidRPr="004B7021">
        <w:t>禁止提及剧情中出现的具体道具词汇，</w:t>
      </w:r>
      <w:r w:rsidR="00E30088">
        <w:rPr>
          <w:rFonts w:hint="eastAsia"/>
        </w:rPr>
        <w:t>防止角色回答受到剧情中的道具影响</w:t>
      </w:r>
      <w:r w:rsidRPr="004B7021">
        <w:t>，确保提取的文本能纯粹反映角色的心理。实验首先获取系统在第</w:t>
      </w:r>
      <w:r w:rsidRPr="004B7021">
        <w:t>0</w:t>
      </w:r>
      <w:r w:rsidRPr="004B7021">
        <w:t>轮</w:t>
      </w:r>
      <w:proofErr w:type="gramStart"/>
      <w:r w:rsidRPr="004B7021">
        <w:t>交互时</w:t>
      </w:r>
      <w:proofErr w:type="gramEnd"/>
      <w:r w:rsidRPr="004B7021">
        <w:t>的基准台词（</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4B7021">
        <w:t>），随后经过</w:t>
      </w:r>
      <w:r w:rsidRPr="004B7021">
        <w:t>10</w:t>
      </w:r>
      <w:r w:rsidRPr="004B7021">
        <w:t>轮干扰剧情后，分别获取对照组与实验组生成的待测台词（</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4B7021">
        <w:t>），以此作为后续评估的输入数据。</w:t>
      </w:r>
    </w:p>
    <w:p w14:paraId="05744079" w14:textId="09F28C09" w:rsidR="009E1DC2" w:rsidRPr="004B7021" w:rsidRDefault="009E1DC2" w:rsidP="004B7021">
      <w:pPr>
        <w:ind w:firstLineChars="200" w:firstLine="480"/>
      </w:pPr>
      <w:r w:rsidRPr="009E1DC2">
        <w:t>本实验以相同的主角初始设定、故事主题和用户选择路径作为控制变量，分别构造单</w:t>
      </w:r>
      <w:proofErr w:type="gramStart"/>
      <w:r w:rsidRPr="009E1DC2">
        <w:t>智能体生成组</w:t>
      </w:r>
      <w:proofErr w:type="gramEnd"/>
      <w:r w:rsidRPr="009E1DC2">
        <w:t>和多角色协同生成组。对照组由</w:t>
      </w:r>
      <w:proofErr w:type="gramStart"/>
      <w:r w:rsidRPr="009E1DC2">
        <w:t>单一大</w:t>
      </w:r>
      <w:proofErr w:type="gramEnd"/>
      <w:r w:rsidRPr="009E1DC2">
        <w:t>语言模型根据完整上下文直接生成下一页旁白、台词和选项</w:t>
      </w:r>
      <w:r w:rsidR="00D56953">
        <w:rPr>
          <w:rFonts w:hint="eastAsia"/>
        </w:rPr>
        <w:t>。</w:t>
      </w:r>
      <w:r w:rsidRPr="009E1DC2">
        <w:t>实验组采用</w:t>
      </w:r>
      <w:r w:rsidRPr="009E1DC2">
        <w:t>Director-Actor-Critic</w:t>
      </w:r>
      <w:r w:rsidRPr="009E1DC2">
        <w:t>流程。两组均在相同交互轮数下生成故事文本，并提取主角第一人称台词作为角色稳定性评估对象。这样设置</w:t>
      </w:r>
      <w:r w:rsidR="00010030">
        <w:rPr>
          <w:rFonts w:hint="eastAsia"/>
        </w:rPr>
        <w:t>可</w:t>
      </w:r>
      <w:r w:rsidR="00010030">
        <w:rPr>
          <w:rFonts w:hint="eastAsia"/>
        </w:rPr>
        <w:lastRenderedPageBreak/>
        <w:t>以</w:t>
      </w:r>
      <w:r w:rsidRPr="009E1DC2">
        <w:t>尽量排除</w:t>
      </w:r>
      <w:r w:rsidR="00010030">
        <w:rPr>
          <w:rFonts w:hint="eastAsia"/>
        </w:rPr>
        <w:t>因为</w:t>
      </w:r>
      <w:r w:rsidRPr="009E1DC2">
        <w:t>故事</w:t>
      </w:r>
      <w:r w:rsidR="00010030">
        <w:rPr>
          <w:rFonts w:hint="eastAsia"/>
        </w:rPr>
        <w:t>的</w:t>
      </w:r>
      <w:r w:rsidRPr="009E1DC2">
        <w:t>主题和用户选择差异带来的影响，使比较重点集中在生成架构本身。</w:t>
      </w:r>
    </w:p>
    <w:p w14:paraId="3E04E1A2" w14:textId="40D407C2" w:rsidR="004B7021" w:rsidRDefault="004B7021" w:rsidP="004B7021">
      <w:pPr>
        <w:pStyle w:val="3"/>
        <w:spacing w:before="120"/>
      </w:pPr>
      <w:bookmarkStart w:id="43" w:name="_Toc229929086"/>
      <w:r>
        <w:t xml:space="preserve">4.1.3  </w:t>
      </w:r>
      <w:r w:rsidRPr="004B7021">
        <w:t>基于句向量相似度的稳定性分析</w:t>
      </w:r>
      <w:bookmarkEnd w:id="43"/>
    </w:p>
    <w:p w14:paraId="046C5333" w14:textId="3668CB8A" w:rsidR="004B7021" w:rsidRDefault="004B7021" w:rsidP="004B7021">
      <w:pPr>
        <w:ind w:firstLineChars="200" w:firstLine="480"/>
      </w:pPr>
      <w:r>
        <w:rPr>
          <w:rFonts w:hint="eastAsia"/>
        </w:rPr>
        <w:t>此</w:t>
      </w:r>
      <w:r w:rsidRPr="004B7021">
        <w:t>方法通过将自然语言映射为高维特征空间中的连续向量，以计算基准状态与待测状态之间的语义距离</w:t>
      </w:r>
      <w:r w:rsidR="0032323F">
        <w:rPr>
          <w:rFonts w:hint="eastAsia"/>
        </w:rPr>
        <w:t>。</w:t>
      </w:r>
      <w:r w:rsidRPr="004B7021">
        <w:t>实验</w:t>
      </w:r>
      <w:r>
        <w:rPr>
          <w:rFonts w:hint="eastAsia"/>
        </w:rPr>
        <w:t>使用</w:t>
      </w:r>
      <w:r w:rsidRPr="004B7021">
        <w:t>北京智源人工智能研究院开源的</w:t>
      </w:r>
      <w:proofErr w:type="gramStart"/>
      <w:r w:rsidRPr="004B7021">
        <w:t>预训练</w:t>
      </w:r>
      <w:proofErr w:type="gramEnd"/>
      <w:r w:rsidRPr="004B7021">
        <w:t>中文句向量模型</w:t>
      </w:r>
      <w:r w:rsidRPr="004B7021">
        <w:t xml:space="preserve"> bge-small-zh-v1.5</w:t>
      </w:r>
      <w:r w:rsidRPr="004B7021">
        <w:t>进行文本向量化。对于基准台词</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4B7021">
        <w:t>与待测台词</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4B7021">
        <w:t>，其对应的特征向量分别记为</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r>
                  <w:rPr>
                    <w:rFonts w:ascii="Cambria Math" w:hAnsi="Cambria Math"/>
                  </w:rPr>
                  <m:t>0</m:t>
                </m:r>
              </m:sub>
            </m:sSub>
          </m:sub>
        </m:sSub>
      </m:oMath>
      <w:r w:rsidRPr="004B7021">
        <w:t>与</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r>
                  <w:rPr>
                    <w:rFonts w:ascii="Cambria Math" w:hAnsi="Cambria Math"/>
                  </w:rPr>
                  <m:t>n</m:t>
                </m:r>
              </m:sub>
            </m:sSub>
          </m:sub>
        </m:sSub>
      </m:oMath>
      <w:r w:rsidR="0032323F">
        <w:rPr>
          <w:rFonts w:hint="eastAsia"/>
        </w:rPr>
        <w:t>。</w:t>
      </w:r>
      <w:r w:rsidRPr="004B7021">
        <w:t>性格的一致性可通过特征空间中两向量的余弦相似度进行量化，其数学表达公式如</w:t>
      </w:r>
      <w:r>
        <w:rPr>
          <w:rFonts w:hint="eastAsia"/>
        </w:rPr>
        <w:t>4.1</w:t>
      </w:r>
      <w:r>
        <w:rPr>
          <w:rFonts w:hint="eastAsia"/>
        </w:rPr>
        <w:t>所示</w:t>
      </w:r>
      <w:r w:rsidR="00950CC1">
        <w:rPr>
          <w:rFonts w:hint="eastAsia"/>
        </w:rPr>
        <w:t>。</w:t>
      </w:r>
    </w:p>
    <w:p w14:paraId="5BF4851B" w14:textId="329CD82F" w:rsidR="004B7021" w:rsidRDefault="004B7021" w:rsidP="003D3E82">
      <w:pPr>
        <w:ind w:firstLineChars="200" w:firstLine="480"/>
        <w:jc w:val="center"/>
      </w:pPr>
      <m:oMath>
        <m:r>
          <w:rPr>
            <w:rFonts w:ascii="Cambria Math" w:hAnsi="Cambria Math"/>
          </w:rPr>
          <m:t>Sim(</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r>
                  <w:rPr>
                    <w:rFonts w:ascii="Cambria Math" w:hAnsi="Cambria Math"/>
                  </w:rPr>
                  <m:t>0</m:t>
                </m:r>
              </m:sub>
            </m:sSub>
          </m:sub>
        </m:sSub>
        <m: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r>
                  <w:rPr>
                    <w:rFonts w:ascii="Cambria Math" w:hAnsi="Cambria Math"/>
                  </w:rPr>
                  <m:t>n</m:t>
                </m:r>
              </m:sub>
            </m:sSub>
          </m:sub>
        </m:sSub>
        <m:r>
          <w:rPr>
            <w:rFonts w:ascii="Cambria Math" w:hAnsi="Cambria Math"/>
          </w:rPr>
          <m:t>)=</m:t>
        </m:r>
        <m:r>
          <m:rPr>
            <m:sty m:val="p"/>
          </m:rPr>
          <w:rPr>
            <w:rFonts w:ascii="Cambria Math" w:hAnsi="Cambria Math"/>
          </w:rPr>
          <m:t>cos</m:t>
        </m:r>
        <m:r>
          <w:rPr>
            <w:rFonts w:ascii="Cambria Math" w:hAnsi="Cambria Math"/>
          </w:rPr>
          <m:t>⁡(θ)=</m:t>
        </m:r>
        <m:f>
          <m:fPr>
            <m:ctrlPr>
              <w:rPr>
                <w:rFonts w:ascii="Cambria Math" w:hAnsi="Cambria Math"/>
              </w:rPr>
            </m:ctrlPr>
          </m:fPr>
          <m:num>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r>
                      <w:rPr>
                        <w:rFonts w:ascii="Cambria Math" w:hAnsi="Cambria Math"/>
                      </w:rPr>
                      <m:t>0</m:t>
                    </m:r>
                  </m:sub>
                </m:sSub>
              </m:sub>
            </m:sSub>
            <m: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r>
                      <w:rPr>
                        <w:rFonts w:ascii="Cambria Math" w:hAnsi="Cambria Math"/>
                      </w:rPr>
                      <m:t>n</m:t>
                    </m:r>
                  </m:sub>
                </m:sSub>
              </m:sub>
            </m:sSub>
          </m:num>
          <m:den>
            <m: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r>
                      <w:rPr>
                        <w:rFonts w:ascii="Cambria Math" w:hAnsi="Cambria Math"/>
                      </w:rPr>
                      <m:t>0</m:t>
                    </m:r>
                  </m:sub>
                </m:sSub>
              </m:sub>
            </m:sSub>
            <m: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m:t>
                    </m:r>
                  </m:e>
                  <m:sub>
                    <m:r>
                      <w:rPr>
                        <w:rFonts w:ascii="Cambria Math" w:hAnsi="Cambria Math"/>
                      </w:rPr>
                      <m:t>n</m:t>
                    </m:r>
                  </m:sub>
                </m:sSub>
              </m:sub>
            </m:sSub>
            <m:r>
              <w:rPr>
                <w:rFonts w:ascii="Cambria Math" w:hAnsi="Cambria Math"/>
              </w:rPr>
              <m:t>‖</m:t>
            </m:r>
          </m:den>
        </m:f>
      </m:oMath>
      <w:r>
        <w:rPr>
          <w:rFonts w:hint="eastAsia"/>
        </w:rPr>
        <w:t xml:space="preserve">  </w:t>
      </w:r>
      <w:r>
        <w:rPr>
          <w:rFonts w:hint="eastAsia"/>
        </w:rPr>
        <w:t>（</w:t>
      </w:r>
      <w:r>
        <w:rPr>
          <w:rFonts w:hint="eastAsia"/>
        </w:rPr>
        <w:t>4.1</w:t>
      </w:r>
      <w:r>
        <w:rPr>
          <w:rFonts w:hint="eastAsia"/>
        </w:rPr>
        <w:t>）</w:t>
      </w:r>
    </w:p>
    <w:p w14:paraId="70DEA57E" w14:textId="106CB557" w:rsidR="003D3E82" w:rsidRDefault="003D3E82" w:rsidP="00B97C2E">
      <w:pPr>
        <w:ind w:firstLineChars="200" w:firstLine="480"/>
      </w:pPr>
      <w:r w:rsidRPr="003D3E82">
        <w:t>该公式排除了文本长度的干扰，相似度越接近</w:t>
      </w:r>
      <w:r w:rsidR="0075193E">
        <w:rPr>
          <w:rFonts w:hint="eastAsia"/>
        </w:rPr>
        <w:t>1</w:t>
      </w:r>
      <w:r w:rsidRPr="003D3E82">
        <w:t>，表明语义夹角越小，性格维持得越好；越接近</w:t>
      </w:r>
      <w:r w:rsidR="0075193E">
        <w:rPr>
          <w:rFonts w:hint="eastAsia"/>
        </w:rPr>
        <w:t>0</w:t>
      </w:r>
      <w:r w:rsidRPr="003D3E82">
        <w:t>或负数，则表明性格发生了严重偏离。</w:t>
      </w:r>
      <w:r w:rsidR="00094241" w:rsidRPr="00094241">
        <w:t>在具体提取主角台词时，为了防止剧情中具体的词汇对特征向量的余弦相似度计算产生干扰，实验在调用提取提示词时采取了严格的视角限制，要求模型剥离环境因素，</w:t>
      </w:r>
      <w:r w:rsidR="005364BD">
        <w:rPr>
          <w:rFonts w:hint="eastAsia"/>
        </w:rPr>
        <w:t>只</w:t>
      </w:r>
      <w:r w:rsidR="00094241" w:rsidRPr="00094241">
        <w:t>输出角色的心理活动</w:t>
      </w:r>
      <w:r w:rsidR="001207EF">
        <w:rPr>
          <w:rFonts w:hint="eastAsia"/>
        </w:rPr>
        <w:t>。</w:t>
      </w:r>
      <w:r w:rsidR="00094241" w:rsidRPr="00094241">
        <w:t>此外</w:t>
      </w:r>
      <w:r w:rsidR="009376ED">
        <w:rPr>
          <w:rFonts w:hint="eastAsia"/>
        </w:rPr>
        <w:t>，</w:t>
      </w:r>
      <w:r w:rsidR="00094241" w:rsidRPr="00094241">
        <w:t>考虑到大语言模型生成的随机性，单次评测难以反映架构的真实稳定性。系统分别进行了</w:t>
      </w:r>
      <w:r w:rsidR="00094241" w:rsidRPr="00094241">
        <w:t>10</w:t>
      </w:r>
      <w:r w:rsidR="00094241" w:rsidRPr="00094241">
        <w:t>次独立的长上下文剧情推演。在汇总所有测试数据后，通过计算余弦相似度的统计学分布，来综合评估两种</w:t>
      </w:r>
      <w:r w:rsidR="00F36946">
        <w:rPr>
          <w:rFonts w:hint="eastAsia"/>
        </w:rPr>
        <w:t>方法在性格一致性上的</w:t>
      </w:r>
      <w:r w:rsidR="00094241" w:rsidRPr="00094241">
        <w:t>差异。</w:t>
      </w:r>
    </w:p>
    <w:p w14:paraId="2BDFA562" w14:textId="7917B9A7" w:rsidR="00B97C2E" w:rsidRPr="00F36946" w:rsidRDefault="006B72CE" w:rsidP="00B97C2E">
      <w:pPr>
        <w:ind w:firstLineChars="200" w:firstLine="480"/>
        <w:rPr>
          <w:rFonts w:hint="eastAsia"/>
        </w:rPr>
      </w:pPr>
      <w:r w:rsidRPr="006B72CE">
        <w:t>从统计分布结果中可以观察到</w:t>
      </w:r>
      <w:r>
        <w:rPr>
          <w:rFonts w:hint="eastAsia"/>
        </w:rPr>
        <w:t>，</w:t>
      </w:r>
      <w:r w:rsidRPr="004A3FF9">
        <w:t>在经历长上下文剧情干扰后，传统单智能体（对照组）的余弦相似度呈现出极度发散的态势，其相似度均值大幅衰减至</w:t>
      </w:r>
      <w:r w:rsidRPr="004A3FF9">
        <w:t xml:space="preserve"> 0.6 </w:t>
      </w:r>
      <w:r w:rsidRPr="004A3FF9">
        <w:t>左右，且数据分布的</w:t>
      </w:r>
      <w:proofErr w:type="gramStart"/>
      <w:r w:rsidRPr="004A3FF9">
        <w:t>方差极</w:t>
      </w:r>
      <w:proofErr w:type="gramEnd"/>
      <w:r w:rsidRPr="004A3FF9">
        <w:t>大。</w:t>
      </w:r>
      <w:r w:rsidRPr="00500A76">
        <w:t>在本实验设定下，单智能体生成结果的相似度分布更分散，说明其在长上下文干扰下更容易出现角色语义偏移。</w:t>
      </w:r>
      <w:r w:rsidRPr="004A3FF9">
        <w:t>相比之下，本系统所采用的多智能体协作架构（实验组），其句向量相似度中位数稳健回升至</w:t>
      </w:r>
      <w:r w:rsidRPr="004A3FF9">
        <w:t xml:space="preserve"> 0.75-0.8 </w:t>
      </w:r>
      <w:r w:rsidRPr="004A3FF9">
        <w:t>的高分区，且箱体极其紧凑。</w:t>
      </w:r>
      <w:r w:rsidRPr="00395990">
        <w:t>实验结果表明，该机制在本实验设置下能够一定程度上缓解角色性格漂移</w:t>
      </w:r>
      <w:r w:rsidRPr="004A3FF9">
        <w:t>，能够在数学特征空间内稳定角色的语义内核。</w:t>
      </w:r>
      <w:r w:rsidR="00212920" w:rsidRPr="00212920">
        <w:t>以上实验结果的数据分布见下一页图</w:t>
      </w:r>
      <w:r w:rsidR="00212920" w:rsidRPr="00212920">
        <w:t>4.1</w:t>
      </w:r>
      <w:r w:rsidR="00212920">
        <w:rPr>
          <w:rFonts w:hint="eastAsia"/>
        </w:rPr>
        <w:t>。</w:t>
      </w:r>
    </w:p>
    <w:p w14:paraId="476F395D" w14:textId="68860628" w:rsidR="003D3E82" w:rsidRDefault="004A3FF9" w:rsidP="00141241">
      <w:pPr>
        <w:adjustRightInd w:val="0"/>
        <w:jc w:val="center"/>
      </w:pPr>
      <w:r>
        <w:rPr>
          <w:noProof/>
        </w:rPr>
        <w:lastRenderedPageBreak/>
        <w:drawing>
          <wp:inline distT="0" distB="0" distL="0" distR="0" wp14:anchorId="78629A46" wp14:editId="185F22A8">
            <wp:extent cx="5759450" cy="4392930"/>
            <wp:effectExtent l="0" t="0" r="0" b="7620"/>
            <wp:docPr id="9753136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9450" cy="4392930"/>
                    </a:xfrm>
                    <a:prstGeom prst="rect">
                      <a:avLst/>
                    </a:prstGeom>
                    <a:noFill/>
                    <a:ln>
                      <a:noFill/>
                    </a:ln>
                  </pic:spPr>
                </pic:pic>
              </a:graphicData>
            </a:graphic>
          </wp:inline>
        </w:drawing>
      </w:r>
    </w:p>
    <w:p w14:paraId="69C66A49" w14:textId="0D4E0247" w:rsidR="004A3FF9" w:rsidRDefault="004A3FF9" w:rsidP="00141241">
      <w:pPr>
        <w:pStyle w:val="ab"/>
        <w:adjustRightInd w:val="0"/>
        <w:ind w:firstLineChars="0" w:firstLine="0"/>
        <w:rPr>
          <w:lang w:eastAsia="zh-CN"/>
        </w:rPr>
      </w:pPr>
      <w:r>
        <w:rPr>
          <w:rFonts w:hint="eastAsia"/>
          <w:lang w:eastAsia="zh-CN"/>
        </w:rPr>
        <w:t xml:space="preserve">图4.1  </w:t>
      </w:r>
      <w:r w:rsidRPr="004A3FF9">
        <w:rPr>
          <w:lang w:eastAsia="zh-CN"/>
        </w:rPr>
        <w:t>长上下文干扰下主角性格评估箱线图</w:t>
      </w:r>
    </w:p>
    <w:p w14:paraId="12CE88B4" w14:textId="22EED8C1" w:rsidR="004A3FF9" w:rsidRDefault="00FF4552" w:rsidP="00FF4552">
      <w:pPr>
        <w:pStyle w:val="3"/>
        <w:spacing w:before="120"/>
      </w:pPr>
      <w:bookmarkStart w:id="44" w:name="_Toc229929087"/>
      <w:r>
        <w:rPr>
          <w:rFonts w:hint="eastAsia"/>
        </w:rPr>
        <w:t xml:space="preserve">4.1.4  </w:t>
      </w:r>
      <w:r w:rsidRPr="00FF4552">
        <w:t>基于大语言模型裁判的分析</w:t>
      </w:r>
      <w:bookmarkEnd w:id="44"/>
    </w:p>
    <w:p w14:paraId="14D86B21" w14:textId="6EC49C9B" w:rsidR="00FF4552" w:rsidRDefault="00FF4552" w:rsidP="00FF4552">
      <w:pPr>
        <w:ind w:firstLineChars="200" w:firstLine="480"/>
      </w:pPr>
      <w:r w:rsidRPr="00FF4552">
        <w:t>尽管基于特征向量相似度能够提供宏观的偏移距离，但无法具体解释性格发生变化的实际表现形态与内在语义方向。为此，本</w:t>
      </w:r>
      <w:r w:rsidR="008B07E0">
        <w:rPr>
          <w:rFonts w:hint="eastAsia"/>
        </w:rPr>
        <w:t>实验</w:t>
      </w:r>
      <w:r w:rsidRPr="00FF4552">
        <w:t>进一步引入基于大语言模型</w:t>
      </w:r>
      <w:r w:rsidR="00DD1400">
        <w:rPr>
          <w:rFonts w:hint="eastAsia"/>
        </w:rPr>
        <w:t>的</w:t>
      </w:r>
      <w:r w:rsidRPr="00FF4552">
        <w:t>零样本预测裁判法</w:t>
      </w:r>
      <w:r w:rsidR="00EB56DE">
        <w:rPr>
          <w:rFonts w:hint="eastAsia"/>
        </w:rPr>
        <w:t>，</w:t>
      </w:r>
      <w:r w:rsidR="00BB16F3">
        <w:rPr>
          <w:rFonts w:hint="eastAsia"/>
        </w:rPr>
        <w:t>该方法应用大语言模型计算交互式</w:t>
      </w:r>
      <w:r w:rsidR="00BB16F3">
        <w:rPr>
          <w:rFonts w:hint="eastAsia"/>
        </w:rPr>
        <w:t>ai</w:t>
      </w:r>
      <w:r w:rsidR="00BB16F3">
        <w:rPr>
          <w:rFonts w:hint="eastAsia"/>
        </w:rPr>
        <w:t>角色的个性变化。</w:t>
      </w:r>
    </w:p>
    <w:p w14:paraId="073BBDC0" w14:textId="53BE5001" w:rsidR="00FF4552" w:rsidRDefault="00FF4552" w:rsidP="00FF4552">
      <w:pPr>
        <w:ind w:firstLineChars="200" w:firstLine="480"/>
      </w:pPr>
      <w:r w:rsidRPr="00FF4552">
        <w:t>参照相关研究的评估体系，裁判模型从两个维度进行量化：一是变化距离，在</w:t>
      </w:r>
      <w:r w:rsidRPr="00FF4552">
        <w:t xml:space="preserve"> 0</w:t>
      </w:r>
      <w:r w:rsidRPr="00FF4552">
        <w:t>（毫无性格变化）到</w:t>
      </w:r>
      <w:r w:rsidRPr="00FF4552">
        <w:t>4</w:t>
      </w:r>
      <w:r w:rsidRPr="00FF4552">
        <w:t>（极端的性格变化）之间进行整数评定；二是变化方向，判定其为</w:t>
      </w:r>
      <w:r w:rsidRPr="00FF4552">
        <w:t xml:space="preserve"> +1</w:t>
      </w:r>
      <w:r w:rsidRPr="00FF4552">
        <w:t>（正向顺应）、</w:t>
      </w:r>
      <w:r w:rsidRPr="00FF4552">
        <w:t>-1</w:t>
      </w:r>
      <w:r w:rsidRPr="00FF4552">
        <w:t>（负向反转）或</w:t>
      </w:r>
      <w:r w:rsidRPr="00FF4552">
        <w:t>0</w:t>
      </w:r>
      <w:r w:rsidRPr="00FF4552">
        <w:t>（核心方向未变）。大语言模型裁判的定性打分结果如图</w:t>
      </w:r>
      <w:r w:rsidRPr="00FF4552">
        <w:t>4.2</w:t>
      </w:r>
      <w:r w:rsidRPr="00FF4552">
        <w:t>所示。</w:t>
      </w:r>
    </w:p>
    <w:p w14:paraId="77AE2829" w14:textId="77777777" w:rsidR="00FF4552" w:rsidRDefault="00FF4552" w:rsidP="00FF4552">
      <w:pPr>
        <w:ind w:firstLineChars="200" w:firstLine="480"/>
      </w:pPr>
    </w:p>
    <w:p w14:paraId="27DA5718" w14:textId="0951AADD" w:rsidR="00FF4552" w:rsidRDefault="00FF4552" w:rsidP="00141241">
      <w:pPr>
        <w:adjustRightInd w:val="0"/>
        <w:jc w:val="center"/>
      </w:pPr>
      <w:r>
        <w:rPr>
          <w:noProof/>
        </w:rPr>
        <w:lastRenderedPageBreak/>
        <w:drawing>
          <wp:inline distT="0" distB="0" distL="0" distR="0" wp14:anchorId="54350737" wp14:editId="560B0ACD">
            <wp:extent cx="5759450" cy="4592320"/>
            <wp:effectExtent l="0" t="0" r="0" b="0"/>
            <wp:docPr id="9013776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9450" cy="4592320"/>
                    </a:xfrm>
                    <a:prstGeom prst="rect">
                      <a:avLst/>
                    </a:prstGeom>
                    <a:noFill/>
                    <a:ln>
                      <a:noFill/>
                    </a:ln>
                  </pic:spPr>
                </pic:pic>
              </a:graphicData>
            </a:graphic>
          </wp:inline>
        </w:drawing>
      </w:r>
    </w:p>
    <w:p w14:paraId="59D5FA3A" w14:textId="1625368F" w:rsidR="00FF4552" w:rsidRDefault="00FF4552" w:rsidP="00141241">
      <w:pPr>
        <w:pStyle w:val="ab"/>
        <w:adjustRightInd w:val="0"/>
        <w:ind w:firstLineChars="0" w:firstLine="0"/>
        <w:rPr>
          <w:lang w:eastAsia="zh-CN"/>
        </w:rPr>
      </w:pPr>
      <w:r>
        <w:rPr>
          <w:rFonts w:hint="eastAsia"/>
          <w:lang w:eastAsia="zh-CN"/>
        </w:rPr>
        <w:t xml:space="preserve">图4.2  </w:t>
      </w:r>
      <w:r w:rsidR="00D32526" w:rsidRPr="00D32526">
        <w:rPr>
          <w:lang w:eastAsia="zh-CN"/>
        </w:rPr>
        <w:t>裁判评估结果对比柱状图</w:t>
      </w:r>
    </w:p>
    <w:p w14:paraId="2ECEDB24" w14:textId="3F7F17CF" w:rsidR="00D32526" w:rsidRPr="00D32526" w:rsidRDefault="00BE70F5" w:rsidP="00D32526">
      <w:pPr>
        <w:ind w:firstLineChars="200" w:firstLine="480"/>
      </w:pPr>
      <w:r>
        <w:rPr>
          <w:rFonts w:hint="eastAsia"/>
        </w:rPr>
        <w:t>从评估结果对比图中</w:t>
      </w:r>
      <w:r w:rsidR="00F55C87" w:rsidRPr="00F55C87">
        <w:t>可以看出，单智能体生成方式在</w:t>
      </w:r>
      <w:proofErr w:type="gramStart"/>
      <w:r w:rsidR="00F55C87" w:rsidRPr="00F55C87">
        <w:t>交互式绘本长上</w:t>
      </w:r>
      <w:proofErr w:type="gramEnd"/>
      <w:r w:rsidR="00F55C87" w:rsidRPr="00F55C87">
        <w:t>下文场景中稳定性相对不足，而多角色协同方式能够在一定程度上缓解角色</w:t>
      </w:r>
      <w:r>
        <w:rPr>
          <w:rFonts w:hint="eastAsia"/>
        </w:rPr>
        <w:t>设定改变的问题</w:t>
      </w:r>
      <w:r w:rsidR="00F55C87" w:rsidRPr="00F55C87">
        <w:t>。</w:t>
      </w:r>
      <w:r w:rsidR="00395990" w:rsidRPr="00395990">
        <w:t>相比单智能体生成，多智能体架构在角色一致性方面表现更稳定</w:t>
      </w:r>
      <w:r w:rsidR="00D32526" w:rsidRPr="00D32526">
        <w:t>。基于</w:t>
      </w:r>
      <w:r w:rsidR="003F65D9">
        <w:rPr>
          <w:rFonts w:hint="eastAsia"/>
        </w:rPr>
        <w:t>以上的</w:t>
      </w:r>
      <w:r w:rsidR="00D32526" w:rsidRPr="00D32526">
        <w:t>评估，本系统正式</w:t>
      </w:r>
      <w:r w:rsidR="003F65D9">
        <w:rPr>
          <w:rFonts w:hint="eastAsia"/>
        </w:rPr>
        <w:t>使用</w:t>
      </w:r>
      <w:r w:rsidR="00D32526" w:rsidRPr="00D32526">
        <w:t>Director- Actor- Critic</w:t>
      </w:r>
      <w:r w:rsidR="00D32526" w:rsidRPr="00D32526">
        <w:t>多智能体协作机制，作为文本生成端的核心架构。</w:t>
      </w:r>
      <w:r w:rsidR="00395990" w:rsidRPr="00395990">
        <w:t>该结果说明任务拆分与审核反馈机制对提升生成</w:t>
      </w:r>
      <w:r w:rsidR="000A451A">
        <w:rPr>
          <w:rFonts w:hint="eastAsia"/>
        </w:rPr>
        <w:t>角色一致性</w:t>
      </w:r>
      <w:r w:rsidR="00395990" w:rsidRPr="00395990">
        <w:t>具有一定作用</w:t>
      </w:r>
      <w:r w:rsidR="00D32526" w:rsidRPr="00D32526">
        <w:t>，</w:t>
      </w:r>
      <w:r w:rsidR="00395990" w:rsidRPr="00395990">
        <w:t>但该方法仍依赖提示词约束，不能完全避免模型输出偏移</w:t>
      </w:r>
      <w:r w:rsidR="00D32526" w:rsidRPr="00D32526">
        <w:t>。</w:t>
      </w:r>
    </w:p>
    <w:p w14:paraId="2B60EB11" w14:textId="13F0DCB6" w:rsidR="00C54CEE" w:rsidRDefault="00C54CEE" w:rsidP="00C54CEE">
      <w:pPr>
        <w:pStyle w:val="2"/>
        <w:spacing w:before="120"/>
      </w:pPr>
      <w:bookmarkStart w:id="45" w:name="_Toc229929088"/>
      <w:r>
        <w:rPr>
          <w:rFonts w:hint="eastAsia"/>
        </w:rPr>
        <w:t>4.2  AI</w:t>
      </w:r>
      <w:proofErr w:type="gramStart"/>
      <w:r>
        <w:rPr>
          <w:rFonts w:hint="eastAsia"/>
        </w:rPr>
        <w:t>绘本插图</w:t>
      </w:r>
      <w:proofErr w:type="gramEnd"/>
      <w:r>
        <w:rPr>
          <w:rFonts w:hint="eastAsia"/>
        </w:rPr>
        <w:t>生成方案对比</w:t>
      </w:r>
      <w:bookmarkEnd w:id="45"/>
    </w:p>
    <w:p w14:paraId="059AF03B" w14:textId="42E82F0A" w:rsidR="00C54CEE" w:rsidRDefault="00C54CEE" w:rsidP="00C54CEE">
      <w:pPr>
        <w:ind w:firstLineChars="200" w:firstLine="480"/>
      </w:pPr>
      <w:r w:rsidRPr="00C54CEE">
        <w:t>在儿童互动</w:t>
      </w:r>
      <w:proofErr w:type="gramStart"/>
      <w:r w:rsidRPr="00C54CEE">
        <w:t>绘本生成</w:t>
      </w:r>
      <w:proofErr w:type="gramEnd"/>
      <w:r w:rsidRPr="00C54CEE">
        <w:t>系统中，插图质量不仅体现在单张图片是否美观，还体现在多轮生成后主角形象是否仍然稳定。儿童在阅读过程中通常会把发型、服装、配饰和颜色等视觉特征作为识别主角的重要依据。如果每一页中的人物外貌变化较大，即使剧情文本保持连贯，读者也容易产生主角更换的错觉。因此，角色一致性是本系统图像生成方案选型时需要重点考察的指标。</w:t>
      </w:r>
    </w:p>
    <w:p w14:paraId="65D0FD98" w14:textId="4FD71AB7" w:rsidR="00C54CEE" w:rsidRPr="00C54CEE" w:rsidRDefault="00C54CEE" w:rsidP="00C54CEE">
      <w:pPr>
        <w:ind w:firstLineChars="200" w:firstLine="480"/>
      </w:pPr>
      <w:r w:rsidRPr="00C54CEE">
        <w:lastRenderedPageBreak/>
        <w:t>围绕这一问题，本节选取两类具有代表性的技术路线进行对比。第一类是</w:t>
      </w:r>
      <w:r w:rsidRPr="00C54CEE">
        <w:t>Stable Diffusion</w:t>
      </w:r>
      <w:r w:rsidRPr="00C54CEE">
        <w:t>生态中的</w:t>
      </w:r>
      <w:r w:rsidRPr="00C54CEE">
        <w:t xml:space="preserve"> IP-Adapter + ControlNet </w:t>
      </w:r>
      <w:r w:rsidRPr="00C54CEE">
        <w:t>工作流，它通过参考图像和姿态条件增强图像可控性。第二类是基于</w:t>
      </w:r>
      <w:r w:rsidRPr="00C54CEE">
        <w:t xml:space="preserve"> </w:t>
      </w:r>
      <w:proofErr w:type="spellStart"/>
      <w:r w:rsidRPr="00C54CEE">
        <w:t>ComfyUI</w:t>
      </w:r>
      <w:proofErr w:type="spellEnd"/>
      <w:r w:rsidRPr="00C54CEE">
        <w:t xml:space="preserve"> </w:t>
      </w:r>
      <w:r w:rsidRPr="00C54CEE">
        <w:t>和</w:t>
      </w:r>
      <w:r w:rsidRPr="00C54CEE">
        <w:t xml:space="preserve"> Z-Image </w:t>
      </w:r>
      <w:r w:rsidRPr="00C54CEE">
        <w:t>的特征约束方案，该方案不依赖参考图像注入，而是通过角色卡和提示词约束维持主角特征。两种方案在姿态控制和生成效率方面存在一些差异。</w:t>
      </w:r>
    </w:p>
    <w:p w14:paraId="288F5114" w14:textId="7374D8CD" w:rsidR="00C54CEE" w:rsidRDefault="00C54CEE" w:rsidP="00C54CEE">
      <w:pPr>
        <w:pStyle w:val="3"/>
        <w:spacing w:before="120"/>
      </w:pPr>
      <w:bookmarkStart w:id="46" w:name="_Toc229929089"/>
      <w:r>
        <w:rPr>
          <w:rFonts w:hint="eastAsia"/>
        </w:rPr>
        <w:t xml:space="preserve">4.2.1  </w:t>
      </w:r>
      <w:r w:rsidRPr="00C54CEE">
        <w:t>IP-Adapter + ControlNet 方案</w:t>
      </w:r>
      <w:bookmarkEnd w:id="46"/>
    </w:p>
    <w:p w14:paraId="06DC4DA3" w14:textId="0A28BE9E" w:rsidR="00C54CEE" w:rsidRDefault="00C54CEE" w:rsidP="00C54CEE">
      <w:pPr>
        <w:ind w:firstLineChars="200" w:firstLine="480"/>
      </w:pPr>
      <w:r w:rsidRPr="00C54CEE">
        <w:t>IP-Adapter</w:t>
      </w:r>
      <w:r w:rsidRPr="00C54CEE">
        <w:t>（</w:t>
      </w:r>
      <w:r w:rsidRPr="00C54CEE">
        <w:t>Image Prompt Adapter</w:t>
      </w:r>
      <w:r w:rsidRPr="00C54CEE">
        <w:t>）和</w:t>
      </w:r>
      <w:r w:rsidRPr="00C54CEE">
        <w:t xml:space="preserve"> ControlNet </w:t>
      </w:r>
      <w:r w:rsidRPr="00C54CEE">
        <w:t>是</w:t>
      </w:r>
      <w:r w:rsidRPr="00C54CEE">
        <w:t xml:space="preserve"> Stable Diffusion </w:t>
      </w:r>
      <w:r w:rsidRPr="00C54CEE">
        <w:t>生态中常见的图像控制技术。二者的控制重点不同，</w:t>
      </w:r>
      <w:r w:rsidRPr="00C54CEE">
        <w:t xml:space="preserve">IP-Adapter </w:t>
      </w:r>
      <w:r w:rsidRPr="00C54CEE">
        <w:t>主要用于引入参考图像中的外观特征，</w:t>
      </w:r>
      <w:r w:rsidRPr="00C54CEE">
        <w:t>ControlNet</w:t>
      </w:r>
      <w:r w:rsidRPr="00C54CEE">
        <w:t>则用于约束人物姿态和画面结构。对于需要连续生成同一角色的</w:t>
      </w:r>
      <w:proofErr w:type="gramStart"/>
      <w:r w:rsidRPr="00C54CEE">
        <w:t>绘本任务</w:t>
      </w:r>
      <w:proofErr w:type="gramEnd"/>
      <w:r w:rsidRPr="00C54CEE">
        <w:t>来说，这种组合能够在一定程度上缓解角色漂移问题。</w:t>
      </w:r>
    </w:p>
    <w:p w14:paraId="1C6C4F67" w14:textId="07B4C510" w:rsidR="00C54CEE" w:rsidRDefault="00C54CEE" w:rsidP="00C54CEE">
      <w:pPr>
        <w:ind w:firstLineChars="200" w:firstLine="480"/>
      </w:pPr>
      <w:r w:rsidRPr="00C54CEE">
        <w:t>该方案通常先生成一张主角定妆照，再通过</w:t>
      </w:r>
      <w:r w:rsidRPr="00C54CEE">
        <w:t>IP-Adapter</w:t>
      </w:r>
      <w:r w:rsidRPr="00C54CEE">
        <w:t>提取其中的视觉特征。后续生成每一页插图时，系统将定</w:t>
      </w:r>
      <w:proofErr w:type="gramStart"/>
      <w:r w:rsidRPr="00C54CEE">
        <w:t>妆照作为</w:t>
      </w:r>
      <w:proofErr w:type="gramEnd"/>
      <w:r w:rsidRPr="00C54CEE">
        <w:t>参考图像，使模型尽量保留角色的发型、服装和面部风格。与此同时，</w:t>
      </w:r>
      <w:r w:rsidRPr="00C54CEE">
        <w:t>ControlNet</w:t>
      </w:r>
      <w:r w:rsidRPr="00C54CEE">
        <w:t>可以接收</w:t>
      </w:r>
      <w:proofErr w:type="spellStart"/>
      <w:r w:rsidRPr="00C54CEE">
        <w:t>OpenPose</w:t>
      </w:r>
      <w:proofErr w:type="spellEnd"/>
      <w:r w:rsidRPr="00C54CEE">
        <w:t>骨骼图等结构化条件，用于控制角色动作，例如站立、挥手、坐下或侧身等姿态。与单纯依赖文本提示词相比，这种方式对人物外观和姿态的控制更直接。</w:t>
      </w:r>
    </w:p>
    <w:p w14:paraId="045051A3" w14:textId="6C1C50E8" w:rsidR="00C54CEE" w:rsidRDefault="00C54CEE" w:rsidP="00C54CEE">
      <w:pPr>
        <w:ind w:firstLineChars="200" w:firstLine="480"/>
      </w:pPr>
      <w:r w:rsidRPr="00C54CEE">
        <w:t>在本</w:t>
      </w:r>
      <w:r>
        <w:rPr>
          <w:rFonts w:hint="eastAsia"/>
        </w:rPr>
        <w:t>系统</w:t>
      </w:r>
      <w:r w:rsidRPr="00C54CEE">
        <w:t>的工作流中，</w:t>
      </w:r>
      <w:r w:rsidRPr="00C54CEE">
        <w:t>IP-Adapter + ControlNet</w:t>
      </w:r>
      <w:r w:rsidRPr="00C54CEE">
        <w:t>方案被设计为多阶段流程。系统先生成角色基础图，再生成或提取姿态控制图，最后将角色参考、姿态条件和场景提示</w:t>
      </w:r>
      <w:proofErr w:type="gramStart"/>
      <w:r w:rsidRPr="00C54CEE">
        <w:t>词一起</w:t>
      </w:r>
      <w:proofErr w:type="gramEnd"/>
      <w:r w:rsidRPr="00C54CEE">
        <w:t>输入最终生成工作流。该流程能够获得较好的角色复刻效果，姿态控制也比较清晰，适合对画面可控性要求较高的离线创作场景。</w:t>
      </w:r>
      <w:r w:rsidR="00915670">
        <w:rPr>
          <w:rFonts w:hint="eastAsia"/>
        </w:rPr>
        <w:t>图</w:t>
      </w:r>
      <w:r w:rsidR="00915670">
        <w:rPr>
          <w:rFonts w:hint="eastAsia"/>
        </w:rPr>
        <w:t>4.</w:t>
      </w:r>
      <w:r w:rsidR="008F0D19">
        <w:t>3</w:t>
      </w:r>
      <w:r w:rsidR="00915670">
        <w:rPr>
          <w:rFonts w:hint="eastAsia"/>
        </w:rPr>
        <w:t>是此方案各个阶段的图</w:t>
      </w:r>
      <w:r w:rsidR="00950CC1">
        <w:rPr>
          <w:rFonts w:hint="eastAsia"/>
        </w:rPr>
        <w:t>。</w:t>
      </w:r>
    </w:p>
    <w:p w14:paraId="4AFF540F" w14:textId="77777777" w:rsidR="00915670" w:rsidRDefault="00915670" w:rsidP="00C54CEE">
      <w:pPr>
        <w:ind w:firstLineChars="200" w:firstLine="480"/>
      </w:pPr>
    </w:p>
    <w:p w14:paraId="3E3CA0BE" w14:textId="4977C828" w:rsidR="00915670" w:rsidRPr="00C54CEE" w:rsidRDefault="00915670" w:rsidP="00141241">
      <w:pPr>
        <w:adjustRightInd w:val="0"/>
        <w:jc w:val="center"/>
      </w:pPr>
      <w:r>
        <w:rPr>
          <w:noProof/>
        </w:rPr>
        <w:drawing>
          <wp:inline distT="0" distB="0" distL="0" distR="0" wp14:anchorId="2A51E45A" wp14:editId="1E683ADB">
            <wp:extent cx="5759450" cy="2381250"/>
            <wp:effectExtent l="0" t="0" r="0" b="0"/>
            <wp:docPr id="12278273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9450" cy="2381250"/>
                    </a:xfrm>
                    <a:prstGeom prst="rect">
                      <a:avLst/>
                    </a:prstGeom>
                    <a:noFill/>
                    <a:ln>
                      <a:noFill/>
                    </a:ln>
                  </pic:spPr>
                </pic:pic>
              </a:graphicData>
            </a:graphic>
          </wp:inline>
        </w:drawing>
      </w:r>
    </w:p>
    <w:p w14:paraId="5CDB73D4" w14:textId="784BFB83" w:rsidR="00C54CEE" w:rsidRDefault="00915670" w:rsidP="00141241">
      <w:pPr>
        <w:pStyle w:val="ab"/>
        <w:adjustRightInd w:val="0"/>
        <w:ind w:firstLineChars="0" w:firstLine="0"/>
        <w:rPr>
          <w:lang w:eastAsia="zh-CN"/>
        </w:rPr>
      </w:pPr>
      <w:r>
        <w:rPr>
          <w:rFonts w:hint="eastAsia"/>
          <w:lang w:eastAsia="zh-CN"/>
        </w:rPr>
        <w:t>图4.</w:t>
      </w:r>
      <w:r w:rsidR="008F0D19">
        <w:rPr>
          <w:lang w:eastAsia="zh-CN"/>
        </w:rPr>
        <w:t>3</w:t>
      </w:r>
      <w:r>
        <w:rPr>
          <w:rFonts w:hint="eastAsia"/>
          <w:lang w:eastAsia="zh-CN"/>
        </w:rPr>
        <w:t xml:space="preserve">  </w:t>
      </w:r>
      <w:r w:rsidRPr="00915670">
        <w:rPr>
          <w:lang w:eastAsia="zh-CN"/>
        </w:rPr>
        <w:t>IP-Adapter + ControlNet 方案</w:t>
      </w:r>
    </w:p>
    <w:p w14:paraId="10389F12" w14:textId="25FC9133" w:rsidR="00915670" w:rsidRDefault="00915670" w:rsidP="00915670">
      <w:pPr>
        <w:ind w:firstLineChars="200" w:firstLine="480"/>
      </w:pPr>
      <w:r w:rsidRPr="00915670">
        <w:lastRenderedPageBreak/>
        <w:t>不过这一方案的工程代价也比较明显。它需要管理角色图、姿态图和最终插图等多个中间产物，任一阶段生成质量不稳定，都会影响后续结果。由于该路线依赖</w:t>
      </w:r>
      <w:r w:rsidRPr="00915670">
        <w:t>Stable Diffusion</w:t>
      </w:r>
      <w:r w:rsidRPr="00915670">
        <w:t>生态下的</w:t>
      </w:r>
      <w:r w:rsidRPr="00915670">
        <w:t>IP-Adapter</w:t>
      </w:r>
      <w:r w:rsidRPr="00915670">
        <w:t>和</w:t>
      </w:r>
      <w:r w:rsidRPr="00915670">
        <w:t>ControlNet</w:t>
      </w:r>
      <w:r w:rsidRPr="00915670">
        <w:t>权重，不同基础模型之间还存在兼容性限制。对于本系统后续采用的</w:t>
      </w:r>
      <w:r w:rsidRPr="00915670">
        <w:t>Z-Image</w:t>
      </w:r>
      <w:r w:rsidRPr="00915670">
        <w:t>工作流而言，</w:t>
      </w:r>
      <w:r w:rsidRPr="00915670">
        <w:t xml:space="preserve"> IP-Adapter</w:t>
      </w:r>
      <w:r w:rsidRPr="00915670">
        <w:t>不能直接迁移使用，且生成图片的三个阶段耗时较长，这也是该方案未被选为正式路线的重要原因。</w:t>
      </w:r>
    </w:p>
    <w:p w14:paraId="090F00C2" w14:textId="264E164B" w:rsidR="00915670" w:rsidRDefault="00915670" w:rsidP="00915670">
      <w:pPr>
        <w:pStyle w:val="3"/>
        <w:spacing w:before="120"/>
      </w:pPr>
      <w:bookmarkStart w:id="47" w:name="_Toc229929090"/>
      <w:r>
        <w:rPr>
          <w:rFonts w:hint="eastAsia"/>
        </w:rPr>
        <w:t xml:space="preserve">4.2.2  </w:t>
      </w:r>
      <w:r w:rsidRPr="00915670">
        <w:t>Z-Image + 角色卡方案</w:t>
      </w:r>
      <w:bookmarkEnd w:id="47"/>
    </w:p>
    <w:p w14:paraId="2218AFEE" w14:textId="3D4E23A6" w:rsidR="00915670" w:rsidRDefault="00915670" w:rsidP="00915670">
      <w:pPr>
        <w:ind w:firstLineChars="200" w:firstLine="480"/>
      </w:pPr>
      <w:r w:rsidRPr="00915670">
        <w:t>本系统图像生成流程采用</w:t>
      </w:r>
      <w:r w:rsidRPr="00915670">
        <w:t>Z-Image Turbo</w:t>
      </w:r>
      <w:r w:rsidR="00672F38">
        <w:rPr>
          <w:rFonts w:hint="eastAsia"/>
        </w:rPr>
        <w:t>模型</w:t>
      </w:r>
      <w:r w:rsidRPr="00915670">
        <w:t>。由于系统中的动作描述、场景提示和角色特征主要由中文大语言模型生成，</w:t>
      </w:r>
      <w:r w:rsidRPr="00915670">
        <w:t xml:space="preserve">Z-Image </w:t>
      </w:r>
      <w:r w:rsidRPr="00915670">
        <w:t>对中文提示词的支持能够减少翻译带来的语义损失。相比</w:t>
      </w:r>
      <w:r w:rsidR="00FF2B80">
        <w:rPr>
          <w:rFonts w:hint="eastAsia"/>
        </w:rPr>
        <w:t>上一个方案使用</w:t>
      </w:r>
      <w:r w:rsidRPr="00915670">
        <w:t>Stable Diffusion</w:t>
      </w:r>
      <w:r w:rsidRPr="00915670">
        <w:t>，这一点更适合中文</w:t>
      </w:r>
      <w:proofErr w:type="gramStart"/>
      <w:r w:rsidRPr="00915670">
        <w:t>儿童绘本场景</w:t>
      </w:r>
      <w:proofErr w:type="gramEnd"/>
      <w:r w:rsidRPr="00915670">
        <w:t>。由于</w:t>
      </w:r>
      <w:r w:rsidRPr="00915670">
        <w:t>Z-Image</w:t>
      </w:r>
      <w:r w:rsidRPr="00915670">
        <w:t>的底层架构与</w:t>
      </w:r>
      <w:r w:rsidRPr="00915670">
        <w:t xml:space="preserve"> SD1.5 </w:t>
      </w:r>
      <w:r w:rsidRPr="00915670">
        <w:t>或</w:t>
      </w:r>
      <w:r w:rsidRPr="00915670">
        <w:t xml:space="preserve"> SDXL </w:t>
      </w:r>
      <w:r w:rsidRPr="00915670">
        <w:t>不同，传统</w:t>
      </w:r>
      <w:r w:rsidRPr="00915670">
        <w:t>IP-Adapter</w:t>
      </w:r>
      <w:r w:rsidRPr="00915670">
        <w:t>不能直接接入该工作流。为了解决角色一致性问题，本课题设计了角色卡机制。角色卡用于记录主角固定的视觉特征，包括身份、发型、服装、配饰、主色调和画风描述。每次生成新页面时，系统都会把角色卡与当前页的动作提示词、场景提示词拼接为完整绘图提示词，使模型在多轮生成中持续接收到同一套角色约束。</w:t>
      </w:r>
    </w:p>
    <w:p w14:paraId="3E42135A" w14:textId="095887C4" w:rsidR="00915670" w:rsidRDefault="00915670" w:rsidP="00915670">
      <w:pPr>
        <w:ind w:firstLineChars="200" w:firstLine="480"/>
      </w:pPr>
      <w:r w:rsidRPr="00915670">
        <w:t>这种方案的优势在于流程</w:t>
      </w:r>
      <w:r w:rsidR="002F033E">
        <w:rPr>
          <w:rFonts w:hint="eastAsia"/>
        </w:rPr>
        <w:t>比上一个方案</w:t>
      </w:r>
      <w:r w:rsidRPr="00915670">
        <w:t>更短，系统集成成本更低。它不需要额外生成</w:t>
      </w:r>
      <w:proofErr w:type="gramStart"/>
      <w:r w:rsidRPr="00915670">
        <w:t>定妆照和</w:t>
      </w:r>
      <w:proofErr w:type="gramEnd"/>
      <w:r w:rsidRPr="00915670">
        <w:t>姿态图，也不需要维护多个图像输入文件。对于</w:t>
      </w:r>
      <w:r w:rsidR="00F72A7B">
        <w:rPr>
          <w:rFonts w:hint="eastAsia"/>
        </w:rPr>
        <w:t>儿童</w:t>
      </w:r>
      <w:proofErr w:type="gramStart"/>
      <w:r w:rsidRPr="00915670">
        <w:t>交互式绘本系统</w:t>
      </w:r>
      <w:proofErr w:type="gramEnd"/>
      <w:r w:rsidRPr="00915670">
        <w:t>，用户每做出一次选择，系统都要快速生成下一页内容，</w:t>
      </w:r>
      <w:r w:rsidR="00F72A7B">
        <w:rPr>
          <w:rFonts w:hint="eastAsia"/>
        </w:rPr>
        <w:t>太长的</w:t>
      </w:r>
      <w:r w:rsidRPr="00915670">
        <w:t>工作流会增加等待时间。</w:t>
      </w:r>
      <w:r w:rsidRPr="00915670">
        <w:t>Z-Image +</w:t>
      </w:r>
      <w:r w:rsidRPr="00915670">
        <w:t>角色</w:t>
      </w:r>
      <w:proofErr w:type="gramStart"/>
      <w:r w:rsidRPr="00915670">
        <w:t>卡方案</w:t>
      </w:r>
      <w:proofErr w:type="gramEnd"/>
      <w:r w:rsidRPr="00915670">
        <w:t>虽然在角色</w:t>
      </w:r>
      <w:r w:rsidR="00913B96">
        <w:rPr>
          <w:rFonts w:hint="eastAsia"/>
        </w:rPr>
        <w:t>特征的细节</w:t>
      </w:r>
      <w:r w:rsidRPr="00915670">
        <w:t>上弱于</w:t>
      </w:r>
      <w:r w:rsidRPr="00915670">
        <w:t>IP-Adapter</w:t>
      </w:r>
      <w:r w:rsidRPr="00915670">
        <w:t>，但在中文提示词响应、生成效率和工程可维护性方面更符合本课题需求。</w:t>
      </w:r>
      <w:r>
        <w:rPr>
          <w:rFonts w:hint="eastAsia"/>
        </w:rPr>
        <w:t>图</w:t>
      </w:r>
      <w:r>
        <w:rPr>
          <w:rFonts w:hint="eastAsia"/>
        </w:rPr>
        <w:t>4.</w:t>
      </w:r>
      <w:r w:rsidR="008F0D19">
        <w:t>4</w:t>
      </w:r>
      <w:r>
        <w:rPr>
          <w:rFonts w:hint="eastAsia"/>
        </w:rPr>
        <w:t>是此方案的工作流程</w:t>
      </w:r>
      <w:r w:rsidR="00950CC1">
        <w:rPr>
          <w:rFonts w:hint="eastAsia"/>
        </w:rPr>
        <w:t>。</w:t>
      </w:r>
    </w:p>
    <w:p w14:paraId="2A60D309" w14:textId="77777777" w:rsidR="00915670" w:rsidRDefault="00915670" w:rsidP="00915670">
      <w:pPr>
        <w:ind w:firstLineChars="200" w:firstLine="480"/>
      </w:pPr>
    </w:p>
    <w:p w14:paraId="380B87B1" w14:textId="49C2D937" w:rsidR="00915670" w:rsidRPr="00915670" w:rsidRDefault="004B1AE6" w:rsidP="002E0362">
      <w:pPr>
        <w:adjustRightInd w:val="0"/>
        <w:jc w:val="center"/>
      </w:pPr>
      <w:r>
        <w:rPr>
          <w:noProof/>
        </w:rPr>
        <w:drawing>
          <wp:inline distT="0" distB="0" distL="0" distR="0" wp14:anchorId="42BF7EBE" wp14:editId="26801A04">
            <wp:extent cx="4286552" cy="2706624"/>
            <wp:effectExtent l="0" t="0" r="0" b="0"/>
            <wp:docPr id="11550600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13163" cy="2723427"/>
                    </a:xfrm>
                    <a:prstGeom prst="rect">
                      <a:avLst/>
                    </a:prstGeom>
                    <a:noFill/>
                    <a:ln>
                      <a:noFill/>
                    </a:ln>
                  </pic:spPr>
                </pic:pic>
              </a:graphicData>
            </a:graphic>
          </wp:inline>
        </w:drawing>
      </w:r>
      <w:r>
        <w:rPr>
          <w:noProof/>
        </w:rPr>
        <w:t xml:space="preserve"> </w:t>
      </w:r>
    </w:p>
    <w:p w14:paraId="55F0F2DD" w14:textId="52DE3806" w:rsidR="00C54CEE" w:rsidRDefault="00915670" w:rsidP="002E0362">
      <w:pPr>
        <w:pStyle w:val="ab"/>
        <w:adjustRightInd w:val="0"/>
        <w:ind w:firstLineChars="0" w:firstLine="0"/>
        <w:rPr>
          <w:lang w:eastAsia="zh-CN"/>
        </w:rPr>
      </w:pPr>
      <w:r>
        <w:rPr>
          <w:rFonts w:hint="eastAsia"/>
          <w:lang w:eastAsia="zh-CN"/>
        </w:rPr>
        <w:t>图4.</w:t>
      </w:r>
      <w:r w:rsidR="008F0D19">
        <w:rPr>
          <w:lang w:eastAsia="zh-CN"/>
        </w:rPr>
        <w:t>4</w:t>
      </w:r>
      <w:r>
        <w:rPr>
          <w:rFonts w:hint="eastAsia"/>
          <w:lang w:eastAsia="zh-CN"/>
        </w:rPr>
        <w:t xml:space="preserve">  Z-image</w:t>
      </w:r>
      <w:r w:rsidR="009E4797">
        <w:rPr>
          <w:rFonts w:hint="eastAsia"/>
          <w:lang w:eastAsia="zh-CN"/>
        </w:rPr>
        <w:t>生成图片</w:t>
      </w:r>
      <w:r>
        <w:rPr>
          <w:rFonts w:hint="eastAsia"/>
          <w:lang w:eastAsia="zh-CN"/>
        </w:rPr>
        <w:t>流程</w:t>
      </w:r>
    </w:p>
    <w:p w14:paraId="7927B922" w14:textId="5465775E" w:rsidR="00915670" w:rsidRDefault="00915670" w:rsidP="00915670">
      <w:pPr>
        <w:ind w:firstLineChars="200" w:firstLine="480"/>
      </w:pPr>
      <w:r w:rsidRPr="00915670">
        <w:lastRenderedPageBreak/>
        <w:t>在确定</w:t>
      </w:r>
      <w:r w:rsidR="00760C72">
        <w:rPr>
          <w:rFonts w:hint="eastAsia"/>
        </w:rPr>
        <w:t>使用</w:t>
      </w:r>
      <w:r w:rsidRPr="00915670">
        <w:t>基于</w:t>
      </w:r>
      <w:r w:rsidRPr="00915670">
        <w:t xml:space="preserve"> Z-Image </w:t>
      </w:r>
      <w:r w:rsidRPr="00915670">
        <w:t>与角色卡的</w:t>
      </w:r>
      <w:r w:rsidR="00760C72">
        <w:rPr>
          <w:rFonts w:hint="eastAsia"/>
        </w:rPr>
        <w:t>工作流程</w:t>
      </w:r>
      <w:r w:rsidRPr="00915670">
        <w:t>后，本系统进一步在</w:t>
      </w:r>
      <w:r w:rsidRPr="00915670">
        <w:t xml:space="preserve"> </w:t>
      </w:r>
      <w:proofErr w:type="spellStart"/>
      <w:r w:rsidRPr="00915670">
        <w:t>ComfyUI</w:t>
      </w:r>
      <w:proofErr w:type="spellEnd"/>
      <w:r w:rsidRPr="00915670">
        <w:t xml:space="preserve"> </w:t>
      </w:r>
      <w:r w:rsidRPr="00915670">
        <w:t>中设计了两阶段采样流程，以兼顾图像生成速度和最终画面质量。该流程没有</w:t>
      </w:r>
      <w:r w:rsidR="00760C72">
        <w:rPr>
          <w:rFonts w:hint="eastAsia"/>
        </w:rPr>
        <w:t>使用</w:t>
      </w:r>
      <w:r w:rsidRPr="00915670">
        <w:t>单个采样器一次完成</w:t>
      </w:r>
      <w:proofErr w:type="gramStart"/>
      <w:r w:rsidRPr="00915670">
        <w:t>全部去噪过程</w:t>
      </w:r>
      <w:proofErr w:type="gramEnd"/>
      <w:r w:rsidRPr="00915670">
        <w:t>，</w:t>
      </w:r>
      <w:proofErr w:type="gramStart"/>
      <w:r w:rsidRPr="00915670">
        <w:t>而是将绘本页</w:t>
      </w:r>
      <w:proofErr w:type="gramEnd"/>
      <w:r w:rsidRPr="00915670">
        <w:t>的潜在空间采样过程拆分为</w:t>
      </w:r>
      <w:r w:rsidRPr="00915670">
        <w:t>“</w:t>
      </w:r>
      <w:r w:rsidRPr="00915670">
        <w:t>初步构图</w:t>
      </w:r>
      <w:r w:rsidRPr="00915670">
        <w:t>”</w:t>
      </w:r>
      <w:r w:rsidRPr="00915670">
        <w:t>和</w:t>
      </w:r>
      <w:r w:rsidRPr="00915670">
        <w:t>“</w:t>
      </w:r>
      <w:r w:rsidRPr="00915670">
        <w:t>细节细化</w:t>
      </w:r>
      <w:r w:rsidRPr="00915670">
        <w:t>”</w:t>
      </w:r>
      <w:r w:rsidRPr="00915670">
        <w:t>两个阶段。</w:t>
      </w:r>
    </w:p>
    <w:p w14:paraId="12A2FA63" w14:textId="1EB199DB" w:rsidR="00915670" w:rsidRDefault="00915670" w:rsidP="00915670">
      <w:pPr>
        <w:ind w:firstLineChars="200" w:firstLine="480"/>
      </w:pPr>
      <w:r w:rsidRPr="00915670">
        <w:t>第一阶段采样器主要承担快速构图任务。该阶段从空白潜在图像出发，在较短的采样区间内完成画面主体、角色位置、基本姿态和场景布局的初步确定。工作流中使用</w:t>
      </w:r>
      <w:r w:rsidRPr="00915670">
        <w:t>dpmpp_3m_sde</w:t>
      </w:r>
      <w:r w:rsidRPr="00915670">
        <w:t>采样器和</w:t>
      </w:r>
      <w:proofErr w:type="spellStart"/>
      <w:r w:rsidRPr="00915670">
        <w:t>ddim_uniform</w:t>
      </w:r>
      <w:proofErr w:type="spellEnd"/>
      <w:r w:rsidRPr="00915670">
        <w:t>调度器，采样范围设置为第</w:t>
      </w:r>
      <w:r w:rsidRPr="00915670">
        <w:t xml:space="preserve"> 0 </w:t>
      </w:r>
      <w:r w:rsidRPr="00915670">
        <w:t>步至第</w:t>
      </w:r>
      <w:r w:rsidRPr="00915670">
        <w:t xml:space="preserve"> 1 </w:t>
      </w:r>
      <w:r w:rsidRPr="00915670">
        <w:t>步。由于这一阶段更侧重于建立图像整体结构，因此可以为后续细化生成提供一个相对稳定的潜在空间基础。系统还会通过</w:t>
      </w:r>
      <w:r w:rsidRPr="00915670">
        <w:t xml:space="preserve"> VAE </w:t>
      </w:r>
      <w:r w:rsidRPr="00915670">
        <w:t>对中间结果进行预览解码，便于在调试工作流时观察初步构图是否符合预期。</w:t>
      </w:r>
    </w:p>
    <w:p w14:paraId="7013EB74" w14:textId="668FA9C1" w:rsidR="00D76A55" w:rsidRDefault="00D76A55" w:rsidP="00915670">
      <w:pPr>
        <w:ind w:firstLineChars="200" w:firstLine="480"/>
      </w:pPr>
      <w:r w:rsidRPr="00D76A55">
        <w:t>第二阶段采样器负责细节补充和画面质量提升。该阶段接收第一阶段输出的潜在图像作为输入，在已有构图基础上继续执行后续采样步骤，采样范围为第</w:t>
      </w:r>
      <w:r w:rsidRPr="00D76A55">
        <w:t xml:space="preserve"> 1 </w:t>
      </w:r>
      <w:r w:rsidRPr="00D76A55">
        <w:t>步至第</w:t>
      </w:r>
      <w:r w:rsidRPr="00D76A55">
        <w:t xml:space="preserve"> 10 </w:t>
      </w:r>
      <w:r w:rsidRPr="00D76A55">
        <w:t>步。此阶段工作</w:t>
      </w:r>
      <w:proofErr w:type="gramStart"/>
      <w:r w:rsidRPr="00D76A55">
        <w:t>流使用</w:t>
      </w:r>
      <w:proofErr w:type="spellStart"/>
      <w:proofErr w:type="gramEnd"/>
      <w:r w:rsidRPr="00D76A55">
        <w:t>er_sde</w:t>
      </w:r>
      <w:proofErr w:type="spellEnd"/>
      <w:r w:rsidRPr="00D76A55">
        <w:t>采样器和</w:t>
      </w:r>
      <w:proofErr w:type="spellStart"/>
      <w:r w:rsidRPr="00D76A55">
        <w:t>sgm_uniform</w:t>
      </w:r>
      <w:proofErr w:type="spellEnd"/>
      <w:r w:rsidRPr="00D76A55">
        <w:t>调度器，进一步细化角色表情、服装轮廓、背景元素、光影层次和</w:t>
      </w:r>
      <w:proofErr w:type="gramStart"/>
      <w:r w:rsidRPr="00D76A55">
        <w:t>整体绘本质感</w:t>
      </w:r>
      <w:proofErr w:type="gramEnd"/>
      <w:r w:rsidRPr="00D76A55">
        <w:t>。最终采样结果经过</w:t>
      </w:r>
      <w:r w:rsidRPr="00D76A55">
        <w:t xml:space="preserve"> VAE </w:t>
      </w:r>
      <w:r w:rsidRPr="00D76A55">
        <w:t>解码后生成绘本页插图。如图</w:t>
      </w:r>
      <w:r w:rsidRPr="00D76A55">
        <w:t>4</w:t>
      </w:r>
      <w:r>
        <w:rPr>
          <w:rFonts w:hint="eastAsia"/>
        </w:rPr>
        <w:t>.</w:t>
      </w:r>
      <w:r w:rsidR="008F0D19">
        <w:t>5</w:t>
      </w:r>
      <w:r w:rsidRPr="00D76A55">
        <w:t>所示，</w:t>
      </w:r>
      <w:r>
        <w:rPr>
          <w:rFonts w:hint="eastAsia"/>
        </w:rPr>
        <w:t>左图为</w:t>
      </w:r>
      <w:r w:rsidRPr="00D76A55">
        <w:t>第一阶段快速构图输出主要体现画面的整体布局，</w:t>
      </w:r>
      <w:r>
        <w:rPr>
          <w:rFonts w:hint="eastAsia"/>
        </w:rPr>
        <w:t>右图是</w:t>
      </w:r>
      <w:r w:rsidRPr="00D76A55">
        <w:t>第二阶段输出</w:t>
      </w:r>
      <w:r>
        <w:rPr>
          <w:rFonts w:hint="eastAsia"/>
        </w:rPr>
        <w:t>，</w:t>
      </w:r>
      <w:r w:rsidRPr="00D76A55">
        <w:t>在原有构图基础上补充更多细节，使画面更接近</w:t>
      </w:r>
      <w:proofErr w:type="gramStart"/>
      <w:r w:rsidRPr="00D76A55">
        <w:t>最终绘本插图</w:t>
      </w:r>
      <w:proofErr w:type="gramEnd"/>
      <w:r w:rsidRPr="00D76A55">
        <w:t>效果。</w:t>
      </w:r>
    </w:p>
    <w:p w14:paraId="7BBF5A49" w14:textId="77777777" w:rsidR="00D76A55" w:rsidRPr="00D76A55" w:rsidRDefault="00D76A55" w:rsidP="00915670">
      <w:pPr>
        <w:ind w:firstLineChars="200" w:firstLine="480"/>
      </w:pPr>
    </w:p>
    <w:p w14:paraId="39FF2531" w14:textId="7501756D" w:rsidR="00C54CEE" w:rsidRDefault="00D76A55" w:rsidP="00750537">
      <w:pPr>
        <w:adjustRightInd w:val="0"/>
        <w:jc w:val="center"/>
      </w:pPr>
      <w:r>
        <w:rPr>
          <w:noProof/>
        </w:rPr>
        <w:drawing>
          <wp:inline distT="0" distB="0" distL="0" distR="0" wp14:anchorId="5AE68E74" wp14:editId="06655AD1">
            <wp:extent cx="3998114" cy="3540557"/>
            <wp:effectExtent l="0" t="0" r="2540" b="3175"/>
            <wp:docPr id="17022744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41648" cy="3579109"/>
                    </a:xfrm>
                    <a:prstGeom prst="rect">
                      <a:avLst/>
                    </a:prstGeom>
                    <a:noFill/>
                    <a:ln>
                      <a:noFill/>
                    </a:ln>
                  </pic:spPr>
                </pic:pic>
              </a:graphicData>
            </a:graphic>
          </wp:inline>
        </w:drawing>
      </w:r>
    </w:p>
    <w:p w14:paraId="731B829C" w14:textId="13C0C9FC" w:rsidR="00C54CEE" w:rsidRDefault="00D76A55" w:rsidP="00750537">
      <w:pPr>
        <w:pStyle w:val="ab"/>
        <w:adjustRightInd w:val="0"/>
        <w:ind w:firstLineChars="0" w:firstLine="0"/>
        <w:rPr>
          <w:lang w:eastAsia="zh-CN"/>
        </w:rPr>
      </w:pPr>
      <w:r>
        <w:rPr>
          <w:rFonts w:hint="eastAsia"/>
          <w:lang w:eastAsia="zh-CN"/>
        </w:rPr>
        <w:t>图4.</w:t>
      </w:r>
      <w:r w:rsidR="008F0D19">
        <w:rPr>
          <w:lang w:eastAsia="zh-CN"/>
        </w:rPr>
        <w:t>5</w:t>
      </w:r>
      <w:r>
        <w:rPr>
          <w:rFonts w:hint="eastAsia"/>
          <w:lang w:eastAsia="zh-CN"/>
        </w:rPr>
        <w:t xml:space="preserve">  </w:t>
      </w:r>
      <w:r w:rsidR="00BF1206">
        <w:rPr>
          <w:rFonts w:hint="eastAsia"/>
          <w:lang w:eastAsia="zh-CN"/>
        </w:rPr>
        <w:t>双采样器效果图</w:t>
      </w:r>
    </w:p>
    <w:p w14:paraId="24F9B4DB" w14:textId="3C4031C9" w:rsidR="00BF1206" w:rsidRDefault="00BF1206" w:rsidP="00BF1206">
      <w:pPr>
        <w:ind w:firstLineChars="200" w:firstLine="480"/>
      </w:pPr>
      <w:r w:rsidRPr="00BF1206">
        <w:lastRenderedPageBreak/>
        <w:t>K</w:t>
      </w:r>
      <w:r w:rsidRPr="00BF1206">
        <w:t>采样器是扩散模型推理阶段的重要组成部分，其主要作用是在文本条件引导下，对潜在空间中的噪声进行逐步去噪。采样器类型、采样步数、</w:t>
      </w:r>
      <w:proofErr w:type="gramStart"/>
      <w:r w:rsidRPr="00BF1206">
        <w:t>调度器</w:t>
      </w:r>
      <w:proofErr w:type="gramEnd"/>
      <w:r w:rsidRPr="00BF1206">
        <w:t>和随机种子等参数都会影响最终图像的构图、细节和稳定性。相比一次性采样，两阶段采样可以将构图和细节完善分开处理。角色</w:t>
      </w:r>
      <w:proofErr w:type="gramStart"/>
      <w:r w:rsidRPr="00BF1206">
        <w:t>卡负责</w:t>
      </w:r>
      <w:proofErr w:type="gramEnd"/>
      <w:r w:rsidRPr="00BF1206">
        <w:t>在语义层面约束主角特征，第一阶段采样负责形成基本画面结构，第二阶段采样负责补充细节和提升画面质感。通过这种组合，系统在不引入复杂参考图像控制模块的前提下，较好地平衡了生成效率</w:t>
      </w:r>
      <w:r w:rsidR="00FF2B80">
        <w:rPr>
          <w:rFonts w:hint="eastAsia"/>
        </w:rPr>
        <w:t>和</w:t>
      </w:r>
      <w:r w:rsidRPr="00BF1206">
        <w:t>画面质量。</w:t>
      </w:r>
    </w:p>
    <w:p w14:paraId="526E0D0C" w14:textId="673E640B" w:rsidR="005D37BB" w:rsidRDefault="005D37BB" w:rsidP="00BF1206">
      <w:pPr>
        <w:ind w:firstLineChars="200" w:firstLine="480"/>
      </w:pPr>
      <w:r w:rsidRPr="005D37BB">
        <w:t>该方案也存在不足。由于角色一致性主要依赖文本约束，发卡位置、衣服褶皱、鞋子形状等细节仍可能在不同页面中发生变化。姿态控制也主要依赖自然语言描述，无法像</w:t>
      </w:r>
      <w:r w:rsidRPr="005D37BB">
        <w:t>ControlNet</w:t>
      </w:r>
      <w:r w:rsidRPr="005D37BB">
        <w:t>那样精确指定骨骼角度。但从本课题的原型系统目标来看，这些缺陷可以接受。系统更关注儿童交互过程中的连续阅读体验，而不是</w:t>
      </w:r>
      <w:r w:rsidR="00A4395B">
        <w:rPr>
          <w:rFonts w:hint="eastAsia"/>
        </w:rPr>
        <w:t>完全控制生成的图像和动作</w:t>
      </w:r>
      <w:r w:rsidRPr="005D37BB">
        <w:t>。</w:t>
      </w:r>
    </w:p>
    <w:p w14:paraId="0D91828A" w14:textId="6F66BC37" w:rsidR="005D37BB" w:rsidRDefault="005D37BB" w:rsidP="005D37BB">
      <w:pPr>
        <w:pStyle w:val="3"/>
        <w:spacing w:before="120"/>
      </w:pPr>
      <w:bookmarkStart w:id="48" w:name="_Toc229929091"/>
      <w:r>
        <w:rPr>
          <w:rFonts w:hint="eastAsia"/>
        </w:rPr>
        <w:t>4.2.3  方案对比</w:t>
      </w:r>
      <w:bookmarkEnd w:id="48"/>
    </w:p>
    <w:p w14:paraId="2E43F583" w14:textId="18B91216" w:rsidR="005D37BB" w:rsidRDefault="005D37BB" w:rsidP="005D37BB">
      <w:pPr>
        <w:ind w:firstLineChars="200" w:firstLine="480"/>
      </w:pPr>
      <w:r w:rsidRPr="005D37BB">
        <w:t>两类方案的差异主要体现在角色一致性、姿态控制、中文支持、生成效率和系统集成成本几个方面。</w:t>
      </w:r>
      <w:r w:rsidRPr="005D37BB">
        <w:t xml:space="preserve">IP-Adapter + ControlNet </w:t>
      </w:r>
      <w:r w:rsidRPr="005D37BB">
        <w:t>依赖参考图像和姿态控制图，在角色复刻和动作控制上更强，但流程复杂，中间产物多，对模型生态依赖较重。</w:t>
      </w:r>
      <w:r w:rsidRPr="005D37BB">
        <w:t xml:space="preserve">Z-Image + </w:t>
      </w:r>
      <w:r w:rsidRPr="005D37BB">
        <w:t>角色</w:t>
      </w:r>
      <w:proofErr w:type="gramStart"/>
      <w:r w:rsidRPr="005D37BB">
        <w:t>卡方案</w:t>
      </w:r>
      <w:proofErr w:type="gramEnd"/>
      <w:r w:rsidRPr="005D37BB">
        <w:t>则以中文提示词和结构化角色约束为核心，控制精度略低，但生成链路更短，更适合本课题的在线交互场景。</w:t>
      </w:r>
      <w:r w:rsidR="00950CC1">
        <w:rPr>
          <w:rFonts w:hint="eastAsia"/>
        </w:rPr>
        <w:t>表</w:t>
      </w:r>
      <w:r w:rsidR="00950CC1">
        <w:rPr>
          <w:rFonts w:hint="eastAsia"/>
        </w:rPr>
        <w:t>4.1</w:t>
      </w:r>
      <w:r w:rsidR="00950CC1">
        <w:rPr>
          <w:rFonts w:hint="eastAsia"/>
        </w:rPr>
        <w:t>总结了两种方案的区别。</w:t>
      </w:r>
    </w:p>
    <w:p w14:paraId="5CAE5EBA" w14:textId="77777777" w:rsidR="00FF6B19" w:rsidRPr="005D37BB" w:rsidRDefault="00FF6B19" w:rsidP="005D37BB">
      <w:pPr>
        <w:ind w:firstLineChars="200" w:firstLine="480"/>
      </w:pPr>
    </w:p>
    <w:p w14:paraId="22A52FF2" w14:textId="5CF3A50A" w:rsidR="008D1C52" w:rsidRDefault="008D1C52" w:rsidP="008D1C52">
      <w:pPr>
        <w:pStyle w:val="ab"/>
        <w:ind w:firstLineChars="0" w:firstLine="0"/>
        <w:rPr>
          <w:lang w:eastAsia="zh-CN"/>
        </w:rPr>
      </w:pPr>
      <w:r>
        <w:rPr>
          <w:rFonts w:hint="eastAsia"/>
        </w:rPr>
        <w:t>表</w:t>
      </w:r>
      <w:r>
        <w:rPr>
          <w:rFonts w:hint="eastAsia"/>
          <w:lang w:eastAsia="zh-CN"/>
        </w:rPr>
        <w:t>4.1  方案对比</w:t>
      </w:r>
    </w:p>
    <w:tbl>
      <w:tblPr>
        <w:tblW w:w="9629" w:type="dxa"/>
        <w:jc w:val="center"/>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3827"/>
        <w:gridCol w:w="3817"/>
      </w:tblGrid>
      <w:tr w:rsidR="008D1C52" w14:paraId="7F0BD16F" w14:textId="414711AC" w:rsidTr="008D1C52">
        <w:trPr>
          <w:trHeight w:val="383"/>
          <w:jc w:val="center"/>
        </w:trPr>
        <w:tc>
          <w:tcPr>
            <w:tcW w:w="1985" w:type="dxa"/>
            <w:tcBorders>
              <w:bottom w:val="single" w:sz="4" w:space="0" w:color="auto"/>
              <w:right w:val="nil"/>
            </w:tcBorders>
            <w:vAlign w:val="center"/>
          </w:tcPr>
          <w:p w14:paraId="362D2883" w14:textId="2657843E" w:rsidR="008D1C52" w:rsidRPr="00A151D5" w:rsidRDefault="008D1C52" w:rsidP="002305B6">
            <w:pPr>
              <w:spacing w:line="240" w:lineRule="auto"/>
              <w:jc w:val="center"/>
              <w:rPr>
                <w:rFonts w:ascii="宋体" w:hAnsi="宋体"/>
                <w:sz w:val="21"/>
                <w:szCs w:val="21"/>
              </w:rPr>
            </w:pPr>
            <w:r w:rsidRPr="00A151D5">
              <w:rPr>
                <w:rFonts w:ascii="宋体" w:hAnsi="宋体"/>
                <w:sz w:val="21"/>
                <w:szCs w:val="21"/>
              </w:rPr>
              <w:t>对比维度</w:t>
            </w:r>
          </w:p>
        </w:tc>
        <w:tc>
          <w:tcPr>
            <w:tcW w:w="3827" w:type="dxa"/>
            <w:tcBorders>
              <w:left w:val="nil"/>
              <w:bottom w:val="single" w:sz="4" w:space="0" w:color="auto"/>
              <w:right w:val="nil"/>
            </w:tcBorders>
            <w:vAlign w:val="center"/>
          </w:tcPr>
          <w:p w14:paraId="7D77FC02" w14:textId="3B2FF72D" w:rsidR="008D1C52" w:rsidRPr="00A151D5" w:rsidRDefault="008D1C52" w:rsidP="002305B6">
            <w:pPr>
              <w:spacing w:line="240" w:lineRule="auto"/>
              <w:ind w:leftChars="-1" w:left="-2"/>
              <w:jc w:val="center"/>
              <w:rPr>
                <w:rFonts w:ascii="宋体" w:hAnsi="宋体"/>
                <w:sz w:val="21"/>
                <w:szCs w:val="21"/>
              </w:rPr>
            </w:pPr>
            <w:r w:rsidRPr="00A151D5">
              <w:rPr>
                <w:rFonts w:ascii="宋体" w:hAnsi="宋体"/>
                <w:sz w:val="21"/>
                <w:szCs w:val="21"/>
              </w:rPr>
              <w:t>IP-Adapter + ControlNet</w:t>
            </w:r>
          </w:p>
        </w:tc>
        <w:tc>
          <w:tcPr>
            <w:tcW w:w="3817" w:type="dxa"/>
            <w:tcBorders>
              <w:left w:val="nil"/>
              <w:bottom w:val="single" w:sz="4" w:space="0" w:color="auto"/>
            </w:tcBorders>
            <w:vAlign w:val="center"/>
          </w:tcPr>
          <w:p w14:paraId="5E7DC4EE" w14:textId="0961BA6D" w:rsidR="008D1C52" w:rsidRPr="00A151D5" w:rsidRDefault="008D1C52" w:rsidP="008D1C52">
            <w:pPr>
              <w:spacing w:line="240" w:lineRule="auto"/>
              <w:ind w:leftChars="-1" w:left="-2"/>
              <w:jc w:val="center"/>
              <w:rPr>
                <w:rFonts w:ascii="宋体" w:hAnsi="宋体"/>
                <w:sz w:val="21"/>
                <w:szCs w:val="21"/>
              </w:rPr>
            </w:pPr>
            <w:r w:rsidRPr="00A151D5">
              <w:rPr>
                <w:rFonts w:ascii="宋体" w:hAnsi="宋体"/>
                <w:sz w:val="21"/>
                <w:szCs w:val="21"/>
              </w:rPr>
              <w:t>Z-Image + 角色卡</w:t>
            </w:r>
          </w:p>
        </w:tc>
      </w:tr>
      <w:tr w:rsidR="008D1C52" w14:paraId="2B865DBC" w14:textId="19F8C950" w:rsidTr="008D1C52">
        <w:trPr>
          <w:trHeight w:val="383"/>
          <w:jc w:val="center"/>
        </w:trPr>
        <w:tc>
          <w:tcPr>
            <w:tcW w:w="1985" w:type="dxa"/>
            <w:tcBorders>
              <w:bottom w:val="nil"/>
              <w:right w:val="nil"/>
            </w:tcBorders>
            <w:vAlign w:val="center"/>
          </w:tcPr>
          <w:p w14:paraId="036E8125" w14:textId="493E2F12" w:rsidR="008D1C52" w:rsidRPr="00A151D5" w:rsidRDefault="008D1C52" w:rsidP="002305B6">
            <w:pPr>
              <w:spacing w:line="240" w:lineRule="auto"/>
              <w:jc w:val="center"/>
              <w:rPr>
                <w:rFonts w:ascii="宋体" w:hAnsi="宋体"/>
                <w:sz w:val="21"/>
                <w:szCs w:val="21"/>
              </w:rPr>
            </w:pPr>
            <w:r w:rsidRPr="00A151D5">
              <w:rPr>
                <w:rFonts w:ascii="宋体" w:hAnsi="宋体"/>
                <w:sz w:val="21"/>
                <w:szCs w:val="21"/>
              </w:rPr>
              <w:t>角色一致性</w:t>
            </w:r>
          </w:p>
        </w:tc>
        <w:tc>
          <w:tcPr>
            <w:tcW w:w="3827" w:type="dxa"/>
            <w:tcBorders>
              <w:left w:val="nil"/>
              <w:bottom w:val="nil"/>
              <w:right w:val="nil"/>
            </w:tcBorders>
            <w:vAlign w:val="center"/>
          </w:tcPr>
          <w:p w14:paraId="415D189F" w14:textId="036A5C58" w:rsidR="008D1C52" w:rsidRPr="00A151D5" w:rsidRDefault="008D1C52" w:rsidP="002305B6">
            <w:pPr>
              <w:spacing w:line="240" w:lineRule="auto"/>
              <w:jc w:val="center"/>
              <w:rPr>
                <w:rFonts w:ascii="宋体" w:hAnsi="宋体"/>
                <w:sz w:val="21"/>
                <w:szCs w:val="21"/>
              </w:rPr>
            </w:pPr>
            <w:r w:rsidRPr="00A151D5">
              <w:rPr>
                <w:rFonts w:ascii="宋体" w:hAnsi="宋体"/>
                <w:sz w:val="21"/>
                <w:szCs w:val="21"/>
              </w:rPr>
              <w:t>较强，依赖参考图像</w:t>
            </w:r>
          </w:p>
        </w:tc>
        <w:tc>
          <w:tcPr>
            <w:tcW w:w="3817" w:type="dxa"/>
            <w:tcBorders>
              <w:left w:val="nil"/>
              <w:bottom w:val="nil"/>
            </w:tcBorders>
            <w:vAlign w:val="center"/>
          </w:tcPr>
          <w:p w14:paraId="784FB649" w14:textId="2DED8DE7" w:rsidR="008D1C52" w:rsidRPr="00A151D5" w:rsidRDefault="008D1C52" w:rsidP="008D1C52">
            <w:pPr>
              <w:spacing w:line="240" w:lineRule="auto"/>
              <w:jc w:val="center"/>
              <w:rPr>
                <w:rFonts w:ascii="宋体" w:hAnsi="宋体"/>
                <w:sz w:val="21"/>
                <w:szCs w:val="21"/>
              </w:rPr>
            </w:pPr>
            <w:r w:rsidRPr="00A151D5">
              <w:rPr>
                <w:rFonts w:ascii="宋体" w:hAnsi="宋体"/>
                <w:sz w:val="21"/>
                <w:szCs w:val="21"/>
              </w:rPr>
              <w:t>中等偏强，依赖角色卡提示词</w:t>
            </w:r>
          </w:p>
        </w:tc>
      </w:tr>
      <w:tr w:rsidR="008D1C52" w14:paraId="4ACEA251" w14:textId="2510FF83" w:rsidTr="008D1C52">
        <w:trPr>
          <w:trHeight w:val="383"/>
          <w:jc w:val="center"/>
        </w:trPr>
        <w:tc>
          <w:tcPr>
            <w:tcW w:w="1985" w:type="dxa"/>
            <w:tcBorders>
              <w:top w:val="nil"/>
              <w:bottom w:val="nil"/>
              <w:right w:val="nil"/>
            </w:tcBorders>
            <w:vAlign w:val="center"/>
          </w:tcPr>
          <w:p w14:paraId="5CC6C432" w14:textId="4995A5FD" w:rsidR="008D1C52" w:rsidRPr="00A151D5" w:rsidRDefault="008D1C52" w:rsidP="002305B6">
            <w:pPr>
              <w:spacing w:line="240" w:lineRule="auto"/>
              <w:jc w:val="center"/>
              <w:rPr>
                <w:rFonts w:ascii="宋体" w:hAnsi="宋体"/>
                <w:sz w:val="21"/>
                <w:szCs w:val="21"/>
              </w:rPr>
            </w:pPr>
            <w:r w:rsidRPr="00A151D5">
              <w:rPr>
                <w:rFonts w:ascii="宋体" w:hAnsi="宋体"/>
                <w:sz w:val="21"/>
                <w:szCs w:val="21"/>
              </w:rPr>
              <w:t>姿态控制</w:t>
            </w:r>
          </w:p>
        </w:tc>
        <w:tc>
          <w:tcPr>
            <w:tcW w:w="3827" w:type="dxa"/>
            <w:tcBorders>
              <w:top w:val="nil"/>
              <w:left w:val="nil"/>
              <w:bottom w:val="nil"/>
              <w:right w:val="nil"/>
            </w:tcBorders>
            <w:vAlign w:val="center"/>
          </w:tcPr>
          <w:p w14:paraId="50619645" w14:textId="7D314383" w:rsidR="008D1C52" w:rsidRPr="00A151D5" w:rsidRDefault="008D1C52" w:rsidP="002305B6">
            <w:pPr>
              <w:spacing w:line="240" w:lineRule="auto"/>
              <w:jc w:val="center"/>
              <w:rPr>
                <w:rFonts w:ascii="宋体" w:hAnsi="宋体"/>
                <w:sz w:val="21"/>
                <w:szCs w:val="21"/>
              </w:rPr>
            </w:pPr>
            <w:r w:rsidRPr="00A151D5">
              <w:rPr>
                <w:rFonts w:ascii="宋体" w:hAnsi="宋体"/>
                <w:sz w:val="21"/>
                <w:szCs w:val="21"/>
              </w:rPr>
              <w:t>较精确，可使用</w:t>
            </w:r>
            <w:proofErr w:type="spellStart"/>
            <w:r w:rsidRPr="00A151D5">
              <w:rPr>
                <w:rFonts w:ascii="宋体" w:hAnsi="宋体"/>
                <w:sz w:val="21"/>
                <w:szCs w:val="21"/>
              </w:rPr>
              <w:t>OpenPose</w:t>
            </w:r>
            <w:proofErr w:type="spellEnd"/>
            <w:r w:rsidR="000A3040" w:rsidRPr="00A151D5">
              <w:rPr>
                <w:rFonts w:ascii="宋体" w:hAnsi="宋体" w:hint="eastAsia"/>
                <w:sz w:val="21"/>
                <w:szCs w:val="21"/>
              </w:rPr>
              <w:t>约束</w:t>
            </w:r>
          </w:p>
        </w:tc>
        <w:tc>
          <w:tcPr>
            <w:tcW w:w="3817" w:type="dxa"/>
            <w:tcBorders>
              <w:top w:val="nil"/>
              <w:left w:val="nil"/>
              <w:bottom w:val="nil"/>
            </w:tcBorders>
            <w:vAlign w:val="center"/>
          </w:tcPr>
          <w:p w14:paraId="18271B23" w14:textId="6F98FBC1" w:rsidR="008D1C52" w:rsidRPr="00A151D5" w:rsidRDefault="008D1C52" w:rsidP="008D1C52">
            <w:pPr>
              <w:spacing w:line="240" w:lineRule="auto"/>
              <w:jc w:val="center"/>
              <w:rPr>
                <w:rFonts w:ascii="宋体" w:hAnsi="宋体"/>
                <w:sz w:val="21"/>
                <w:szCs w:val="21"/>
              </w:rPr>
            </w:pPr>
            <w:r w:rsidRPr="00A151D5">
              <w:rPr>
                <w:rFonts w:ascii="宋体" w:hAnsi="宋体"/>
                <w:sz w:val="21"/>
                <w:szCs w:val="21"/>
              </w:rPr>
              <w:t>较弱，主要依靠动作描述</w:t>
            </w:r>
          </w:p>
        </w:tc>
      </w:tr>
      <w:tr w:rsidR="008D1C52" w14:paraId="23FF4425" w14:textId="2F48B953" w:rsidTr="008D1C52">
        <w:trPr>
          <w:trHeight w:val="383"/>
          <w:jc w:val="center"/>
        </w:trPr>
        <w:tc>
          <w:tcPr>
            <w:tcW w:w="1985" w:type="dxa"/>
            <w:tcBorders>
              <w:top w:val="nil"/>
              <w:bottom w:val="nil"/>
              <w:right w:val="nil"/>
            </w:tcBorders>
            <w:vAlign w:val="center"/>
          </w:tcPr>
          <w:p w14:paraId="7435E1AD" w14:textId="5D6C92EC" w:rsidR="008D1C52" w:rsidRPr="00A151D5" w:rsidRDefault="008D1C52" w:rsidP="002305B6">
            <w:pPr>
              <w:spacing w:line="240" w:lineRule="auto"/>
              <w:jc w:val="center"/>
              <w:rPr>
                <w:rFonts w:ascii="宋体" w:hAnsi="宋体"/>
                <w:sz w:val="21"/>
                <w:szCs w:val="21"/>
              </w:rPr>
            </w:pPr>
            <w:r w:rsidRPr="00A151D5">
              <w:rPr>
                <w:rFonts w:ascii="宋体" w:hAnsi="宋体"/>
                <w:sz w:val="21"/>
                <w:szCs w:val="21"/>
              </w:rPr>
              <w:t>中文提示</w:t>
            </w:r>
            <w:proofErr w:type="gramStart"/>
            <w:r w:rsidRPr="00A151D5">
              <w:rPr>
                <w:rFonts w:ascii="宋体" w:hAnsi="宋体"/>
                <w:sz w:val="21"/>
                <w:szCs w:val="21"/>
              </w:rPr>
              <w:t>词支持</w:t>
            </w:r>
            <w:proofErr w:type="gramEnd"/>
          </w:p>
        </w:tc>
        <w:tc>
          <w:tcPr>
            <w:tcW w:w="3827" w:type="dxa"/>
            <w:tcBorders>
              <w:top w:val="nil"/>
              <w:left w:val="nil"/>
              <w:bottom w:val="nil"/>
              <w:right w:val="nil"/>
            </w:tcBorders>
            <w:vAlign w:val="center"/>
          </w:tcPr>
          <w:p w14:paraId="521FAB66" w14:textId="101CC1D3" w:rsidR="008D1C52" w:rsidRPr="00A151D5" w:rsidRDefault="008D1C52" w:rsidP="002305B6">
            <w:pPr>
              <w:spacing w:line="240" w:lineRule="auto"/>
              <w:jc w:val="center"/>
              <w:rPr>
                <w:rFonts w:ascii="宋体" w:hAnsi="宋体"/>
                <w:sz w:val="21"/>
                <w:szCs w:val="21"/>
              </w:rPr>
            </w:pPr>
            <w:r w:rsidRPr="00A151D5">
              <w:rPr>
                <w:rFonts w:ascii="宋体" w:hAnsi="宋体"/>
                <w:sz w:val="21"/>
                <w:szCs w:val="21"/>
              </w:rPr>
              <w:t>以英文提示词为主</w:t>
            </w:r>
          </w:p>
        </w:tc>
        <w:tc>
          <w:tcPr>
            <w:tcW w:w="3817" w:type="dxa"/>
            <w:tcBorders>
              <w:top w:val="nil"/>
              <w:left w:val="nil"/>
              <w:bottom w:val="nil"/>
            </w:tcBorders>
            <w:vAlign w:val="center"/>
          </w:tcPr>
          <w:p w14:paraId="13FA740E" w14:textId="58E0D55F" w:rsidR="008D1C52" w:rsidRPr="00A151D5" w:rsidRDefault="008D1C52" w:rsidP="008D1C52">
            <w:pPr>
              <w:spacing w:line="240" w:lineRule="auto"/>
              <w:jc w:val="center"/>
              <w:rPr>
                <w:rFonts w:ascii="宋体" w:hAnsi="宋体"/>
                <w:sz w:val="21"/>
                <w:szCs w:val="21"/>
              </w:rPr>
            </w:pPr>
            <w:r w:rsidRPr="00A151D5">
              <w:rPr>
                <w:rFonts w:ascii="宋体" w:hAnsi="宋体"/>
                <w:sz w:val="21"/>
                <w:szCs w:val="21"/>
              </w:rPr>
              <w:t>更适合中文提示词输入</w:t>
            </w:r>
          </w:p>
        </w:tc>
      </w:tr>
      <w:tr w:rsidR="008D1C52" w14:paraId="6454D327" w14:textId="0A42FAD5" w:rsidTr="008D1C52">
        <w:trPr>
          <w:trHeight w:val="383"/>
          <w:jc w:val="center"/>
        </w:trPr>
        <w:tc>
          <w:tcPr>
            <w:tcW w:w="1985" w:type="dxa"/>
            <w:tcBorders>
              <w:top w:val="nil"/>
              <w:bottom w:val="nil"/>
              <w:right w:val="nil"/>
            </w:tcBorders>
            <w:vAlign w:val="center"/>
          </w:tcPr>
          <w:p w14:paraId="12E5FBFD" w14:textId="15924331" w:rsidR="008D1C52" w:rsidRPr="00A151D5" w:rsidRDefault="008D1C52" w:rsidP="002305B6">
            <w:pPr>
              <w:spacing w:line="240" w:lineRule="auto"/>
              <w:jc w:val="center"/>
              <w:rPr>
                <w:rFonts w:ascii="宋体" w:hAnsi="宋体"/>
                <w:sz w:val="21"/>
                <w:szCs w:val="21"/>
              </w:rPr>
            </w:pPr>
            <w:r w:rsidRPr="00A151D5">
              <w:rPr>
                <w:rFonts w:ascii="宋体" w:hAnsi="宋体"/>
                <w:sz w:val="21"/>
                <w:szCs w:val="21"/>
              </w:rPr>
              <w:t>工作流复杂度</w:t>
            </w:r>
          </w:p>
        </w:tc>
        <w:tc>
          <w:tcPr>
            <w:tcW w:w="3827" w:type="dxa"/>
            <w:tcBorders>
              <w:top w:val="nil"/>
              <w:left w:val="nil"/>
              <w:bottom w:val="nil"/>
              <w:right w:val="nil"/>
            </w:tcBorders>
            <w:vAlign w:val="center"/>
          </w:tcPr>
          <w:p w14:paraId="1C00C366" w14:textId="237CE75E" w:rsidR="008D1C52" w:rsidRPr="00A151D5" w:rsidRDefault="008D1C52" w:rsidP="002305B6">
            <w:pPr>
              <w:spacing w:line="240" w:lineRule="auto"/>
              <w:jc w:val="center"/>
              <w:rPr>
                <w:rFonts w:ascii="宋体" w:hAnsi="宋体"/>
                <w:sz w:val="21"/>
                <w:szCs w:val="21"/>
              </w:rPr>
            </w:pPr>
            <w:r w:rsidRPr="00A151D5">
              <w:rPr>
                <w:rFonts w:ascii="宋体" w:hAnsi="宋体"/>
                <w:sz w:val="21"/>
                <w:szCs w:val="21"/>
              </w:rPr>
              <w:t>多阶段流程，中间产物较多</w:t>
            </w:r>
          </w:p>
        </w:tc>
        <w:tc>
          <w:tcPr>
            <w:tcW w:w="3817" w:type="dxa"/>
            <w:tcBorders>
              <w:top w:val="nil"/>
              <w:left w:val="nil"/>
              <w:bottom w:val="nil"/>
            </w:tcBorders>
            <w:vAlign w:val="center"/>
          </w:tcPr>
          <w:p w14:paraId="469D6444" w14:textId="0003B96A" w:rsidR="008D1C52" w:rsidRPr="00A151D5" w:rsidRDefault="008D1C52" w:rsidP="008D1C52">
            <w:pPr>
              <w:spacing w:line="240" w:lineRule="auto"/>
              <w:jc w:val="center"/>
              <w:rPr>
                <w:rFonts w:ascii="宋体" w:hAnsi="宋体"/>
                <w:sz w:val="21"/>
                <w:szCs w:val="21"/>
              </w:rPr>
            </w:pPr>
            <w:proofErr w:type="gramStart"/>
            <w:r w:rsidRPr="00A151D5">
              <w:rPr>
                <w:rFonts w:ascii="宋体" w:hAnsi="宋体"/>
                <w:sz w:val="21"/>
                <w:szCs w:val="21"/>
              </w:rPr>
              <w:t>单条主</w:t>
            </w:r>
            <w:proofErr w:type="gramEnd"/>
            <w:r w:rsidRPr="00A151D5">
              <w:rPr>
                <w:rFonts w:ascii="宋体" w:hAnsi="宋体"/>
                <w:sz w:val="21"/>
                <w:szCs w:val="21"/>
              </w:rPr>
              <w:t>流程，后端集成更简单</w:t>
            </w:r>
          </w:p>
        </w:tc>
      </w:tr>
      <w:tr w:rsidR="008D1C52" w14:paraId="39B20C3E" w14:textId="1F1C68F6" w:rsidTr="008D1C52">
        <w:trPr>
          <w:trHeight w:val="383"/>
          <w:jc w:val="center"/>
        </w:trPr>
        <w:tc>
          <w:tcPr>
            <w:tcW w:w="1985" w:type="dxa"/>
            <w:tcBorders>
              <w:top w:val="nil"/>
              <w:bottom w:val="nil"/>
              <w:right w:val="nil"/>
            </w:tcBorders>
            <w:vAlign w:val="center"/>
          </w:tcPr>
          <w:p w14:paraId="25357ABA" w14:textId="76CFA71F" w:rsidR="008D1C52" w:rsidRPr="00A151D5" w:rsidRDefault="008D1C52" w:rsidP="002305B6">
            <w:pPr>
              <w:spacing w:line="240" w:lineRule="auto"/>
              <w:jc w:val="center"/>
              <w:rPr>
                <w:rFonts w:ascii="宋体" w:hAnsi="宋体"/>
                <w:sz w:val="21"/>
                <w:szCs w:val="21"/>
              </w:rPr>
            </w:pPr>
            <w:r w:rsidRPr="00A151D5">
              <w:rPr>
                <w:rFonts w:ascii="宋体" w:hAnsi="宋体"/>
                <w:sz w:val="21"/>
                <w:szCs w:val="21"/>
              </w:rPr>
              <w:t>生成效率</w:t>
            </w:r>
          </w:p>
        </w:tc>
        <w:tc>
          <w:tcPr>
            <w:tcW w:w="3827" w:type="dxa"/>
            <w:tcBorders>
              <w:top w:val="nil"/>
              <w:left w:val="nil"/>
              <w:bottom w:val="nil"/>
              <w:right w:val="nil"/>
            </w:tcBorders>
            <w:vAlign w:val="center"/>
          </w:tcPr>
          <w:p w14:paraId="0FB1F934" w14:textId="2FF7CE09" w:rsidR="008D1C52" w:rsidRPr="00A151D5" w:rsidRDefault="008D1C52" w:rsidP="002305B6">
            <w:pPr>
              <w:spacing w:line="240" w:lineRule="auto"/>
              <w:jc w:val="center"/>
              <w:rPr>
                <w:rFonts w:ascii="宋体" w:hAnsi="宋体"/>
                <w:sz w:val="21"/>
                <w:szCs w:val="21"/>
              </w:rPr>
            </w:pPr>
            <w:r w:rsidRPr="00A151D5">
              <w:rPr>
                <w:rFonts w:ascii="宋体" w:hAnsi="宋体"/>
                <w:sz w:val="21"/>
                <w:szCs w:val="21"/>
              </w:rPr>
              <w:t>较慢，适合离线精细生成</w:t>
            </w:r>
          </w:p>
        </w:tc>
        <w:tc>
          <w:tcPr>
            <w:tcW w:w="3817" w:type="dxa"/>
            <w:tcBorders>
              <w:top w:val="nil"/>
              <w:left w:val="nil"/>
              <w:bottom w:val="nil"/>
            </w:tcBorders>
            <w:vAlign w:val="center"/>
          </w:tcPr>
          <w:p w14:paraId="1FF35A32" w14:textId="542F26C2" w:rsidR="008D1C52" w:rsidRPr="00A151D5" w:rsidRDefault="008D1C52" w:rsidP="008D1C52">
            <w:pPr>
              <w:spacing w:line="240" w:lineRule="auto"/>
              <w:jc w:val="center"/>
              <w:rPr>
                <w:rFonts w:ascii="宋体" w:hAnsi="宋体"/>
                <w:sz w:val="21"/>
                <w:szCs w:val="21"/>
              </w:rPr>
            </w:pPr>
            <w:r w:rsidRPr="00A151D5">
              <w:rPr>
                <w:rFonts w:ascii="宋体" w:hAnsi="宋体"/>
                <w:sz w:val="21"/>
                <w:szCs w:val="21"/>
              </w:rPr>
              <w:t>较快，更适合交互式生成</w:t>
            </w:r>
          </w:p>
        </w:tc>
      </w:tr>
      <w:tr w:rsidR="008D1C52" w14:paraId="423A6FD4" w14:textId="55D7E5D0" w:rsidTr="008D1C52">
        <w:trPr>
          <w:trHeight w:val="383"/>
          <w:jc w:val="center"/>
        </w:trPr>
        <w:tc>
          <w:tcPr>
            <w:tcW w:w="1985" w:type="dxa"/>
            <w:tcBorders>
              <w:top w:val="nil"/>
              <w:right w:val="nil"/>
            </w:tcBorders>
            <w:vAlign w:val="center"/>
          </w:tcPr>
          <w:p w14:paraId="7E8C83E1" w14:textId="6FCA7C35" w:rsidR="008D1C52" w:rsidRPr="00A151D5" w:rsidRDefault="008D1C52" w:rsidP="002305B6">
            <w:pPr>
              <w:spacing w:line="240" w:lineRule="auto"/>
              <w:jc w:val="center"/>
              <w:rPr>
                <w:rFonts w:ascii="宋体" w:hAnsi="宋体"/>
                <w:sz w:val="21"/>
                <w:szCs w:val="21"/>
              </w:rPr>
            </w:pPr>
            <w:r w:rsidRPr="00A151D5">
              <w:rPr>
                <w:rFonts w:ascii="宋体" w:hAnsi="宋体"/>
                <w:sz w:val="21"/>
                <w:szCs w:val="21"/>
              </w:rPr>
              <w:t>适用场景</w:t>
            </w:r>
          </w:p>
        </w:tc>
        <w:tc>
          <w:tcPr>
            <w:tcW w:w="3827" w:type="dxa"/>
            <w:tcBorders>
              <w:top w:val="nil"/>
              <w:left w:val="nil"/>
              <w:right w:val="nil"/>
            </w:tcBorders>
            <w:vAlign w:val="center"/>
          </w:tcPr>
          <w:p w14:paraId="6FAC5B60" w14:textId="046B7D13" w:rsidR="008D1C52" w:rsidRPr="00A151D5" w:rsidRDefault="008D1C52" w:rsidP="002305B6">
            <w:pPr>
              <w:spacing w:line="240" w:lineRule="auto"/>
              <w:jc w:val="center"/>
              <w:rPr>
                <w:rFonts w:ascii="宋体" w:hAnsi="宋体"/>
                <w:sz w:val="21"/>
                <w:szCs w:val="21"/>
              </w:rPr>
            </w:pPr>
            <w:r w:rsidRPr="00A151D5">
              <w:rPr>
                <w:rFonts w:ascii="宋体" w:hAnsi="宋体"/>
                <w:sz w:val="21"/>
                <w:szCs w:val="21"/>
              </w:rPr>
              <w:t>角色复刻和姿态控制要求高的任务</w:t>
            </w:r>
          </w:p>
        </w:tc>
        <w:tc>
          <w:tcPr>
            <w:tcW w:w="3817" w:type="dxa"/>
            <w:tcBorders>
              <w:top w:val="nil"/>
              <w:left w:val="nil"/>
              <w:bottom w:val="single" w:sz="4" w:space="0" w:color="auto"/>
            </w:tcBorders>
            <w:vAlign w:val="center"/>
          </w:tcPr>
          <w:p w14:paraId="56983880" w14:textId="70AC159F" w:rsidR="008D1C52" w:rsidRPr="00A151D5" w:rsidRDefault="008D1C52" w:rsidP="008D1C52">
            <w:pPr>
              <w:spacing w:line="240" w:lineRule="auto"/>
              <w:jc w:val="center"/>
              <w:rPr>
                <w:rFonts w:ascii="宋体" w:hAnsi="宋体"/>
                <w:sz w:val="21"/>
                <w:szCs w:val="21"/>
              </w:rPr>
            </w:pPr>
            <w:r w:rsidRPr="00A151D5">
              <w:rPr>
                <w:rFonts w:ascii="宋体" w:hAnsi="宋体"/>
                <w:sz w:val="21"/>
                <w:szCs w:val="21"/>
              </w:rPr>
              <w:t>中文</w:t>
            </w:r>
            <w:proofErr w:type="gramStart"/>
            <w:r w:rsidRPr="00A151D5">
              <w:rPr>
                <w:rFonts w:ascii="宋体" w:hAnsi="宋体"/>
                <w:sz w:val="21"/>
                <w:szCs w:val="21"/>
              </w:rPr>
              <w:t>互动绘本的</w:t>
            </w:r>
            <w:proofErr w:type="gramEnd"/>
            <w:r w:rsidRPr="00A151D5">
              <w:rPr>
                <w:rFonts w:ascii="宋体" w:hAnsi="宋体"/>
                <w:sz w:val="21"/>
                <w:szCs w:val="21"/>
              </w:rPr>
              <w:t>连续页面生成</w:t>
            </w:r>
          </w:p>
        </w:tc>
      </w:tr>
    </w:tbl>
    <w:p w14:paraId="64FC5229" w14:textId="77777777" w:rsidR="00FF6B19" w:rsidRDefault="00FF6B19" w:rsidP="00145FD3">
      <w:pPr>
        <w:ind w:firstLineChars="200" w:firstLine="480"/>
      </w:pPr>
    </w:p>
    <w:p w14:paraId="09F6639C" w14:textId="24798552" w:rsidR="00C54CEE" w:rsidRDefault="00145FD3" w:rsidP="00145FD3">
      <w:pPr>
        <w:ind w:firstLineChars="200" w:firstLine="480"/>
      </w:pPr>
      <w:r w:rsidRPr="00145FD3">
        <w:t>综合比较后，本课题最终选择</w:t>
      </w:r>
      <w:r w:rsidRPr="00145FD3">
        <w:t xml:space="preserve"> Z-Image + </w:t>
      </w:r>
      <w:r w:rsidRPr="00145FD3">
        <w:t>角色卡作为正式图像生成方案</w:t>
      </w:r>
      <w:r w:rsidR="006476BD">
        <w:rPr>
          <w:rFonts w:hint="eastAsia"/>
        </w:rPr>
        <w:t>，</w:t>
      </w:r>
      <w:r w:rsidRPr="00145FD3">
        <w:t>因为它更符合系统的主要目标。儿童</w:t>
      </w:r>
      <w:proofErr w:type="gramStart"/>
      <w:r w:rsidRPr="00145FD3">
        <w:t>互动绘本需要</w:t>
      </w:r>
      <w:proofErr w:type="gramEnd"/>
      <w:r w:rsidRPr="00145FD3">
        <w:t>频繁生成新页面，用户等待时间不能过长，中文剧情提示也需要被图像模型较好理解。在这些约束下，</w:t>
      </w:r>
      <w:r w:rsidRPr="00145FD3">
        <w:t>Z-Image +</w:t>
      </w:r>
      <w:r w:rsidR="006476BD">
        <w:rPr>
          <w:rFonts w:hint="eastAsia"/>
        </w:rPr>
        <w:t xml:space="preserve"> </w:t>
      </w:r>
      <w:r w:rsidRPr="00145FD3">
        <w:t>角色</w:t>
      </w:r>
      <w:proofErr w:type="gramStart"/>
      <w:r w:rsidRPr="00145FD3">
        <w:t>卡方案</w:t>
      </w:r>
      <w:proofErr w:type="gramEnd"/>
      <w:r w:rsidRPr="00145FD3">
        <w:t>在实际工程中更容易形成稳定闭环。</w:t>
      </w:r>
    </w:p>
    <w:p w14:paraId="4AD16845" w14:textId="39EAF145" w:rsidR="00145FD3" w:rsidRDefault="00145FD3" w:rsidP="00145FD3">
      <w:pPr>
        <w:pStyle w:val="1"/>
        <w:pageBreakBefore/>
      </w:pPr>
      <w:bookmarkStart w:id="49" w:name="_Toc229929092"/>
      <w:r>
        <w:rPr>
          <w:rFonts w:hint="eastAsia"/>
        </w:rPr>
        <w:lastRenderedPageBreak/>
        <w:t>5  系统设计</w:t>
      </w:r>
      <w:bookmarkEnd w:id="49"/>
    </w:p>
    <w:p w14:paraId="76F55CAE" w14:textId="1E2A7EA5" w:rsidR="00145FD3" w:rsidRPr="00145FD3" w:rsidRDefault="002E05D7" w:rsidP="00AF3801">
      <w:pPr>
        <w:ind w:firstLineChars="200" w:firstLine="480"/>
      </w:pPr>
      <w:r w:rsidRPr="002E05D7">
        <w:t>基于前文对文本生成和图像生成方案的分析，本系统最终采用多智能体文本生成机制与</w:t>
      </w:r>
      <w:r w:rsidRPr="002E05D7">
        <w:t xml:space="preserve">Z-Image + </w:t>
      </w:r>
      <w:r w:rsidRPr="002E05D7">
        <w:t>角色卡图像生成方案，构建面向儿童的可交互式图片故事生成系统。系统需要完成的不只是单次图文生成，而是围绕用户选择持续推进剧情，并在多轮</w:t>
      </w:r>
      <w:proofErr w:type="gramStart"/>
      <w:r w:rsidRPr="002E05D7">
        <w:t>交互中</w:t>
      </w:r>
      <w:proofErr w:type="gramEnd"/>
      <w:r w:rsidRPr="002E05D7">
        <w:t>保存故事状态、维持角色形象和控制内容安全。</w:t>
      </w:r>
    </w:p>
    <w:p w14:paraId="69D8A0A8" w14:textId="4BB8C5B0" w:rsidR="00C54CEE" w:rsidRDefault="002E05D7" w:rsidP="002E05D7">
      <w:pPr>
        <w:pStyle w:val="2"/>
        <w:spacing w:before="120"/>
      </w:pPr>
      <w:bookmarkStart w:id="50" w:name="_Toc229929093"/>
      <w:r>
        <w:rPr>
          <w:rFonts w:hint="eastAsia"/>
        </w:rPr>
        <w:t>5.1  架构设计</w:t>
      </w:r>
      <w:bookmarkEnd w:id="50"/>
    </w:p>
    <w:p w14:paraId="160CBDC5" w14:textId="6DF6FF14" w:rsidR="00C54CEE" w:rsidRDefault="003E3869" w:rsidP="00AF3801">
      <w:pPr>
        <w:tabs>
          <w:tab w:val="clear" w:pos="377"/>
        </w:tabs>
        <w:ind w:firstLineChars="200" w:firstLine="480"/>
      </w:pPr>
      <w:r w:rsidRPr="003E3869">
        <w:t>本系统采用前后端分离架构。前端负责用户</w:t>
      </w:r>
      <w:proofErr w:type="gramStart"/>
      <w:r w:rsidRPr="003E3869">
        <w:t>交互和绘本内容</w:t>
      </w:r>
      <w:proofErr w:type="gramEnd"/>
      <w:r w:rsidRPr="003E3869">
        <w:t>展示，后端负责业务流程控制、数据读写</w:t>
      </w:r>
      <w:r w:rsidR="006476BD">
        <w:rPr>
          <w:rFonts w:hint="eastAsia"/>
        </w:rPr>
        <w:t>还有</w:t>
      </w:r>
      <w:r w:rsidRPr="003E3869">
        <w:t>模型调用，数据库与本地文件系统负责保存故事状态和生成结果。整体上，系统可以划分为表现层、业务服务层、</w:t>
      </w:r>
      <w:r w:rsidRPr="003E3869">
        <w:t>AI</w:t>
      </w:r>
      <w:r w:rsidRPr="003E3869">
        <w:t>生成层和数据存储层四个部分。</w:t>
      </w:r>
    </w:p>
    <w:p w14:paraId="378A95E1" w14:textId="7BC672ED" w:rsidR="003E3869" w:rsidRDefault="003E3869" w:rsidP="00AF3801">
      <w:pPr>
        <w:tabs>
          <w:tab w:val="clear" w:pos="377"/>
        </w:tabs>
        <w:ind w:firstLineChars="200" w:firstLine="480"/>
      </w:pPr>
      <w:r w:rsidRPr="003E3869">
        <w:t>表现层面向儿童及其家长用户，主要由</w:t>
      </w:r>
      <w:r w:rsidRPr="003E3869">
        <w:t>Vue 3</w:t>
      </w:r>
      <w:r w:rsidRPr="003E3869">
        <w:t>单页应用构成。用户可以在前端完成登录、创建故事、设定主角、选择故事主题、阅读剧情、点击分支选项和查看剧情树等操作。前端并不直接处理复杂的生成逻辑，而是把用户选择整理为请求发送给后端，再将后端返回的</w:t>
      </w:r>
      <w:r w:rsidR="0018547C">
        <w:rPr>
          <w:rFonts w:hint="eastAsia"/>
        </w:rPr>
        <w:t>文本和插图</w:t>
      </w:r>
      <w:r w:rsidRPr="003E3869">
        <w:t>渲染到页面中。由于系统</w:t>
      </w:r>
      <w:proofErr w:type="gramStart"/>
      <w:r w:rsidRPr="003E3869">
        <w:t>面向低</w:t>
      </w:r>
      <w:proofErr w:type="gramEnd"/>
      <w:r w:rsidRPr="003E3869">
        <w:t>龄儿童，界面交互需要尽量保持直观，减少复杂跳转，并通过明显的按钮、加载提示和状态反馈降低使用门槛。</w:t>
      </w:r>
    </w:p>
    <w:p w14:paraId="54078BCD" w14:textId="5D844D11" w:rsidR="003E3869" w:rsidRDefault="003E3869" w:rsidP="00AF3801">
      <w:pPr>
        <w:tabs>
          <w:tab w:val="clear" w:pos="377"/>
        </w:tabs>
        <w:ind w:firstLineChars="200" w:firstLine="480"/>
      </w:pPr>
      <w:r w:rsidRPr="003E3869">
        <w:t>业务服务层由</w:t>
      </w:r>
      <w:proofErr w:type="spellStart"/>
      <w:r w:rsidRPr="003E3869">
        <w:t>FastAPI</w:t>
      </w:r>
      <w:proofErr w:type="spellEnd"/>
      <w:r w:rsidRPr="003E3869">
        <w:t>后端实现，它一方面接收来自前端的请求，完成用户身份校验、故事创建、故事列表查询、剧情节点管理和图片状态更新；另一方面负责组织</w:t>
      </w:r>
      <w:r w:rsidRPr="003E3869">
        <w:t>AI</w:t>
      </w:r>
      <w:r w:rsidRPr="003E3869">
        <w:t>生成流程，将用户选择、主角设定和历史剧情整理后传递给对应的生成模块。对于每一次剧情推进，后端都会先确认当前故事和剧情节点的有效性，再</w:t>
      </w:r>
      <w:proofErr w:type="gramStart"/>
      <w:r w:rsidRPr="003E3869">
        <w:t>沿当前</w:t>
      </w:r>
      <w:proofErr w:type="gramEnd"/>
      <w:r w:rsidRPr="003E3869">
        <w:t>节点回溯分支历史，形成适合大语言模型使用的上下文。生成结果通过审核后写入数据库，成为新的剧情节点。</w:t>
      </w:r>
    </w:p>
    <w:p w14:paraId="4DEA4A52" w14:textId="39BF2817" w:rsidR="003E3869" w:rsidRDefault="003E3869" w:rsidP="00AF3801">
      <w:pPr>
        <w:tabs>
          <w:tab w:val="clear" w:pos="377"/>
        </w:tabs>
        <w:ind w:firstLineChars="200" w:firstLine="480"/>
      </w:pPr>
      <w:r w:rsidRPr="003E3869">
        <w:t>AI</w:t>
      </w:r>
      <w:r w:rsidRPr="003E3869">
        <w:t>生成层包含文本生成模块和图像生成模块。文本生成模块负责根据当前剧情上下文和用户选择生成下</w:t>
      </w:r>
      <w:proofErr w:type="gramStart"/>
      <w:r w:rsidRPr="003E3869">
        <w:t>一页绘本内容</w:t>
      </w:r>
      <w:proofErr w:type="gramEnd"/>
      <w:r w:rsidRPr="003E3869">
        <w:t>，包括旁白、主角台词、场景描述、动作提示词和后续选项。为了提高生成内容的可控性，系统采用</w:t>
      </w:r>
      <w:r w:rsidRPr="003E3869">
        <w:t>Director</w:t>
      </w:r>
      <w:r w:rsidRPr="003E3869">
        <w:t>、</w:t>
      </w:r>
      <w:r w:rsidRPr="003E3869">
        <w:t>Actor</w:t>
      </w:r>
      <w:r w:rsidRPr="003E3869">
        <w:t>、</w:t>
      </w:r>
      <w:r w:rsidRPr="003E3869">
        <w:t>Critic</w:t>
      </w:r>
      <w:r w:rsidRPr="003E3869">
        <w:t>三角色协作方式：</w:t>
      </w:r>
      <w:r w:rsidRPr="003E3869">
        <w:t>Director</w:t>
      </w:r>
      <w:r w:rsidRPr="003E3869">
        <w:t>负责组织剧情结构，</w:t>
      </w:r>
      <w:r w:rsidRPr="003E3869">
        <w:t>Actor</w:t>
      </w:r>
      <w:r w:rsidRPr="003E3869">
        <w:t>生成符合儿童视角的主角台词，</w:t>
      </w:r>
      <w:r w:rsidRPr="003E3869">
        <w:t>Critic</w:t>
      </w:r>
      <w:r w:rsidRPr="003E3869">
        <w:t>对生成内容进行儿童适宜性检查。图像生成模块则基于</w:t>
      </w:r>
      <w:r w:rsidRPr="003E3869">
        <w:t xml:space="preserve">Z-Image + </w:t>
      </w:r>
      <w:r w:rsidRPr="003E3869">
        <w:t>角色卡方案，将主角特征和当前剧情场景组合为图像提示词，并通过</w:t>
      </w:r>
      <w:proofErr w:type="spellStart"/>
      <w:r w:rsidRPr="003E3869">
        <w:t>ComfyUI</w:t>
      </w:r>
      <w:proofErr w:type="spellEnd"/>
      <w:r w:rsidRPr="003E3869">
        <w:t>工作流生成对应插图。</w:t>
      </w:r>
    </w:p>
    <w:p w14:paraId="4370CB54" w14:textId="28E0EB1E" w:rsidR="003E3869" w:rsidRDefault="003E3869" w:rsidP="00AF3801">
      <w:pPr>
        <w:ind w:firstLineChars="200" w:firstLine="480"/>
      </w:pPr>
      <w:r w:rsidRPr="003E3869">
        <w:t>数据存储</w:t>
      </w:r>
      <w:proofErr w:type="gramStart"/>
      <w:r w:rsidRPr="003E3869">
        <w:t>层用于</w:t>
      </w:r>
      <w:proofErr w:type="gramEnd"/>
      <w:r w:rsidRPr="003E3869">
        <w:t>支撑多轮</w:t>
      </w:r>
      <w:proofErr w:type="gramStart"/>
      <w:r w:rsidRPr="003E3869">
        <w:t>交互和</w:t>
      </w:r>
      <w:proofErr w:type="gramEnd"/>
      <w:r w:rsidRPr="003E3869">
        <w:t>剧情回溯。系统使用</w:t>
      </w:r>
      <w:r w:rsidRPr="003E3869">
        <w:t>SQLite</w:t>
      </w:r>
      <w:r w:rsidRPr="003E3869">
        <w:t>保存用户、故事会话和剧情节点等结构化数据，使用本地输出目录保存生成</w:t>
      </w:r>
      <w:proofErr w:type="gramStart"/>
      <w:r w:rsidRPr="003E3869">
        <w:t>的绘本插图</w:t>
      </w:r>
      <w:proofErr w:type="gramEnd"/>
      <w:r w:rsidRPr="003E3869">
        <w:t>。每本</w:t>
      </w:r>
      <w:proofErr w:type="gramStart"/>
      <w:r w:rsidRPr="003E3869">
        <w:t>绘本对应</w:t>
      </w:r>
      <w:proofErr w:type="gramEnd"/>
      <w:r w:rsidRPr="003E3869">
        <w:t>一个独立会话，剧情内容以节点形式保存，节点之间通过父节点关系形成树状结构。这样设</w:t>
      </w:r>
      <w:r w:rsidRPr="003E3869">
        <w:lastRenderedPageBreak/>
        <w:t>计后，用户不仅可以继续当前剧情，也可以返回任意历史节点重新选择，从而生成新的分支故事。图片文件与剧情节点通过路径关联，使前端能够根据节点状态加载对应插图。</w:t>
      </w:r>
    </w:p>
    <w:p w14:paraId="2049543B" w14:textId="7419019C" w:rsidR="003E3869" w:rsidRDefault="003E3869" w:rsidP="00AF3801">
      <w:pPr>
        <w:tabs>
          <w:tab w:val="clear" w:pos="377"/>
        </w:tabs>
        <w:ind w:firstLineChars="200" w:firstLine="480"/>
      </w:pPr>
      <w:r w:rsidRPr="003E3869">
        <w:t>用户在前端完成选择后，请求先进入业务服务层</w:t>
      </w:r>
      <w:r w:rsidR="00F21589">
        <w:rPr>
          <w:rFonts w:hint="eastAsia"/>
        </w:rPr>
        <w:t>，</w:t>
      </w:r>
      <w:r w:rsidRPr="003E3869">
        <w:t>后端根据当前节点重建故事上下文，并调用</w:t>
      </w:r>
      <w:r w:rsidRPr="003E3869">
        <w:t>AI</w:t>
      </w:r>
      <w:r w:rsidRPr="003E3869">
        <w:t>生成层生成新剧情和插图；生成结果随后被写入数据存储层；</w:t>
      </w:r>
      <w:proofErr w:type="gramStart"/>
      <w:r w:rsidRPr="003E3869">
        <w:t>前端再</w:t>
      </w:r>
      <w:proofErr w:type="gramEnd"/>
      <w:r w:rsidRPr="003E3869">
        <w:t>读取并展示新</w:t>
      </w:r>
      <w:proofErr w:type="gramStart"/>
      <w:r w:rsidRPr="003E3869">
        <w:t>的绘本页面</w:t>
      </w:r>
      <w:proofErr w:type="gramEnd"/>
      <w:r w:rsidRPr="003E3869">
        <w:t>。这个流程将</w:t>
      </w:r>
      <w:r w:rsidRPr="003E3869">
        <w:t>“</w:t>
      </w:r>
      <w:r w:rsidRPr="003E3869">
        <w:t>用户选择</w:t>
      </w:r>
      <w:r w:rsidRPr="003E3869">
        <w:t>—</w:t>
      </w:r>
      <w:r w:rsidRPr="003E3869">
        <w:t>剧情生成</w:t>
      </w:r>
      <w:r w:rsidRPr="003E3869">
        <w:t>—</w:t>
      </w:r>
      <w:r w:rsidRPr="003E3869">
        <w:t>图片生成</w:t>
      </w:r>
      <w:r w:rsidRPr="003E3869">
        <w:t>—</w:t>
      </w:r>
      <w:r w:rsidRPr="003E3869">
        <w:t>状态保存</w:t>
      </w:r>
      <w:r w:rsidRPr="003E3869">
        <w:t>—</w:t>
      </w:r>
      <w:r w:rsidRPr="003E3869">
        <w:t>页面展示</w:t>
      </w:r>
      <w:r w:rsidRPr="003E3869">
        <w:t>”</w:t>
      </w:r>
      <w:r w:rsidRPr="003E3869">
        <w:t>连接成一个闭环，使系统能够支持连续、多分支的互动</w:t>
      </w:r>
      <w:proofErr w:type="gramStart"/>
      <w:r w:rsidRPr="003E3869">
        <w:t>绘本创作</w:t>
      </w:r>
      <w:proofErr w:type="gramEnd"/>
      <w:r w:rsidRPr="003E3869">
        <w:t>。</w:t>
      </w:r>
      <w:r>
        <w:rPr>
          <w:rFonts w:hint="eastAsia"/>
        </w:rPr>
        <w:t>图</w:t>
      </w:r>
      <w:r>
        <w:rPr>
          <w:rFonts w:hint="eastAsia"/>
        </w:rPr>
        <w:t>5.1</w:t>
      </w:r>
      <w:r>
        <w:rPr>
          <w:rFonts w:hint="eastAsia"/>
        </w:rPr>
        <w:t>是上述系统架构图</w:t>
      </w:r>
      <w:r w:rsidR="00F01C2B">
        <w:rPr>
          <w:rFonts w:hint="eastAsia"/>
        </w:rPr>
        <w:t>。</w:t>
      </w:r>
    </w:p>
    <w:p w14:paraId="5B4DC0D9" w14:textId="77777777" w:rsidR="003E3869" w:rsidRDefault="003E3869" w:rsidP="003E3869"/>
    <w:p w14:paraId="0DEE57D3" w14:textId="5102C0AD" w:rsidR="003E3869" w:rsidRDefault="000647DA" w:rsidP="00750537">
      <w:pPr>
        <w:adjustRightInd w:val="0"/>
        <w:jc w:val="center"/>
      </w:pPr>
      <w:r>
        <w:rPr>
          <w:noProof/>
        </w:rPr>
        <w:drawing>
          <wp:inline distT="0" distB="0" distL="0" distR="0" wp14:anchorId="30573930" wp14:editId="14036E68">
            <wp:extent cx="5759450" cy="5636260"/>
            <wp:effectExtent l="0" t="0" r="0" b="2540"/>
            <wp:docPr id="21224781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9450" cy="5636260"/>
                    </a:xfrm>
                    <a:prstGeom prst="rect">
                      <a:avLst/>
                    </a:prstGeom>
                    <a:noFill/>
                    <a:ln>
                      <a:noFill/>
                    </a:ln>
                  </pic:spPr>
                </pic:pic>
              </a:graphicData>
            </a:graphic>
          </wp:inline>
        </w:drawing>
      </w:r>
    </w:p>
    <w:p w14:paraId="396BC31F" w14:textId="3EDF613D" w:rsidR="003E3869" w:rsidRDefault="003E3869" w:rsidP="00750537">
      <w:pPr>
        <w:pStyle w:val="ab"/>
        <w:adjustRightInd w:val="0"/>
        <w:ind w:firstLineChars="0" w:firstLine="0"/>
        <w:rPr>
          <w:lang w:eastAsia="zh-CN"/>
        </w:rPr>
      </w:pPr>
      <w:r>
        <w:rPr>
          <w:rFonts w:hint="eastAsia"/>
          <w:lang w:eastAsia="zh-CN"/>
        </w:rPr>
        <w:t>图5.1  系统架构图</w:t>
      </w:r>
    </w:p>
    <w:p w14:paraId="5CDDDF3F" w14:textId="6630CE71" w:rsidR="003E3869" w:rsidRDefault="00AF3801" w:rsidP="00AF3801">
      <w:pPr>
        <w:pStyle w:val="2"/>
        <w:spacing w:before="120"/>
      </w:pPr>
      <w:bookmarkStart w:id="51" w:name="_Toc229929094"/>
      <w:r>
        <w:rPr>
          <w:rFonts w:hint="eastAsia"/>
        </w:rPr>
        <w:lastRenderedPageBreak/>
        <w:t>5.2  核心业务流程设计</w:t>
      </w:r>
      <w:bookmarkEnd w:id="51"/>
    </w:p>
    <w:p w14:paraId="592C2A93" w14:textId="6DE312B4" w:rsidR="00AF3801" w:rsidRDefault="00AF3801" w:rsidP="00AF3801">
      <w:pPr>
        <w:tabs>
          <w:tab w:val="clear" w:pos="377"/>
        </w:tabs>
        <w:ind w:firstLineChars="200" w:firstLine="480"/>
      </w:pPr>
      <w:r w:rsidRPr="00AF3801">
        <w:t>在总体架构基础上，系统的核心业务流程主要围绕</w:t>
      </w:r>
      <w:proofErr w:type="gramStart"/>
      <w:r w:rsidRPr="00AF3801">
        <w:t>互动绘本的</w:t>
      </w:r>
      <w:proofErr w:type="gramEnd"/>
      <w:r w:rsidRPr="00AF3801">
        <w:t>生成和推进展开。与普通图文生成系统不同，本系统不是一次性生成完整故事，而是根据用户选择逐步扩展剧情，并在每一轮交互后保存新的剧情节点。因此系统流程需要同时处理剧情生成、内容审核、图像渲染、节点保存和分支回溯等任务。</w:t>
      </w:r>
    </w:p>
    <w:p w14:paraId="507D76A3" w14:textId="73D6A34B" w:rsidR="00AF3801" w:rsidRDefault="00AF3801" w:rsidP="00AF3801">
      <w:pPr>
        <w:tabs>
          <w:tab w:val="clear" w:pos="377"/>
        </w:tabs>
        <w:ind w:firstLineChars="200" w:firstLine="480"/>
      </w:pPr>
      <w:r w:rsidRPr="00AF3801">
        <w:t>从整体上看，系统业务流程可以分为三个关键部分：一是基于多智能体协作的剧本生成流程，用于保证文本内容的连贯性和儿童适宜性；二是基于树形结构的剧情分支管理流程，用于支持用户从任意历史节点继续创作；三是文本与图像分阶段生成流程，用于降低用户等待感并提高交互流畅度。</w:t>
      </w:r>
    </w:p>
    <w:p w14:paraId="510E8F25" w14:textId="18F3E5EB" w:rsidR="00AF3801" w:rsidRDefault="00AF3801" w:rsidP="00AF3801">
      <w:pPr>
        <w:pStyle w:val="3"/>
        <w:spacing w:before="120"/>
      </w:pPr>
      <w:bookmarkStart w:id="52" w:name="_Toc229929095"/>
      <w:r>
        <w:rPr>
          <w:rFonts w:hint="eastAsia"/>
        </w:rPr>
        <w:t>5.2.1  多智能体剧本生成流程</w:t>
      </w:r>
      <w:bookmarkEnd w:id="52"/>
    </w:p>
    <w:p w14:paraId="1D2E6AFF" w14:textId="2A3F1490" w:rsidR="00AF3801" w:rsidRDefault="00AF3801" w:rsidP="00AF3801">
      <w:pPr>
        <w:ind w:firstLineChars="200" w:firstLine="480"/>
      </w:pPr>
      <w:r w:rsidRPr="00AF3801">
        <w:t>儿童</w:t>
      </w:r>
      <w:proofErr w:type="gramStart"/>
      <w:r w:rsidRPr="00AF3801">
        <w:t>互动绘本的</w:t>
      </w:r>
      <w:proofErr w:type="gramEnd"/>
      <w:r w:rsidRPr="00AF3801">
        <w:t>文本生成不仅要求故事有趣，还要求语言适龄、情节温和，并且能够为后续插图生成提供清晰的场景描述。如果仅使用单一提示词让大语言模型一次性完成旁白、台词、选项和审核任务，模型容易出现输出格式不稳定、剧情跳跃或安全约束不足等问题。为此，</w:t>
      </w:r>
      <w:r w:rsidR="00204E9A">
        <w:rPr>
          <w:rFonts w:hint="eastAsia"/>
        </w:rPr>
        <w:t>设计</w:t>
      </w:r>
      <w:r w:rsidRPr="00AF3801">
        <w:t>系统</w:t>
      </w:r>
      <w:r w:rsidR="00204E9A">
        <w:rPr>
          <w:rFonts w:hint="eastAsia"/>
        </w:rPr>
        <w:t>时</w:t>
      </w:r>
      <w:r w:rsidRPr="00AF3801">
        <w:t>在文本生成环节采用</w:t>
      </w:r>
      <w:r w:rsidRPr="00AF3801">
        <w:t>Director</w:t>
      </w:r>
      <w:r w:rsidRPr="00AF3801">
        <w:t>、</w:t>
      </w:r>
      <w:r w:rsidRPr="00AF3801">
        <w:t>Actor</w:t>
      </w:r>
      <w:r w:rsidRPr="00AF3801">
        <w:t>、</w:t>
      </w:r>
      <w:r w:rsidRPr="00AF3801">
        <w:t>Critic</w:t>
      </w:r>
      <w:r w:rsidRPr="00AF3801">
        <w:t>三角色协作机制，将剧情构思、角色表达和内容审核拆分为独立的步骤。</w:t>
      </w:r>
    </w:p>
    <w:p w14:paraId="27A078A7" w14:textId="38AC146E" w:rsidR="00AF3801" w:rsidRDefault="00AF3801" w:rsidP="00AF3801">
      <w:pPr>
        <w:ind w:firstLineChars="200" w:firstLine="480"/>
      </w:pPr>
      <w:r w:rsidRPr="00AF3801">
        <w:t>Director</w:t>
      </w:r>
      <w:r w:rsidRPr="00AF3801">
        <w:t>负责生成下</w:t>
      </w:r>
      <w:proofErr w:type="gramStart"/>
      <w:r w:rsidRPr="00AF3801">
        <w:t>一页绘本的</w:t>
      </w:r>
      <w:proofErr w:type="gramEnd"/>
      <w:r w:rsidRPr="00AF3801">
        <w:t>主要剧情内容。它根据主角设定、当前分支的历史剧情和用户本轮选择，生成旁白、场景描述、动作提示词以及后续选项。</w:t>
      </w:r>
      <w:r w:rsidRPr="00AF3801">
        <w:t>Director</w:t>
      </w:r>
      <w:r w:rsidRPr="00AF3801">
        <w:t>的输出不仅服务于前端阅读展示，也为图像生成模块提供基础提示词。因此，</w:t>
      </w:r>
      <w:r w:rsidRPr="00AF3801">
        <w:t>Director</w:t>
      </w:r>
      <w:r w:rsidRPr="00AF3801">
        <w:t>需要在故事性和画面感之间取得平衡</w:t>
      </w:r>
      <w:r w:rsidR="00DB14D0">
        <w:rPr>
          <w:rFonts w:hint="eastAsia"/>
        </w:rPr>
        <w:t>。</w:t>
      </w:r>
      <w:r w:rsidRPr="00AF3801">
        <w:t>旁白要适合儿童阅读，场景和动作描述则要清晰，便于图像模型理解。</w:t>
      </w:r>
    </w:p>
    <w:p w14:paraId="665CC232" w14:textId="18BE1FD3" w:rsidR="00AF3801" w:rsidRDefault="00AF3801" w:rsidP="00AF3801">
      <w:pPr>
        <w:ind w:firstLineChars="200" w:firstLine="480"/>
      </w:pPr>
      <w:r w:rsidRPr="00AF3801">
        <w:t>Actor</w:t>
      </w:r>
      <w:r w:rsidRPr="00AF3801">
        <w:t>负责补充主角的第一人称台词。将台词生成单独拆出，是为了让系统更好地控制角色语气，使主角表达更接近儿童语言，而不是让旁白和台词都呈现同一种叙述风格。</w:t>
      </w:r>
      <w:r w:rsidRPr="00AF3801">
        <w:t>Actor</w:t>
      </w:r>
      <w:r w:rsidRPr="00AF3801">
        <w:t>根据</w:t>
      </w:r>
      <w:r w:rsidRPr="00AF3801">
        <w:t>Director</w:t>
      </w:r>
      <w:r w:rsidRPr="00AF3801">
        <w:t>生成的场景和旁白，输出一句简短、积极、符合儿童视角的台词，从而</w:t>
      </w:r>
      <w:proofErr w:type="gramStart"/>
      <w:r w:rsidRPr="00AF3801">
        <w:t>增强绘本的</w:t>
      </w:r>
      <w:proofErr w:type="gramEnd"/>
      <w:r w:rsidRPr="00AF3801">
        <w:t>互动感和代入感。</w:t>
      </w:r>
    </w:p>
    <w:p w14:paraId="7460157A" w14:textId="77777777" w:rsidR="00185711" w:rsidRDefault="00AF3801" w:rsidP="00AF3801">
      <w:pPr>
        <w:ind w:firstLineChars="200" w:firstLine="480"/>
      </w:pPr>
      <w:r w:rsidRPr="00AF3801">
        <w:t>Critic</w:t>
      </w:r>
      <w:r w:rsidRPr="00AF3801">
        <w:t>负责对生成内容进行儿童适宜性审核。它会检查旁白和台词中是否存在暴力、恐怖、成人化、危险模仿或其他不适合儿童阅读的内容。</w:t>
      </w:r>
    </w:p>
    <w:p w14:paraId="3BD3B3B9" w14:textId="1D907F11" w:rsidR="00AF3801" w:rsidRDefault="00AF3801" w:rsidP="00AF3801">
      <w:pPr>
        <w:ind w:firstLineChars="200" w:firstLine="480"/>
      </w:pPr>
      <w:r w:rsidRPr="00AF3801">
        <w:t>如果</w:t>
      </w:r>
      <w:r w:rsidR="00185711" w:rsidRPr="00AF3801">
        <w:t>Critic</w:t>
      </w:r>
      <w:r w:rsidRPr="00AF3801">
        <w:t>审核通过，系统将该轮结果写入数据库；</w:t>
      </w:r>
      <w:r w:rsidR="001968CF">
        <w:rPr>
          <w:rFonts w:hint="eastAsia"/>
        </w:rPr>
        <w:t>如果</w:t>
      </w:r>
      <w:r w:rsidR="00383222" w:rsidRPr="00383222">
        <w:t>审核未通过，系统不会直接中断服务抛出异常，而是拦截</w:t>
      </w:r>
      <w:r w:rsidR="001968CF">
        <w:rPr>
          <w:rFonts w:hint="eastAsia"/>
        </w:rPr>
        <w:t>此</w:t>
      </w:r>
      <w:r w:rsidR="00383222" w:rsidRPr="00383222">
        <w:t>次输出，提取</w:t>
      </w:r>
      <w:r w:rsidR="00383222" w:rsidRPr="00383222">
        <w:t>Critic</w:t>
      </w:r>
      <w:r w:rsidR="00383222" w:rsidRPr="00383222">
        <w:t>给出的具体驳回原因</w:t>
      </w:r>
      <w:r w:rsidR="001968CF">
        <w:rPr>
          <w:rFonts w:hint="eastAsia"/>
        </w:rPr>
        <w:t>，</w:t>
      </w:r>
      <w:r w:rsidR="00383222" w:rsidRPr="00383222">
        <w:t>例如</w:t>
      </w:r>
      <w:r w:rsidR="00383222" w:rsidRPr="00383222">
        <w:t>“</w:t>
      </w:r>
      <w:r w:rsidR="00383222" w:rsidRPr="00383222">
        <w:t>存在尖锐物品描述，具有危险倾向</w:t>
      </w:r>
      <w:r w:rsidR="00383222" w:rsidRPr="00383222">
        <w:t>”</w:t>
      </w:r>
      <w:r w:rsidR="00383222" w:rsidRPr="00383222">
        <w:t>，并将其作为反馈提示追加到上下文中</w:t>
      </w:r>
      <w:r w:rsidR="001968CF">
        <w:rPr>
          <w:rFonts w:hint="eastAsia"/>
        </w:rPr>
        <w:t>。</w:t>
      </w:r>
      <w:r w:rsidR="00383222" w:rsidRPr="00383222">
        <w:t>Director</w:t>
      </w:r>
      <w:r w:rsidR="001968CF">
        <w:rPr>
          <w:rFonts w:hint="eastAsia"/>
        </w:rPr>
        <w:t>将会根据评价</w:t>
      </w:r>
      <w:r w:rsidR="00383222" w:rsidRPr="00383222">
        <w:t>重新生成文本。为</w:t>
      </w:r>
      <w:r w:rsidR="006709A6">
        <w:rPr>
          <w:rFonts w:hint="eastAsia"/>
        </w:rPr>
        <w:t>了</w:t>
      </w:r>
      <w:r w:rsidR="00383222" w:rsidRPr="00383222">
        <w:t>防止陷入循环，系统设置了最大重试次数</w:t>
      </w:r>
      <w:r w:rsidR="00233733">
        <w:rPr>
          <w:rFonts w:hint="eastAsia"/>
        </w:rPr>
        <w:t>。</w:t>
      </w:r>
      <w:r w:rsidRPr="00AF3801">
        <w:t>通过这种审核与重试机制，系统能够在一定程度上降低生成式</w:t>
      </w:r>
      <w:r w:rsidRPr="00AF3801">
        <w:t>AI</w:t>
      </w:r>
      <w:r w:rsidRPr="00AF3801">
        <w:t>输出不适宜内容的风险。</w:t>
      </w:r>
    </w:p>
    <w:p w14:paraId="00D57996" w14:textId="521BB2D0" w:rsidR="00AF3801" w:rsidRDefault="00AF3801" w:rsidP="00AF3801">
      <w:pPr>
        <w:ind w:firstLineChars="200" w:firstLine="480"/>
      </w:pPr>
      <w:r w:rsidRPr="00AF3801">
        <w:lastRenderedPageBreak/>
        <w:t>三角色协作流程使文本生成过程更加可控。</w:t>
      </w:r>
      <w:r w:rsidRPr="00AF3801">
        <w:t>Director</w:t>
      </w:r>
      <w:r w:rsidRPr="00AF3801">
        <w:t>关注剧情推进，</w:t>
      </w:r>
      <w:r w:rsidRPr="00AF3801">
        <w:t>Actor</w:t>
      </w:r>
      <w:r w:rsidRPr="00AF3801">
        <w:t>关注主角表达，</w:t>
      </w:r>
      <w:r w:rsidRPr="00AF3801">
        <w:t>Critic</w:t>
      </w:r>
      <w:r w:rsidRPr="00AF3801">
        <w:t>关注内容安全。相比把所有任务交给单次模型调用，这种方式虽然增加了一定调用次数，但更适合儿童内容生成场景，也便于后续单独调整某一环节的提示词或模型配置。</w:t>
      </w:r>
      <w:r>
        <w:rPr>
          <w:rFonts w:hint="eastAsia"/>
        </w:rPr>
        <w:t>图</w:t>
      </w:r>
      <w:r>
        <w:rPr>
          <w:rFonts w:hint="eastAsia"/>
        </w:rPr>
        <w:t>5.2</w:t>
      </w:r>
      <w:r>
        <w:rPr>
          <w:rFonts w:hint="eastAsia"/>
        </w:rPr>
        <w:t>为</w:t>
      </w:r>
      <w:r w:rsidR="00833241" w:rsidRPr="00833241">
        <w:t>带有自省与反馈机制</w:t>
      </w:r>
      <w:r w:rsidR="00833241">
        <w:rPr>
          <w:rFonts w:hint="eastAsia"/>
        </w:rPr>
        <w:t>的</w:t>
      </w:r>
      <w:r w:rsidR="004504DB">
        <w:rPr>
          <w:rFonts w:hint="eastAsia"/>
        </w:rPr>
        <w:t>角色协作流程图</w:t>
      </w:r>
      <w:r w:rsidR="00F01C2B">
        <w:rPr>
          <w:rFonts w:hint="eastAsia"/>
        </w:rPr>
        <w:t>。</w:t>
      </w:r>
    </w:p>
    <w:p w14:paraId="77285D20" w14:textId="77777777" w:rsidR="00AF3801" w:rsidRPr="00833241" w:rsidRDefault="00AF3801" w:rsidP="00AF3801">
      <w:pPr>
        <w:ind w:firstLineChars="200" w:firstLine="480"/>
      </w:pPr>
    </w:p>
    <w:p w14:paraId="508FF83F" w14:textId="3476CD48" w:rsidR="00AF3801" w:rsidRDefault="00027597" w:rsidP="00750537">
      <w:pPr>
        <w:adjustRightInd w:val="0"/>
        <w:jc w:val="center"/>
      </w:pPr>
      <w:r>
        <w:rPr>
          <w:noProof/>
        </w:rPr>
        <w:drawing>
          <wp:inline distT="0" distB="0" distL="0" distR="0" wp14:anchorId="633EEE72" wp14:editId="1FF20B12">
            <wp:extent cx="5759450" cy="2403475"/>
            <wp:effectExtent l="0" t="0" r="0" b="0"/>
            <wp:docPr id="3659987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9450" cy="2403475"/>
                    </a:xfrm>
                    <a:prstGeom prst="rect">
                      <a:avLst/>
                    </a:prstGeom>
                    <a:noFill/>
                    <a:ln>
                      <a:noFill/>
                    </a:ln>
                  </pic:spPr>
                </pic:pic>
              </a:graphicData>
            </a:graphic>
          </wp:inline>
        </w:drawing>
      </w:r>
    </w:p>
    <w:p w14:paraId="11900853" w14:textId="098E6EAE" w:rsidR="00AF3801" w:rsidRDefault="00AF3801" w:rsidP="00750537">
      <w:pPr>
        <w:pStyle w:val="ab"/>
        <w:adjustRightInd w:val="0"/>
        <w:ind w:firstLineChars="0" w:firstLine="0"/>
        <w:rPr>
          <w:lang w:eastAsia="zh-CN"/>
        </w:rPr>
      </w:pPr>
      <w:r>
        <w:rPr>
          <w:rFonts w:hint="eastAsia"/>
          <w:lang w:eastAsia="zh-CN"/>
        </w:rPr>
        <w:t>图5.2  角色协作流程图</w:t>
      </w:r>
    </w:p>
    <w:p w14:paraId="44D3440B" w14:textId="1E9FC7B7" w:rsidR="00AF3801" w:rsidRDefault="00AF3801" w:rsidP="00AF3801">
      <w:pPr>
        <w:pStyle w:val="3"/>
        <w:spacing w:before="120"/>
      </w:pPr>
      <w:bookmarkStart w:id="53" w:name="_Toc229929096"/>
      <w:r>
        <w:rPr>
          <w:rFonts w:hint="eastAsia"/>
        </w:rPr>
        <w:t>5.2.2  剧情树分支管理</w:t>
      </w:r>
      <w:bookmarkEnd w:id="53"/>
    </w:p>
    <w:p w14:paraId="2B6FBF5D" w14:textId="7EEFE6C6" w:rsidR="00AF3801" w:rsidRDefault="00AF3801" w:rsidP="00517CEE">
      <w:pPr>
        <w:ind w:firstLineChars="200" w:firstLine="480"/>
      </w:pPr>
      <w:proofErr w:type="gramStart"/>
      <w:r w:rsidRPr="00AF3801">
        <w:t>互动绘本与</w:t>
      </w:r>
      <w:proofErr w:type="gramEnd"/>
      <w:r w:rsidRPr="00AF3801">
        <w:t>线性故事的主要区别在于，用户每一次选择都会影响后续剧情走向。如果系统只保存一条线性的故事记录，用户就无法返回历史节点重新选择，也无法比较不同分支的发展。因此，本系统采用剧情树结构</w:t>
      </w:r>
      <w:proofErr w:type="gramStart"/>
      <w:r w:rsidRPr="00AF3801">
        <w:t>管理绘本内容</w:t>
      </w:r>
      <w:proofErr w:type="gramEnd"/>
      <w:r w:rsidRPr="00AF3801">
        <w:t>，每一个剧情节点对应一页绘本，节点之间通过父子关系连接。根节点表示故事开始页，后续节点表示用户在某一页做出选择后生成的新内容。每个节点都会记录自身所属故事、父节点、节点深度、用户选择、旁白、台词、图像提示词和图片路径等信息。当用户从当前节点继续选择时，系统会创建一个新的子节点；当用户返回历史节点重新选择时，系统不会覆盖原有剧情，而是在该历史节点下生成新的分支。</w:t>
      </w:r>
    </w:p>
    <w:p w14:paraId="5CD83CF6" w14:textId="4D276735" w:rsidR="00AF3801" w:rsidRDefault="00AF3801" w:rsidP="00AF3801">
      <w:pPr>
        <w:ind w:firstLineChars="200" w:firstLine="480"/>
      </w:pPr>
      <w:r w:rsidRPr="00AF3801">
        <w:t>剧情树结构还用于支持上下文重建。大语言模型在生成下一页内容时，需要知道当前分支之前发生了什么，但不应该读取其他无关分支的内容。否则模型</w:t>
      </w:r>
      <w:r w:rsidR="00517CEE">
        <w:rPr>
          <w:rFonts w:hint="eastAsia"/>
        </w:rPr>
        <w:t>会</w:t>
      </w:r>
      <w:r w:rsidRPr="00AF3801">
        <w:t>把不同分支的事件混在一起，导致剧情混乱。因此系统在生成新剧情前，会从当前</w:t>
      </w:r>
      <w:proofErr w:type="gramStart"/>
      <w:r w:rsidRPr="00AF3801">
        <w:t>节点沿父节点</w:t>
      </w:r>
      <w:proofErr w:type="gramEnd"/>
      <w:r w:rsidRPr="00AF3801">
        <w:t>方向回溯到根节点，只提取当前分支上的历史内容，形成本轮生成所需的剧情记忆。</w:t>
      </w:r>
    </w:p>
    <w:p w14:paraId="40FDFF48" w14:textId="4D3C4A6D" w:rsidR="00AF3801" w:rsidRDefault="00AF3801" w:rsidP="00AF3801">
      <w:pPr>
        <w:ind w:firstLineChars="200" w:firstLine="480"/>
      </w:pPr>
      <w:r w:rsidRPr="00AF3801">
        <w:t>考虑到模型上下文长度有限，系统不会把全部历史节点传入模型。对于较长的故事分支，系统会保留故事初始设定和最近若干</w:t>
      </w:r>
      <w:proofErr w:type="gramStart"/>
      <w:r w:rsidRPr="00AF3801">
        <w:t>轮关键</w:t>
      </w:r>
      <w:proofErr w:type="gramEnd"/>
      <w:r w:rsidRPr="00AF3801">
        <w:t>剧情，从而在控制输入长度的同时维持基本连贯性。这种当前分支回溯</w:t>
      </w:r>
      <w:r>
        <w:rPr>
          <w:rFonts w:hint="eastAsia"/>
        </w:rPr>
        <w:t>和</w:t>
      </w:r>
      <w:r w:rsidRPr="00AF3801">
        <w:t>简化记忆的方式，既避免了无关分支干扰，也降低</w:t>
      </w:r>
      <w:r w:rsidRPr="00AF3801">
        <w:lastRenderedPageBreak/>
        <w:t>了模型输入过长带来的成本和不稳定性。前端剧情</w:t>
      </w:r>
      <w:proofErr w:type="gramStart"/>
      <w:r w:rsidRPr="00AF3801">
        <w:t>树展示</w:t>
      </w:r>
      <w:proofErr w:type="gramEnd"/>
      <w:r w:rsidRPr="00AF3801">
        <w:t>则负责把后端返回的节点列表转化为可视化结构。用户可以在界面中查看故事分支关系，点击历史节点后恢复该节点的旁白、台词、插图和选项，并从该节点继续生成新的分支。</w:t>
      </w:r>
    </w:p>
    <w:p w14:paraId="7CC9E7B5" w14:textId="4D285713" w:rsidR="00557945" w:rsidRDefault="00090BA4" w:rsidP="00557945">
      <w:pPr>
        <w:ind w:firstLineChars="200" w:firstLine="480"/>
        <w:rPr>
          <w:rFonts w:hint="eastAsia"/>
        </w:rPr>
      </w:pPr>
      <w:r w:rsidRPr="00090BA4">
        <w:t>在前端展示与交互层面，系统需要将数据库中扁平的节点记录还原为可视化结构。后端查询</w:t>
      </w:r>
      <w:proofErr w:type="gramStart"/>
      <w:r w:rsidRPr="00090BA4">
        <w:t>某本绘本的</w:t>
      </w:r>
      <w:proofErr w:type="gramEnd"/>
      <w:r w:rsidRPr="00090BA4">
        <w:t>时间线时，返回</w:t>
      </w:r>
      <w:proofErr w:type="gramStart"/>
      <w:r w:rsidRPr="00090BA4">
        <w:t>该绘本下</w:t>
      </w:r>
      <w:proofErr w:type="gramEnd"/>
      <w:r w:rsidRPr="00090BA4">
        <w:t>的全部节点列表</w:t>
      </w:r>
      <w:r w:rsidRPr="00090BA4">
        <w:t xml:space="preserve"> </w:t>
      </w:r>
      <w:r w:rsidRPr="00090BA4">
        <w:t>。由于前端展示剧情树时需要知道每个节点的子节点集合，系统采用哈希映射的方式完成扁平数据到树形结构的转换</w:t>
      </w:r>
      <w:r w:rsidRPr="00090BA4">
        <w:t xml:space="preserve"> </w:t>
      </w:r>
      <w:r w:rsidRPr="00090BA4">
        <w:t>。程序先遍历节点列表，以节点编号</w:t>
      </w:r>
      <w:proofErr w:type="gramStart"/>
      <w:r w:rsidRPr="00090BA4">
        <w:t>为键建立</w:t>
      </w:r>
      <w:proofErr w:type="gramEnd"/>
      <w:r w:rsidRPr="00090BA4">
        <w:t>映射表，并为每个节点初始化一个包含子节点的数组</w:t>
      </w:r>
      <w:r w:rsidR="00160FB5">
        <w:rPr>
          <w:rFonts w:hint="eastAsia"/>
        </w:rPr>
        <w:t>。</w:t>
      </w:r>
      <w:r w:rsidRPr="00090BA4">
        <w:t>随后再次遍历节点列表，根据</w:t>
      </w:r>
      <w:proofErr w:type="spellStart"/>
      <w:r w:rsidRPr="00090BA4">
        <w:t>parent_id</w:t>
      </w:r>
      <w:proofErr w:type="spellEnd"/>
      <w:r w:rsidRPr="00090BA4">
        <w:t>将当前节点挂载到对应父节点的数组中。如果节点的</w:t>
      </w:r>
      <w:proofErr w:type="spellStart"/>
      <w:r w:rsidRPr="00090BA4">
        <w:t>parent_id</w:t>
      </w:r>
      <w:proofErr w:type="spellEnd"/>
      <w:r w:rsidRPr="00090BA4">
        <w:t>为</w:t>
      </w:r>
      <w:r w:rsidRPr="00090BA4">
        <w:t>0</w:t>
      </w:r>
      <w:r w:rsidRPr="00090BA4">
        <w:t>，则将其识别为根节点。该过程仅需对节点列表进行两次遍历，能够在故事节点数量增加时保持稳定的处理效率</w:t>
      </w:r>
      <w:r w:rsidR="00557945">
        <w:rPr>
          <w:rFonts w:hint="eastAsia"/>
        </w:rPr>
        <w:t>。</w:t>
      </w:r>
      <w:r w:rsidR="00557945" w:rsidRPr="00557945">
        <w:t>完成树形结构转换后，前端通过递归组件对剧情树进行展示。每个剧情节点以卡片形式呈现，包含插图</w:t>
      </w:r>
      <w:proofErr w:type="gramStart"/>
      <w:r w:rsidR="00557945" w:rsidRPr="00557945">
        <w:t>缩略图</w:t>
      </w:r>
      <w:proofErr w:type="gramEnd"/>
      <w:r w:rsidR="00557945" w:rsidRPr="00557945">
        <w:t>和旁白摘要。当前所在节点会在界面中高亮显示。用户点击任意历史节点时，系统会根据映射关系恢复该节点对应的旁白、台词、图片和选项，允许用户从该节点继续生成新的分支路线</w:t>
      </w:r>
      <w:r w:rsidR="00557945">
        <w:rPr>
          <w:rFonts w:hint="eastAsia"/>
        </w:rPr>
        <w:t>。</w:t>
      </w:r>
      <w:r w:rsidR="006925D8">
        <w:rPr>
          <w:rFonts w:hint="eastAsia"/>
        </w:rPr>
        <w:t>这一过程对节点列表做两次遍历，时间复杂度为</w:t>
      </w:r>
      <m:oMath>
        <m:r>
          <w:rPr>
            <w:rFonts w:ascii="Cambria Math" w:hAnsi="Cambria Math"/>
          </w:rPr>
          <m:t>O(n)</m:t>
        </m:r>
      </m:oMath>
      <w:r w:rsidR="00CE5D32">
        <w:rPr>
          <w:rFonts w:hint="eastAsia"/>
        </w:rPr>
        <w:t>，</w:t>
      </w:r>
      <w:r w:rsidR="00CE5D32" w:rsidRPr="00CE5D32">
        <w:t>在剧情节点数量增加时，该方法仍能保持线性增长的处理开销</w:t>
      </w:r>
      <w:r w:rsidR="006925D8">
        <w:rPr>
          <w:rFonts w:hint="eastAsia"/>
        </w:rPr>
        <w:t>。</w:t>
      </w:r>
      <w:r w:rsidR="00111611">
        <w:rPr>
          <w:rFonts w:hint="eastAsia"/>
        </w:rPr>
        <w:t>如下为</w:t>
      </w:r>
      <w:r w:rsidR="00C92478">
        <w:rPr>
          <w:rFonts w:hint="eastAsia"/>
        </w:rPr>
        <w:t>对应的代码：</w:t>
      </w:r>
    </w:p>
    <w:p w14:paraId="33F4886E" w14:textId="77777777" w:rsidR="00C92478" w:rsidRDefault="00C92478" w:rsidP="00C92478">
      <w:pPr>
        <w:ind w:firstLineChars="200" w:firstLine="480"/>
      </w:pPr>
      <w:r>
        <w:t xml:space="preserve">let </w:t>
      </w:r>
      <w:proofErr w:type="spellStart"/>
      <w:r>
        <w:t>treeMap</w:t>
      </w:r>
      <w:proofErr w:type="spellEnd"/>
      <w:r>
        <w:t xml:space="preserve"> = {};</w:t>
      </w:r>
    </w:p>
    <w:p w14:paraId="4722B0FD" w14:textId="77777777" w:rsidR="00C92478" w:rsidRDefault="00C92478" w:rsidP="00C92478">
      <w:pPr>
        <w:ind w:firstLineChars="200" w:firstLine="480"/>
      </w:pPr>
      <w:r>
        <w:t xml:space="preserve">let </w:t>
      </w:r>
      <w:proofErr w:type="spellStart"/>
      <w:r>
        <w:t>rootNode</w:t>
      </w:r>
      <w:proofErr w:type="spellEnd"/>
      <w:r>
        <w:t xml:space="preserve"> = null;</w:t>
      </w:r>
    </w:p>
    <w:p w14:paraId="18ECA943" w14:textId="77777777" w:rsidR="00C92478" w:rsidRDefault="00C92478" w:rsidP="00C92478">
      <w:pPr>
        <w:ind w:firstLineChars="200" w:firstLine="480"/>
      </w:pPr>
      <w:proofErr w:type="spellStart"/>
      <w:proofErr w:type="gramStart"/>
      <w:r>
        <w:t>data.nodes</w:t>
      </w:r>
      <w:proofErr w:type="gramEnd"/>
      <w:r>
        <w:t>.</w:t>
      </w:r>
      <w:proofErr w:type="gramStart"/>
      <w:r>
        <w:t>forEach</w:t>
      </w:r>
      <w:proofErr w:type="spellEnd"/>
      <w:r>
        <w:t>(</w:t>
      </w:r>
      <w:proofErr w:type="gramEnd"/>
      <w:r>
        <w:t>node =&gt; {</w:t>
      </w:r>
    </w:p>
    <w:p w14:paraId="4A263087" w14:textId="77777777" w:rsidR="00C92478" w:rsidRDefault="00C92478" w:rsidP="00C92478">
      <w:pPr>
        <w:ind w:firstLineChars="200" w:firstLine="480"/>
      </w:pPr>
      <w:r>
        <w:t xml:space="preserve">    </w:t>
      </w:r>
      <w:proofErr w:type="spellStart"/>
      <w:proofErr w:type="gramStart"/>
      <w:r>
        <w:t>node.children</w:t>
      </w:r>
      <w:proofErr w:type="spellEnd"/>
      <w:proofErr w:type="gramEnd"/>
      <w:r>
        <w:t xml:space="preserve"> = [];</w:t>
      </w:r>
    </w:p>
    <w:p w14:paraId="362085EF" w14:textId="77777777" w:rsidR="00C92478" w:rsidRDefault="00C92478" w:rsidP="00C92478">
      <w:pPr>
        <w:ind w:firstLineChars="200" w:firstLine="480"/>
      </w:pPr>
      <w:r>
        <w:t xml:space="preserve">    </w:t>
      </w:r>
      <w:proofErr w:type="spellStart"/>
      <w:r>
        <w:t>treeMap</w:t>
      </w:r>
      <w:proofErr w:type="spellEnd"/>
      <w:r>
        <w:t>[node.id] = node;</w:t>
      </w:r>
    </w:p>
    <w:p w14:paraId="18BEE1F7" w14:textId="77777777" w:rsidR="00C92478" w:rsidRDefault="00C92478" w:rsidP="00C92478">
      <w:pPr>
        <w:ind w:firstLineChars="200" w:firstLine="480"/>
      </w:pPr>
      <w:r>
        <w:t>});</w:t>
      </w:r>
    </w:p>
    <w:p w14:paraId="6DEF86C9" w14:textId="77777777" w:rsidR="00C92478" w:rsidRDefault="00C92478" w:rsidP="00C92478">
      <w:pPr>
        <w:ind w:firstLineChars="200" w:firstLine="480"/>
      </w:pPr>
      <w:proofErr w:type="spellStart"/>
      <w:proofErr w:type="gramStart"/>
      <w:r>
        <w:t>data.nodes</w:t>
      </w:r>
      <w:proofErr w:type="gramEnd"/>
      <w:r>
        <w:t>.</w:t>
      </w:r>
      <w:proofErr w:type="gramStart"/>
      <w:r>
        <w:t>forEach</w:t>
      </w:r>
      <w:proofErr w:type="spellEnd"/>
      <w:r>
        <w:t>(</w:t>
      </w:r>
      <w:proofErr w:type="gramEnd"/>
      <w:r>
        <w:t>node =&gt; {</w:t>
      </w:r>
    </w:p>
    <w:p w14:paraId="1912C6DB" w14:textId="77777777" w:rsidR="00C92478" w:rsidRDefault="00C92478" w:rsidP="00C92478">
      <w:pPr>
        <w:ind w:firstLineChars="200" w:firstLine="480"/>
      </w:pPr>
      <w:r>
        <w:t xml:space="preserve">    if (</w:t>
      </w:r>
      <w:proofErr w:type="spellStart"/>
      <w:proofErr w:type="gramStart"/>
      <w:r>
        <w:t>node.parent</w:t>
      </w:r>
      <w:proofErr w:type="gramEnd"/>
      <w:r>
        <w:t>_id</w:t>
      </w:r>
      <w:proofErr w:type="spellEnd"/>
      <w:r>
        <w:t xml:space="preserve"> === 0) {</w:t>
      </w:r>
    </w:p>
    <w:p w14:paraId="00638087" w14:textId="77777777" w:rsidR="00C92478" w:rsidRDefault="00C92478" w:rsidP="00C92478">
      <w:pPr>
        <w:ind w:firstLineChars="200" w:firstLine="480"/>
      </w:pPr>
      <w:r>
        <w:t xml:space="preserve">        </w:t>
      </w:r>
      <w:proofErr w:type="spellStart"/>
      <w:r>
        <w:t>rootNode</w:t>
      </w:r>
      <w:proofErr w:type="spellEnd"/>
      <w:r>
        <w:t xml:space="preserve"> = node;</w:t>
      </w:r>
    </w:p>
    <w:p w14:paraId="04465AAB" w14:textId="77777777" w:rsidR="00C92478" w:rsidRDefault="00C92478" w:rsidP="00C92478">
      <w:pPr>
        <w:ind w:firstLineChars="200" w:firstLine="480"/>
      </w:pPr>
      <w:r>
        <w:t xml:space="preserve">    } else if (</w:t>
      </w:r>
      <w:proofErr w:type="spellStart"/>
      <w:r>
        <w:t>treeMap</w:t>
      </w:r>
      <w:proofErr w:type="spellEnd"/>
      <w:r>
        <w:t>[</w:t>
      </w:r>
      <w:proofErr w:type="spellStart"/>
      <w:proofErr w:type="gramStart"/>
      <w:r>
        <w:t>node.parent</w:t>
      </w:r>
      <w:proofErr w:type="gramEnd"/>
      <w:r>
        <w:t>_id</w:t>
      </w:r>
      <w:proofErr w:type="spellEnd"/>
      <w:r>
        <w:t>]) {</w:t>
      </w:r>
    </w:p>
    <w:p w14:paraId="1A10F844" w14:textId="77777777" w:rsidR="00C92478" w:rsidRDefault="00C92478" w:rsidP="00C92478">
      <w:pPr>
        <w:ind w:firstLineChars="200" w:firstLine="480"/>
      </w:pPr>
      <w:r>
        <w:t xml:space="preserve">        </w:t>
      </w:r>
      <w:proofErr w:type="spellStart"/>
      <w:r>
        <w:t>treeMap</w:t>
      </w:r>
      <w:proofErr w:type="spellEnd"/>
      <w:r>
        <w:t>[</w:t>
      </w:r>
      <w:proofErr w:type="spellStart"/>
      <w:proofErr w:type="gramStart"/>
      <w:r>
        <w:t>node.parent</w:t>
      </w:r>
      <w:proofErr w:type="gramEnd"/>
      <w:r>
        <w:t>_id</w:t>
      </w:r>
      <w:proofErr w:type="spellEnd"/>
      <w:proofErr w:type="gramStart"/>
      <w:r>
        <w:t>].</w:t>
      </w:r>
      <w:proofErr w:type="spellStart"/>
      <w:r>
        <w:t>children</w:t>
      </w:r>
      <w:proofErr w:type="gramEnd"/>
      <w:r>
        <w:t>.push</w:t>
      </w:r>
      <w:proofErr w:type="spellEnd"/>
      <w:r>
        <w:t>(node);</w:t>
      </w:r>
    </w:p>
    <w:p w14:paraId="1810F5A6" w14:textId="77777777" w:rsidR="00C92478" w:rsidRDefault="00C92478" w:rsidP="00C92478">
      <w:pPr>
        <w:ind w:firstLineChars="200" w:firstLine="480"/>
      </w:pPr>
      <w:r>
        <w:t xml:space="preserve">    }</w:t>
      </w:r>
    </w:p>
    <w:p w14:paraId="5DACA3A7" w14:textId="77777777" w:rsidR="00C92478" w:rsidRDefault="00C92478" w:rsidP="00C92478">
      <w:pPr>
        <w:ind w:firstLineChars="200" w:firstLine="480"/>
      </w:pPr>
      <w:r>
        <w:t>});</w:t>
      </w:r>
    </w:p>
    <w:p w14:paraId="37165E4F" w14:textId="32078D52" w:rsidR="006925D8" w:rsidRPr="00111611" w:rsidRDefault="00C92478" w:rsidP="00B47A11">
      <w:pPr>
        <w:ind w:firstLineChars="200" w:firstLine="480"/>
        <w:rPr>
          <w:rFonts w:hint="eastAsia"/>
        </w:rPr>
      </w:pPr>
      <w:proofErr w:type="spellStart"/>
      <w:r>
        <w:t>timelineTree.value</w:t>
      </w:r>
      <w:proofErr w:type="spellEnd"/>
      <w:r>
        <w:t xml:space="preserve"> = </w:t>
      </w:r>
      <w:proofErr w:type="spellStart"/>
      <w:r>
        <w:t>rootNode</w:t>
      </w:r>
      <w:proofErr w:type="spellEnd"/>
      <w:r>
        <w:t>;</w:t>
      </w:r>
    </w:p>
    <w:p w14:paraId="0DAC9661" w14:textId="23DA93C3" w:rsidR="00AF3801" w:rsidRDefault="00AF3801" w:rsidP="00AF3801">
      <w:pPr>
        <w:pStyle w:val="3"/>
        <w:spacing w:before="120"/>
      </w:pPr>
      <w:bookmarkStart w:id="54" w:name="_Toc229929097"/>
      <w:r>
        <w:rPr>
          <w:rFonts w:hint="eastAsia"/>
        </w:rPr>
        <w:t xml:space="preserve">5.2.3  </w:t>
      </w:r>
      <w:r w:rsidRPr="00AF3801">
        <w:t>文本与图像分阶段生成</w:t>
      </w:r>
      <w:bookmarkEnd w:id="54"/>
    </w:p>
    <w:p w14:paraId="67575B60" w14:textId="6F774DA2" w:rsidR="00AF3801" w:rsidRDefault="00AF3801" w:rsidP="00AF3801">
      <w:pPr>
        <w:ind w:firstLineChars="200" w:firstLine="480"/>
      </w:pPr>
      <w:r w:rsidRPr="00AF3801">
        <w:t>在用户体验上，文本生成和图像生成的耗时并不相同。通常情况下，大语言模型生成一页剧情所需时间相对较短，而图像模型</w:t>
      </w:r>
      <w:proofErr w:type="gramStart"/>
      <w:r w:rsidRPr="00AF3801">
        <w:t>生成绘本插图</w:t>
      </w:r>
      <w:proofErr w:type="gramEnd"/>
      <w:r w:rsidRPr="00AF3801">
        <w:t>所需时间更长。如果系统等待</w:t>
      </w:r>
      <w:r w:rsidRPr="00AF3801">
        <w:lastRenderedPageBreak/>
        <w:t>文本和图片全部生成完成后才更新页面，用户会长时间停留在加载状态，影响互动体验。因此，本系统采用文本优先、图像随后的分阶段生成流程。</w:t>
      </w:r>
    </w:p>
    <w:p w14:paraId="7445BC87" w14:textId="6E33DE83" w:rsidR="00AF3801" w:rsidRDefault="00AF3801" w:rsidP="00AF3801">
      <w:pPr>
        <w:ind w:firstLineChars="200" w:firstLine="480"/>
      </w:pPr>
      <w:r w:rsidRPr="00AF3801">
        <w:t>当用户创建新故事或点击剧情选项后，前端首先向后端提交当前选择。后端根据当前故事状态重建上下文，并调用文本生成模块生成旁白、主角台词和后续选项。文本内容通过审核后会被写入数据库，并立即返回给前端。前端收到文本后先</w:t>
      </w:r>
      <w:proofErr w:type="gramStart"/>
      <w:r w:rsidRPr="00AF3801">
        <w:t>更新绘本页面</w:t>
      </w:r>
      <w:proofErr w:type="gramEnd"/>
      <w:r w:rsidRPr="00AF3801">
        <w:t>，使用户可以开始阅读当前剧情，而不是等待插图生成完成。</w:t>
      </w:r>
    </w:p>
    <w:p w14:paraId="4F7F0BEB" w14:textId="6669A252" w:rsidR="00AF3801" w:rsidRDefault="00AF3801" w:rsidP="00AF3801">
      <w:pPr>
        <w:ind w:firstLineChars="200" w:firstLine="480"/>
      </w:pPr>
      <w:r w:rsidRPr="00AF3801">
        <w:t>在文本返回之后，系统再启动对应的图像生成流程。图像生成模块会读取当前剧情节点中的场景和动作提示词，并结合该故事的角色卡生成完整绘图提示。随后系统通过</w:t>
      </w:r>
      <w:r w:rsidRPr="00AF3801">
        <w:t xml:space="preserve"> </w:t>
      </w:r>
      <w:proofErr w:type="spellStart"/>
      <w:r w:rsidRPr="00AF3801">
        <w:t>ComfyUI</w:t>
      </w:r>
      <w:proofErr w:type="spellEnd"/>
      <w:r w:rsidRPr="00AF3801">
        <w:t>调用</w:t>
      </w:r>
      <w:r w:rsidRPr="00AF3801">
        <w:t>Z-Image</w:t>
      </w:r>
      <w:r w:rsidRPr="00AF3801">
        <w:t>工作流生成插图。图片生成完成后，后端将图片文件保存到本地输出目录，并把图片路径更新到对应剧情节点中。</w:t>
      </w:r>
      <w:proofErr w:type="gramStart"/>
      <w:r w:rsidRPr="00AF3801">
        <w:t>前端再</w:t>
      </w:r>
      <w:proofErr w:type="gramEnd"/>
      <w:r w:rsidRPr="00AF3801">
        <w:t>加载该路径，将占位图或加载状态替换为正式插图。</w:t>
      </w:r>
    </w:p>
    <w:p w14:paraId="7E4FA670" w14:textId="1DAAA25B" w:rsidR="00AF3801" w:rsidRDefault="00AF3801" w:rsidP="00AF3801">
      <w:pPr>
        <w:ind w:firstLineChars="200" w:firstLine="480"/>
      </w:pPr>
      <w:r w:rsidRPr="00AF3801">
        <w:t>这种分阶段流程将用户等待拆分为两个部分：先完成文本阅读所需的基本内容，再补充视觉画面。虽然图像生成的总耗时并没有减少，但用户可以更早看到故事文本，感知上的等待时间更短。同时，前端在图像生成期间可以锁定继续选择按钮，避免同一节点重复提交，保证剧情树结构的稳定性。故事初始化和剧情推进都遵循这一思路。初始化时，系统先创建新的故事会话和根节点，再生成第一页文本和图片；剧情推进时，系统根据父节点和用户选择生成新的子节点，再为该节点补充插图。无论是根节点还是分支节点，系统都采用相同的保存方式，使故事内容和图片资源能够统一管理。</w:t>
      </w:r>
      <w:r w:rsidR="00D606A1">
        <w:rPr>
          <w:rFonts w:hint="eastAsia"/>
        </w:rPr>
        <w:t>图</w:t>
      </w:r>
      <w:r w:rsidR="00D606A1">
        <w:rPr>
          <w:rFonts w:hint="eastAsia"/>
        </w:rPr>
        <w:t>5.3</w:t>
      </w:r>
      <w:r w:rsidR="00D606A1">
        <w:rPr>
          <w:rFonts w:hint="eastAsia"/>
        </w:rPr>
        <w:t>为系统</w:t>
      </w:r>
      <w:r w:rsidR="00BD5EC5">
        <w:rPr>
          <w:rFonts w:hint="eastAsia"/>
        </w:rPr>
        <w:t>活动</w:t>
      </w:r>
      <w:r w:rsidR="00D606A1">
        <w:rPr>
          <w:rFonts w:hint="eastAsia"/>
        </w:rPr>
        <w:t>图</w:t>
      </w:r>
      <w:r w:rsidR="00F01C2B">
        <w:rPr>
          <w:rFonts w:hint="eastAsia"/>
        </w:rPr>
        <w:t>。</w:t>
      </w:r>
    </w:p>
    <w:p w14:paraId="0A09E011" w14:textId="77777777" w:rsidR="00AF3801" w:rsidRPr="00AF3801" w:rsidRDefault="00AF3801" w:rsidP="00AF3801">
      <w:pPr>
        <w:ind w:firstLineChars="200" w:firstLine="480"/>
      </w:pPr>
    </w:p>
    <w:p w14:paraId="20194444" w14:textId="0B71D95C" w:rsidR="00AF3801" w:rsidRDefault="008A1CB8" w:rsidP="00750537">
      <w:pPr>
        <w:adjustRightInd w:val="0"/>
        <w:jc w:val="center"/>
      </w:pPr>
      <w:r>
        <w:rPr>
          <w:noProof/>
        </w:rPr>
        <w:drawing>
          <wp:inline distT="0" distB="0" distL="0" distR="0" wp14:anchorId="595A3712" wp14:editId="1CD0F1CE">
            <wp:extent cx="5759450" cy="3023235"/>
            <wp:effectExtent l="0" t="0" r="0" b="5715"/>
            <wp:docPr id="15006593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9450" cy="3023235"/>
                    </a:xfrm>
                    <a:prstGeom prst="rect">
                      <a:avLst/>
                    </a:prstGeom>
                    <a:noFill/>
                    <a:ln>
                      <a:noFill/>
                    </a:ln>
                  </pic:spPr>
                </pic:pic>
              </a:graphicData>
            </a:graphic>
          </wp:inline>
        </w:drawing>
      </w:r>
    </w:p>
    <w:p w14:paraId="5FCC7F8D" w14:textId="7628A9A5" w:rsidR="00AF3801" w:rsidRDefault="00F62D9F" w:rsidP="00750537">
      <w:pPr>
        <w:pStyle w:val="ab"/>
        <w:adjustRightInd w:val="0"/>
        <w:ind w:firstLineChars="0" w:firstLine="0"/>
        <w:rPr>
          <w:lang w:eastAsia="zh-CN"/>
        </w:rPr>
      </w:pPr>
      <w:r>
        <w:rPr>
          <w:rFonts w:hint="eastAsia"/>
          <w:lang w:eastAsia="zh-CN"/>
        </w:rPr>
        <w:lastRenderedPageBreak/>
        <w:t>图5.3  文本分阶段</w:t>
      </w:r>
      <w:r w:rsidR="005A6F38">
        <w:rPr>
          <w:rFonts w:hint="eastAsia"/>
          <w:lang w:eastAsia="zh-CN"/>
        </w:rPr>
        <w:t>活动</w:t>
      </w:r>
      <w:r>
        <w:rPr>
          <w:rFonts w:hint="eastAsia"/>
          <w:lang w:eastAsia="zh-CN"/>
        </w:rPr>
        <w:t>图</w:t>
      </w:r>
    </w:p>
    <w:p w14:paraId="7988D50C" w14:textId="02E29495" w:rsidR="00F62D9F" w:rsidRDefault="00F62D9F" w:rsidP="00F62D9F">
      <w:pPr>
        <w:pStyle w:val="2"/>
        <w:spacing w:before="120"/>
      </w:pPr>
      <w:bookmarkStart w:id="55" w:name="_Toc229929098"/>
      <w:r>
        <w:rPr>
          <w:rFonts w:hint="eastAsia"/>
        </w:rPr>
        <w:t>5.3  数据库设计</w:t>
      </w:r>
      <w:bookmarkEnd w:id="55"/>
    </w:p>
    <w:p w14:paraId="21C6E2D6" w14:textId="757CE4EF" w:rsidR="00F62D9F" w:rsidRDefault="00F62D9F" w:rsidP="00F62D9F">
      <w:pPr>
        <w:ind w:firstLineChars="200" w:firstLine="480"/>
      </w:pPr>
      <w:r w:rsidRPr="00F62D9F">
        <w:t>本系统需要</w:t>
      </w:r>
      <w:r w:rsidR="00D00A5F">
        <w:rPr>
          <w:rFonts w:hint="eastAsia"/>
        </w:rPr>
        <w:t>持久</w:t>
      </w:r>
      <w:r w:rsidRPr="00F62D9F">
        <w:t>保存用户信息、</w:t>
      </w:r>
      <w:proofErr w:type="gramStart"/>
      <w:r w:rsidRPr="00F62D9F">
        <w:t>绘本会话</w:t>
      </w:r>
      <w:proofErr w:type="gramEnd"/>
      <w:r w:rsidRPr="00F62D9F">
        <w:t>、剧情节点和图片路径等数据</w:t>
      </w:r>
      <w:r w:rsidR="00D00A5F">
        <w:rPr>
          <w:rFonts w:hint="eastAsia"/>
        </w:rPr>
        <w:t>。</w:t>
      </w:r>
      <w:r w:rsidR="00D00A5F" w:rsidRPr="00D00A5F">
        <w:t>考虑到系统的轻量化需求与部署便捷性</w:t>
      </w:r>
      <w:r w:rsidR="00D00A5F">
        <w:rPr>
          <w:rFonts w:hint="eastAsia"/>
        </w:rPr>
        <w:t>，</w:t>
      </w:r>
      <w:r w:rsidR="00663430" w:rsidRPr="00663430">
        <w:t>后端</w:t>
      </w:r>
      <w:r w:rsidRPr="00F62D9F">
        <w:t>采用</w:t>
      </w:r>
      <w:r w:rsidRPr="00F62D9F">
        <w:t>SQLite</w:t>
      </w:r>
      <w:r w:rsidRPr="00F62D9F">
        <w:t>作为关系型数据库。</w:t>
      </w:r>
      <w:r w:rsidRPr="00F62D9F">
        <w:t>SQLite</w:t>
      </w:r>
      <w:r w:rsidRPr="00F62D9F">
        <w:t>不需要独立</w:t>
      </w:r>
      <w:r w:rsidR="00663430">
        <w:rPr>
          <w:rFonts w:hint="eastAsia"/>
        </w:rPr>
        <w:t>的</w:t>
      </w:r>
      <w:r w:rsidRPr="00F62D9F">
        <w:t>数据库</w:t>
      </w:r>
      <w:r w:rsidR="00663430">
        <w:rPr>
          <w:rFonts w:hint="eastAsia"/>
        </w:rPr>
        <w:t>服务进程</w:t>
      </w:r>
      <w:r w:rsidR="007B29BE">
        <w:rPr>
          <w:rFonts w:hint="eastAsia"/>
        </w:rPr>
        <w:t>。</w:t>
      </w:r>
      <w:r w:rsidRPr="00F62D9F">
        <w:t>同时关系型表结构也适合描述用户、</w:t>
      </w:r>
      <w:proofErr w:type="gramStart"/>
      <w:r w:rsidRPr="00F62D9F">
        <w:t>绘本和</w:t>
      </w:r>
      <w:proofErr w:type="gramEnd"/>
      <w:r w:rsidRPr="00F62D9F">
        <w:t>剧情节点之间的层次关系。</w:t>
      </w:r>
    </w:p>
    <w:p w14:paraId="5FD76225" w14:textId="5B4A2B66" w:rsidR="00F62D9F" w:rsidRDefault="00F62D9F" w:rsidP="00F62D9F">
      <w:pPr>
        <w:ind w:firstLineChars="200" w:firstLine="480"/>
      </w:pPr>
      <w:r w:rsidRPr="00F62D9F">
        <w:t>系统数据库围绕</w:t>
      </w:r>
      <w:r w:rsidRPr="00F62D9F">
        <w:t>“</w:t>
      </w:r>
      <w:r w:rsidRPr="00F62D9F">
        <w:t>用户</w:t>
      </w:r>
      <w:r w:rsidR="002A5809">
        <w:rPr>
          <w:rFonts w:hint="eastAsia"/>
        </w:rPr>
        <w:t>-</w:t>
      </w:r>
      <w:r w:rsidRPr="00F62D9F">
        <w:t>绘本</w:t>
      </w:r>
      <w:r w:rsidR="002A5809">
        <w:rPr>
          <w:rFonts w:hint="eastAsia"/>
        </w:rPr>
        <w:t>-</w:t>
      </w:r>
      <w:r w:rsidRPr="00F62D9F">
        <w:t>剧情节点</w:t>
      </w:r>
      <w:r w:rsidRPr="00F62D9F">
        <w:t>”</w:t>
      </w:r>
      <w:r w:rsidRPr="00F62D9F">
        <w:t>三类核心对象设计。用户用于区分不同创作者，</w:t>
      </w:r>
      <w:proofErr w:type="gramStart"/>
      <w:r w:rsidRPr="00F62D9F">
        <w:t>绘本用于</w:t>
      </w:r>
      <w:proofErr w:type="gramEnd"/>
      <w:r w:rsidRPr="00F62D9F">
        <w:t>保存一次完整的故事会话，剧情节点则</w:t>
      </w:r>
      <w:proofErr w:type="gramStart"/>
      <w:r w:rsidRPr="00F62D9F">
        <w:t>表示绘本中</w:t>
      </w:r>
      <w:proofErr w:type="gramEnd"/>
      <w:r w:rsidRPr="00F62D9F">
        <w:t>的每一页内容。三者之间形成清晰的层级关系：一个用户可以创建多本绘本，</w:t>
      </w:r>
      <w:proofErr w:type="gramStart"/>
      <w:r w:rsidRPr="00F62D9F">
        <w:t>一本绘本可以</w:t>
      </w:r>
      <w:proofErr w:type="gramEnd"/>
      <w:r w:rsidRPr="00F62D9F">
        <w:t>包含多个剧情节点，而剧情节点之间又通过父子关系构成剧情树。</w:t>
      </w:r>
    </w:p>
    <w:p w14:paraId="728EE32A" w14:textId="5CAEE4D2" w:rsidR="001C07A3" w:rsidRDefault="00055966" w:rsidP="001C07A3">
      <w:pPr>
        <w:ind w:firstLineChars="200" w:firstLine="480"/>
      </w:pPr>
      <w:r w:rsidRPr="00055966">
        <w:t>用户</w:t>
      </w:r>
      <w:proofErr w:type="gramStart"/>
      <w:r w:rsidRPr="00055966">
        <w:t>是绘本数据</w:t>
      </w:r>
      <w:proofErr w:type="gramEnd"/>
      <w:r w:rsidRPr="00055966">
        <w:t>的归属主体。</w:t>
      </w:r>
      <w:r w:rsidRPr="00055966">
        <w:t>users</w:t>
      </w:r>
      <w:r w:rsidRPr="00055966">
        <w:t>表不仅记录了用户的基本信息，出于安全考虑，系统对用户密码进行了哈希加密存储。每本创建</w:t>
      </w:r>
      <w:proofErr w:type="gramStart"/>
      <w:r w:rsidRPr="00055966">
        <w:t>的绘本在</w:t>
      </w:r>
      <w:proofErr w:type="gramEnd"/>
      <w:r w:rsidRPr="00055966">
        <w:t>storybooks</w:t>
      </w:r>
      <w:r w:rsidRPr="00055966">
        <w:t>表中对应一条会话记录，包含该故事的唯一</w:t>
      </w:r>
      <w:proofErr w:type="spellStart"/>
      <w:r w:rsidRPr="00055966">
        <w:t>session_id</w:t>
      </w:r>
      <w:proofErr w:type="spellEnd"/>
      <w:r w:rsidRPr="00055966">
        <w:t>、故事主题以及提取后的主角特征卡约束。</w:t>
      </w:r>
      <w:r w:rsidRPr="00055966">
        <w:t xml:space="preserve">storybooks </w:t>
      </w:r>
      <w:r w:rsidRPr="00055966">
        <w:t>表通过</w:t>
      </w:r>
      <w:proofErr w:type="spellStart"/>
      <w:r w:rsidRPr="00055966">
        <w:t>user_id</w:t>
      </w:r>
      <w:proofErr w:type="spellEnd"/>
      <w:proofErr w:type="gramStart"/>
      <w:r w:rsidRPr="00055966">
        <w:t>外键与</w:t>
      </w:r>
      <w:proofErr w:type="gramEnd"/>
      <w:r w:rsidRPr="00055966">
        <w:t>用户表建立一对多关联。系统在查询故事库、继续生成剧情或执行删除操作时，均通过当前登录的鉴权令牌过滤所属</w:t>
      </w:r>
      <w:proofErr w:type="spellStart"/>
      <w:r w:rsidRPr="00055966">
        <w:t>user_id</w:t>
      </w:r>
      <w:proofErr w:type="spellEnd"/>
      <w:r w:rsidRPr="00055966">
        <w:t>，从而实现多用户环境下的数据安全隔离。同时，数据库在表结构上设置了级联删除约束，当用户注销或主动删除</w:t>
      </w:r>
      <w:proofErr w:type="gramStart"/>
      <w:r w:rsidRPr="00055966">
        <w:t>某本绘本时</w:t>
      </w:r>
      <w:proofErr w:type="gramEnd"/>
      <w:r w:rsidRPr="00055966">
        <w:t>，其关联的底层节点也会被一并清理，避免产生冗余的孤儿数据。</w:t>
      </w:r>
      <w:r w:rsidR="001C07A3" w:rsidRPr="001C07A3">
        <w:t>。</w:t>
      </w:r>
    </w:p>
    <w:p w14:paraId="5E8640BA" w14:textId="0771686B" w:rsidR="001C07A3" w:rsidRDefault="00610E7C" w:rsidP="001C07A3">
      <w:pPr>
        <w:ind w:firstLineChars="200" w:firstLine="480"/>
      </w:pPr>
      <w:proofErr w:type="gramStart"/>
      <w:r w:rsidRPr="00610E7C">
        <w:t>绘本与</w:t>
      </w:r>
      <w:proofErr w:type="gramEnd"/>
      <w:r w:rsidRPr="00610E7C">
        <w:t>剧情节点之间同样是一对多关系，</w:t>
      </w:r>
      <w:proofErr w:type="gramStart"/>
      <w:r w:rsidRPr="00610E7C">
        <w:t>一本绘本的</w:t>
      </w:r>
      <w:proofErr w:type="gramEnd"/>
      <w:r w:rsidRPr="00610E7C">
        <w:t>全部页面均存储在</w:t>
      </w:r>
      <w:r w:rsidRPr="00610E7C">
        <w:t>pages</w:t>
      </w:r>
      <w:r w:rsidRPr="00610E7C">
        <w:t>表中，并通过</w:t>
      </w:r>
      <w:proofErr w:type="spellStart"/>
      <w:r w:rsidRPr="00610E7C">
        <w:t>session_id</w:t>
      </w:r>
      <w:proofErr w:type="spellEnd"/>
      <w:r w:rsidRPr="00610E7C">
        <w:t>归属于特定绘本。剧情节点的组织方式是本系统数据库设计的核心难点。由于互动</w:t>
      </w:r>
      <w:proofErr w:type="gramStart"/>
      <w:r w:rsidRPr="00610E7C">
        <w:t>绘本并非</w:t>
      </w:r>
      <w:proofErr w:type="gramEnd"/>
      <w:r w:rsidRPr="00610E7C">
        <w:t>单线推进，而是允许用户返回历史页面重新选择，因此系统摒弃了传统的线性页码结构，采用基于父节点引用</w:t>
      </w:r>
      <w:r w:rsidR="00763E8D">
        <w:rPr>
          <w:rFonts w:hint="eastAsia"/>
        </w:rPr>
        <w:t>的</w:t>
      </w:r>
      <w:r w:rsidRPr="00610E7C">
        <w:t>树状关系来存储</w:t>
      </w:r>
      <w:r w:rsidR="001C07A3" w:rsidRPr="001C07A3">
        <w:t>。</w:t>
      </w:r>
    </w:p>
    <w:p w14:paraId="5F596874" w14:textId="4ECC6DAA" w:rsidR="001C07A3" w:rsidRDefault="003371F3" w:rsidP="001C07A3">
      <w:pPr>
        <w:ind w:firstLineChars="200" w:firstLine="480"/>
      </w:pPr>
      <w:r w:rsidRPr="003371F3">
        <w:t>在</w:t>
      </w:r>
      <w:r w:rsidRPr="003371F3">
        <w:t>pages</w:t>
      </w:r>
      <w:r w:rsidRPr="003371F3">
        <w:t>表中，</w:t>
      </w:r>
      <w:proofErr w:type="spellStart"/>
      <w:r w:rsidRPr="003371F3">
        <w:t>parent_id</w:t>
      </w:r>
      <w:proofErr w:type="spellEnd"/>
      <w:r w:rsidRPr="003371F3">
        <w:t>字段记录当前节点由哪个前置节点生成，</w:t>
      </w:r>
      <w:r w:rsidRPr="003371F3">
        <w:t>depth</w:t>
      </w:r>
      <w:r w:rsidRPr="003371F3">
        <w:t>字段标识其在整棵剧情树中的层级深度。根节点的</w:t>
      </w:r>
      <w:proofErr w:type="spellStart"/>
      <w:r w:rsidRPr="003371F3">
        <w:t>parent_id</w:t>
      </w:r>
      <w:proofErr w:type="spellEnd"/>
      <w:r w:rsidRPr="003371F3">
        <w:t>设定为</w:t>
      </w:r>
      <w:r w:rsidRPr="003371F3">
        <w:t xml:space="preserve"> 0</w:t>
      </w:r>
      <w:r w:rsidRPr="003371F3">
        <w:t>，代表故事的开端；其余子节点的</w:t>
      </w:r>
      <w:proofErr w:type="spellStart"/>
      <w:r w:rsidRPr="003371F3">
        <w:t>parent_id</w:t>
      </w:r>
      <w:proofErr w:type="spellEnd"/>
      <w:r w:rsidRPr="003371F3">
        <w:t>则指向其上一页的节点</w:t>
      </w:r>
      <w:r w:rsidRPr="003371F3">
        <w:t>ID</w:t>
      </w:r>
      <w:r w:rsidR="001C07A3" w:rsidRPr="001C07A3">
        <w:t>。</w:t>
      </w:r>
      <w:r w:rsidR="005F23F8" w:rsidRPr="005F23F8">
        <w:t>此外，为了与前文的多智能体</w:t>
      </w:r>
      <w:r w:rsidR="005F23F8" w:rsidRPr="005F23F8">
        <w:t xml:space="preserve"> AI </w:t>
      </w:r>
      <w:r w:rsidR="005F23F8" w:rsidRPr="005F23F8">
        <w:t>生成链路无缝对接，</w:t>
      </w:r>
      <w:r w:rsidR="005F23F8" w:rsidRPr="005F23F8">
        <w:t xml:space="preserve">pages </w:t>
      </w:r>
      <w:r w:rsidR="005F23F8" w:rsidRPr="005F23F8">
        <w:t>表中详细划分了多个业务字段：包括旁白内容</w:t>
      </w:r>
      <w:proofErr w:type="spellStart"/>
      <w:r w:rsidR="005F23F8" w:rsidRPr="005F23F8">
        <w:t>narrator_text</w:t>
      </w:r>
      <w:proofErr w:type="spellEnd"/>
      <w:r w:rsidR="005F23F8" w:rsidRPr="005F23F8">
        <w:t>、主角台词</w:t>
      </w:r>
      <w:proofErr w:type="spellStart"/>
      <w:r w:rsidR="005F23F8" w:rsidRPr="005F23F8">
        <w:t>actor_dialogue</w:t>
      </w:r>
      <w:proofErr w:type="spellEnd"/>
      <w:r w:rsidR="005F23F8" w:rsidRPr="005F23F8">
        <w:t>、以及最终生成的本地图片路径</w:t>
      </w:r>
      <w:proofErr w:type="spellStart"/>
      <w:r w:rsidR="005F23F8" w:rsidRPr="005F23F8">
        <w:t>image_url</w:t>
      </w:r>
      <w:proofErr w:type="spellEnd"/>
      <w:r w:rsidR="005F23F8">
        <w:rPr>
          <w:rFonts w:hint="eastAsia"/>
        </w:rPr>
        <w:t>。</w:t>
      </w:r>
      <w:r w:rsidR="001C07A3">
        <w:rPr>
          <w:rFonts w:hint="eastAsia"/>
        </w:rPr>
        <w:t>图</w:t>
      </w:r>
      <w:r w:rsidR="001C07A3">
        <w:rPr>
          <w:rFonts w:hint="eastAsia"/>
        </w:rPr>
        <w:t>5.4</w:t>
      </w:r>
      <w:r w:rsidR="001C07A3">
        <w:rPr>
          <w:rFonts w:hint="eastAsia"/>
        </w:rPr>
        <w:t>是数据库设计的</w:t>
      </w:r>
      <w:r w:rsidR="001C07A3">
        <w:rPr>
          <w:rFonts w:hint="eastAsia"/>
        </w:rPr>
        <w:t>er</w:t>
      </w:r>
      <w:r w:rsidR="001C07A3">
        <w:rPr>
          <w:rFonts w:hint="eastAsia"/>
        </w:rPr>
        <w:t>图</w:t>
      </w:r>
      <w:r w:rsidR="00F01C2B">
        <w:rPr>
          <w:rFonts w:hint="eastAsia"/>
        </w:rPr>
        <w:t>。</w:t>
      </w:r>
    </w:p>
    <w:p w14:paraId="3919865B" w14:textId="77777777" w:rsidR="001C07A3" w:rsidRDefault="001C07A3" w:rsidP="001C07A3">
      <w:pPr>
        <w:ind w:firstLineChars="200" w:firstLine="480"/>
      </w:pPr>
    </w:p>
    <w:p w14:paraId="0AE097B4" w14:textId="2D6E1512" w:rsidR="001C07A3" w:rsidRDefault="00D93928" w:rsidP="00D93928">
      <w:pPr>
        <w:adjustRightInd w:val="0"/>
        <w:jc w:val="center"/>
      </w:pPr>
      <w:r>
        <w:rPr>
          <w:noProof/>
        </w:rPr>
        <w:lastRenderedPageBreak/>
        <w:drawing>
          <wp:inline distT="0" distB="0" distL="0" distR="0" wp14:anchorId="481FE2D8" wp14:editId="7CAB5279">
            <wp:extent cx="5759450" cy="4704080"/>
            <wp:effectExtent l="0" t="0" r="0" b="1270"/>
            <wp:docPr id="1250754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9450" cy="4704080"/>
                    </a:xfrm>
                    <a:prstGeom prst="rect">
                      <a:avLst/>
                    </a:prstGeom>
                    <a:noFill/>
                    <a:ln>
                      <a:noFill/>
                    </a:ln>
                  </pic:spPr>
                </pic:pic>
              </a:graphicData>
            </a:graphic>
          </wp:inline>
        </w:drawing>
      </w:r>
    </w:p>
    <w:p w14:paraId="3373CBA8" w14:textId="2B641A98" w:rsidR="001C07A3" w:rsidRDefault="001C07A3" w:rsidP="00D93928">
      <w:pPr>
        <w:pStyle w:val="ab"/>
        <w:adjustRightInd w:val="0"/>
        <w:ind w:firstLineChars="0" w:firstLine="0"/>
        <w:rPr>
          <w:lang w:eastAsia="zh-CN"/>
        </w:rPr>
      </w:pPr>
      <w:r>
        <w:rPr>
          <w:rFonts w:hint="eastAsia"/>
          <w:lang w:eastAsia="zh-CN"/>
        </w:rPr>
        <w:t>图5.4  ER图</w:t>
      </w:r>
    </w:p>
    <w:p w14:paraId="1B332BDB" w14:textId="23C504C4" w:rsidR="001C07A3" w:rsidRDefault="001C07A3" w:rsidP="001C07A3">
      <w:pPr>
        <w:ind w:firstLineChars="200" w:firstLine="480"/>
      </w:pPr>
      <w:r w:rsidRPr="001C07A3">
        <w:t>当用户在当前页面选择一个选项时，系统会在</w:t>
      </w:r>
      <w:r w:rsidRPr="001C07A3">
        <w:t>pages</w:t>
      </w:r>
      <w:r w:rsidRPr="001C07A3">
        <w:t>表中新增一条记录，并将该记录的</w:t>
      </w:r>
      <w:proofErr w:type="spellStart"/>
      <w:r w:rsidRPr="001C07A3">
        <w:t>parent_id</w:t>
      </w:r>
      <w:proofErr w:type="spellEnd"/>
      <w:r w:rsidRPr="001C07A3">
        <w:t>设置为当前页面的节点编号。如果用户从某个历史节点重新选择，系统不会修改原有分支，而是在该历史节点下继续插入新的子节点。这样一来，同一个父节点可以拥有多个子节点，每个子节点代表一次不同选择产生的剧情走向。数据库中并不需要额外建立剧情树表，仅依靠</w:t>
      </w:r>
      <w:proofErr w:type="spellStart"/>
      <w:r w:rsidRPr="001C07A3">
        <w:t>parent_id</w:t>
      </w:r>
      <w:proofErr w:type="spellEnd"/>
      <w:r w:rsidRPr="001C07A3">
        <w:t>和</w:t>
      </w:r>
      <w:r w:rsidRPr="001C07A3">
        <w:t>depth</w:t>
      </w:r>
      <w:r w:rsidRPr="001C07A3">
        <w:t>就可以还原整棵树。</w:t>
      </w:r>
    </w:p>
    <w:p w14:paraId="16DA4156" w14:textId="5BF38AF1" w:rsidR="001C07A3" w:rsidRDefault="001C07A3" w:rsidP="001C07A3">
      <w:pPr>
        <w:ind w:firstLineChars="200" w:firstLine="480"/>
      </w:pPr>
      <w:proofErr w:type="gramStart"/>
      <w:r w:rsidRPr="001C07A3">
        <w:t>一本绘本的</w:t>
      </w:r>
      <w:proofErr w:type="gramEnd"/>
      <w:r w:rsidRPr="001C07A3">
        <w:t>根节点编号为</w:t>
      </w:r>
      <w:r w:rsidRPr="001C07A3">
        <w:t>1</w:t>
      </w:r>
      <w:r w:rsidRPr="001C07A3">
        <w:t>。系统生成节点</w:t>
      </w:r>
      <w:r w:rsidRPr="001C07A3">
        <w:t>2</w:t>
      </w:r>
      <w:r w:rsidRPr="001C07A3">
        <w:t>，并记录</w:t>
      </w:r>
      <w:proofErr w:type="spellStart"/>
      <w:r w:rsidRPr="001C07A3">
        <w:t>parent_id</w:t>
      </w:r>
      <w:proofErr w:type="spellEnd"/>
      <w:r w:rsidRPr="001C07A3">
        <w:t>=</w:t>
      </w:r>
      <w:r>
        <w:rPr>
          <w:rFonts w:hint="eastAsia"/>
        </w:rPr>
        <w:t>1</w:t>
      </w:r>
      <w:r w:rsidRPr="001C07A3">
        <w:t>、</w:t>
      </w:r>
      <w:r w:rsidRPr="001C07A3">
        <w:t>depth=1</w:t>
      </w:r>
      <w:r w:rsidRPr="001C07A3">
        <w:t>；如果用户返回根节点选择</w:t>
      </w:r>
      <w:r w:rsidRPr="001C07A3">
        <w:t>“</w:t>
      </w:r>
      <w:r w:rsidRPr="001C07A3">
        <w:t>沿着小河走</w:t>
      </w:r>
      <w:r w:rsidRPr="001C07A3">
        <w:t>”</w:t>
      </w:r>
      <w:r w:rsidRPr="001C07A3">
        <w:t>，系统会生成节点</w:t>
      </w:r>
      <w:r w:rsidRPr="001C07A3">
        <w:t>3</w:t>
      </w:r>
      <w:r w:rsidRPr="001C07A3">
        <w:t>，同样记录</w:t>
      </w:r>
      <w:r w:rsidRPr="001C07A3">
        <w:t xml:space="preserve"> </w:t>
      </w:r>
      <w:proofErr w:type="spellStart"/>
      <w:r w:rsidRPr="001C07A3">
        <w:t>parent_id</w:t>
      </w:r>
      <w:proofErr w:type="spellEnd"/>
      <w:r w:rsidRPr="001C07A3">
        <w:t>=1</w:t>
      </w:r>
      <w:r w:rsidRPr="001C07A3">
        <w:t>、</w:t>
      </w:r>
      <w:r w:rsidRPr="001C07A3">
        <w:t>depth=1</w:t>
      </w:r>
      <w:r w:rsidRPr="001C07A3">
        <w:t>。此时节点</w:t>
      </w:r>
      <w:r w:rsidRPr="001C07A3">
        <w:t>2</w:t>
      </w:r>
      <w:r w:rsidRPr="001C07A3">
        <w:t>和节点</w:t>
      </w:r>
      <w:r w:rsidRPr="001C07A3">
        <w:t>3</w:t>
      </w:r>
      <w:r w:rsidRPr="001C07A3">
        <w:t>就构成了根节点下的两个分支。用户继续从节点</w:t>
      </w:r>
      <w:r w:rsidRPr="001C07A3">
        <w:t>2</w:t>
      </w:r>
      <w:r w:rsidRPr="001C07A3">
        <w:t>推进剧情时，系统会生成节点</w:t>
      </w:r>
      <w:r w:rsidRPr="001C07A3">
        <w:t>4</w:t>
      </w:r>
      <w:r w:rsidRPr="001C07A3">
        <w:t>，并记录</w:t>
      </w:r>
      <w:proofErr w:type="spellStart"/>
      <w:r w:rsidRPr="001C07A3">
        <w:t>parent_id</w:t>
      </w:r>
      <w:proofErr w:type="spellEnd"/>
      <w:r w:rsidRPr="001C07A3">
        <w:t>=2</w:t>
      </w:r>
      <w:r w:rsidRPr="001C07A3">
        <w:t>、</w:t>
      </w:r>
      <w:r w:rsidRPr="001C07A3">
        <w:t>depth=2</w:t>
      </w:r>
      <w:r w:rsidRPr="001C07A3">
        <w:t>。通过这种方式，数据库中的扁平记录就可以表达树状故事结构。</w:t>
      </w:r>
      <w:r w:rsidR="007C7BB7" w:rsidRPr="001C07A3">
        <w:t>例如</w:t>
      </w:r>
      <w:r w:rsidR="007C7BB7">
        <w:rPr>
          <w:rFonts w:hint="eastAsia"/>
        </w:rPr>
        <w:t>图</w:t>
      </w:r>
      <w:r w:rsidR="007C7BB7">
        <w:rPr>
          <w:rFonts w:hint="eastAsia"/>
        </w:rPr>
        <w:t>5.5</w:t>
      </w:r>
      <w:r w:rsidR="007C7BB7">
        <w:rPr>
          <w:rFonts w:hint="eastAsia"/>
        </w:rPr>
        <w:t>。</w:t>
      </w:r>
    </w:p>
    <w:p w14:paraId="78285FAF" w14:textId="77777777" w:rsidR="001C07A3" w:rsidRDefault="001C07A3" w:rsidP="001C07A3">
      <w:pPr>
        <w:ind w:firstLineChars="200" w:firstLine="480"/>
      </w:pPr>
    </w:p>
    <w:p w14:paraId="4FC78648" w14:textId="4DDE7F68" w:rsidR="001C07A3" w:rsidRDefault="007B523C" w:rsidP="00750537">
      <w:pPr>
        <w:adjustRightInd w:val="0"/>
        <w:jc w:val="center"/>
      </w:pPr>
      <w:r>
        <w:rPr>
          <w:noProof/>
        </w:rPr>
        <w:lastRenderedPageBreak/>
        <w:drawing>
          <wp:inline distT="0" distB="0" distL="0" distR="0" wp14:anchorId="6719A829" wp14:editId="2E820AA1">
            <wp:extent cx="4981575" cy="3745230"/>
            <wp:effectExtent l="0" t="0" r="9525" b="7620"/>
            <wp:docPr id="13223598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3745230"/>
                    </a:xfrm>
                    <a:prstGeom prst="rect">
                      <a:avLst/>
                    </a:prstGeom>
                    <a:noFill/>
                    <a:ln>
                      <a:noFill/>
                    </a:ln>
                  </pic:spPr>
                </pic:pic>
              </a:graphicData>
            </a:graphic>
          </wp:inline>
        </w:drawing>
      </w:r>
    </w:p>
    <w:p w14:paraId="455D2E09" w14:textId="5FC1B51B" w:rsidR="00F62D9F" w:rsidRDefault="001C07A3" w:rsidP="00750537">
      <w:pPr>
        <w:pStyle w:val="ab"/>
        <w:adjustRightInd w:val="0"/>
        <w:ind w:firstLineChars="0" w:firstLine="0"/>
        <w:rPr>
          <w:lang w:eastAsia="zh-CN"/>
        </w:rPr>
      </w:pPr>
      <w:r>
        <w:rPr>
          <w:rFonts w:hint="eastAsia"/>
          <w:lang w:eastAsia="zh-CN"/>
        </w:rPr>
        <w:t>图5.5  剧情树存储</w:t>
      </w:r>
    </w:p>
    <w:p w14:paraId="32185C49" w14:textId="77777777" w:rsidR="004854C6" w:rsidRDefault="004854C6" w:rsidP="004854C6">
      <w:pPr>
        <w:pStyle w:val="ab"/>
        <w:ind w:firstLine="420"/>
        <w:rPr>
          <w:lang w:eastAsia="zh-CN"/>
        </w:rPr>
      </w:pPr>
    </w:p>
    <w:p w14:paraId="1D0A72EF" w14:textId="27ED755F" w:rsidR="00F62D9F" w:rsidRDefault="00F62D9F" w:rsidP="00F62D9F">
      <w:pPr>
        <w:pStyle w:val="1"/>
        <w:pageBreakBefore/>
      </w:pPr>
      <w:bookmarkStart w:id="56" w:name="_Toc229929099"/>
      <w:r>
        <w:rPr>
          <w:rFonts w:hint="eastAsia"/>
        </w:rPr>
        <w:lastRenderedPageBreak/>
        <w:t>6  系统实现</w:t>
      </w:r>
      <w:r w:rsidR="009E7C3C">
        <w:rPr>
          <w:rFonts w:hint="eastAsia"/>
        </w:rPr>
        <w:t>与测试</w:t>
      </w:r>
      <w:bookmarkEnd w:id="56"/>
    </w:p>
    <w:p w14:paraId="1F7F1B05" w14:textId="201933CE" w:rsidR="00F62D9F" w:rsidRDefault="00F62D9F" w:rsidP="00F62D9F">
      <w:pPr>
        <w:ind w:firstLineChars="200" w:firstLine="480"/>
      </w:pPr>
      <w:r w:rsidRPr="00F62D9F">
        <w:t>本章主要从用户界面、故事生成、图像生成和剧情树交互几个方面展示系统运行过程</w:t>
      </w:r>
      <w:r w:rsidR="002D3D1B">
        <w:rPr>
          <w:rFonts w:hint="eastAsia"/>
        </w:rPr>
        <w:t>，</w:t>
      </w:r>
      <w:r w:rsidRPr="00F62D9F">
        <w:t>相关截图用于说明系统的实际使用流程</w:t>
      </w:r>
      <w:r>
        <w:rPr>
          <w:rFonts w:hint="eastAsia"/>
        </w:rPr>
        <w:t>。</w:t>
      </w:r>
      <w:r w:rsidR="00751EB0">
        <w:rPr>
          <w:rFonts w:hint="eastAsia"/>
        </w:rPr>
        <w:t>并且对系统进行测试。</w:t>
      </w:r>
    </w:p>
    <w:p w14:paraId="26CC3EFA" w14:textId="2B3728F6" w:rsidR="00F62D9F" w:rsidRDefault="00F62D9F" w:rsidP="00F62D9F">
      <w:pPr>
        <w:pStyle w:val="2"/>
        <w:spacing w:before="120"/>
      </w:pPr>
      <w:bookmarkStart w:id="57" w:name="_Toc229929100"/>
      <w:r>
        <w:rPr>
          <w:rFonts w:hint="eastAsia"/>
        </w:rPr>
        <w:t>6.1  前端页面实现</w:t>
      </w:r>
      <w:bookmarkEnd w:id="57"/>
    </w:p>
    <w:p w14:paraId="5BB1AB19" w14:textId="11B04AA9" w:rsidR="00F62D9F" w:rsidRDefault="00F62D9F" w:rsidP="00F62D9F">
      <w:pPr>
        <w:ind w:firstLineChars="200" w:firstLine="480"/>
      </w:pPr>
      <w:r w:rsidRPr="00F62D9F">
        <w:t>系统前端</w:t>
      </w:r>
      <w:r w:rsidR="00F26B4F">
        <w:rPr>
          <w:rFonts w:hint="eastAsia"/>
        </w:rPr>
        <w:t>设计时</w:t>
      </w:r>
      <w:r w:rsidRPr="00F62D9F">
        <w:t>围绕儿童互动</w:t>
      </w:r>
      <w:proofErr w:type="gramStart"/>
      <w:r w:rsidRPr="00F62D9F">
        <w:t>绘本使用</w:t>
      </w:r>
      <w:proofErr w:type="gramEnd"/>
      <w:r w:rsidRPr="00F62D9F">
        <w:t>场景，整体流程从用户登录开始，依次经过故事库管理、主角设定、故事创建、剧情阅读和剧情树回溯等环节。前端页面采用单页应用形式，不同功能界面通过状态切换完成展示，减少复杂页面跳转。</w:t>
      </w:r>
    </w:p>
    <w:p w14:paraId="45E387A2" w14:textId="7281CBFD" w:rsidR="00F62D9F" w:rsidRDefault="00F62D9F" w:rsidP="00F62D9F">
      <w:pPr>
        <w:ind w:firstLineChars="200" w:firstLine="480"/>
      </w:pPr>
      <w:r w:rsidRPr="00F62D9F">
        <w:t>在交互设计上，系统尽量使用较大的按钮、明确的颜色区分和简洁的输入方式，使用户能够更直观地完成操作。对于需要等待</w:t>
      </w:r>
      <w:r w:rsidRPr="00F62D9F">
        <w:t>AI</w:t>
      </w:r>
      <w:r w:rsidRPr="00F62D9F">
        <w:t>生成的环节，前端会显示加载状态，并在生成过程中限制重复点击，避免</w:t>
      </w:r>
      <w:r w:rsidR="00F26B4F">
        <w:rPr>
          <w:rFonts w:hint="eastAsia"/>
        </w:rPr>
        <w:t>因为</w:t>
      </w:r>
      <w:r w:rsidRPr="00F62D9F">
        <w:t>多次提交导致剧情节点混乱。</w:t>
      </w:r>
    </w:p>
    <w:p w14:paraId="0A546546" w14:textId="492A64C5" w:rsidR="00F62D9F" w:rsidRDefault="00F62D9F" w:rsidP="00F62D9F">
      <w:pPr>
        <w:pStyle w:val="3"/>
        <w:spacing w:before="120"/>
      </w:pPr>
      <w:bookmarkStart w:id="58" w:name="_Toc229929101"/>
      <w:r>
        <w:rPr>
          <w:rFonts w:hint="eastAsia"/>
        </w:rPr>
        <w:t>6.1.1  登录页与故事库</w:t>
      </w:r>
      <w:bookmarkEnd w:id="58"/>
    </w:p>
    <w:p w14:paraId="20946D7A" w14:textId="1AAA29A0" w:rsidR="00F62D9F" w:rsidRPr="00F62D9F" w:rsidRDefault="00F62D9F" w:rsidP="00F62D9F">
      <w:pPr>
        <w:ind w:firstLineChars="200" w:firstLine="480"/>
      </w:pPr>
      <w:r w:rsidRPr="00F62D9F">
        <w:t>用户首次进入系统时，会看到登录与注册界面。系统提供用户名和密码输入框，用户可以选择注册新账号或使用已有账号登录。注册成功或登录成功后，前端会保存后端返回的登录凭证，并在后续请求中携带该凭证，用于区分不同用户的数据。</w:t>
      </w:r>
      <w:r w:rsidR="00122C1A">
        <w:rPr>
          <w:rFonts w:hint="eastAsia"/>
        </w:rPr>
        <w:t>图</w:t>
      </w:r>
      <w:r w:rsidR="00122C1A">
        <w:rPr>
          <w:rFonts w:hint="eastAsia"/>
        </w:rPr>
        <w:t>6.1</w:t>
      </w:r>
      <w:r w:rsidR="00122C1A">
        <w:rPr>
          <w:rFonts w:hint="eastAsia"/>
        </w:rPr>
        <w:t>为系统的登录和注册页面</w:t>
      </w:r>
      <w:r w:rsidR="00F01C2B">
        <w:rPr>
          <w:rFonts w:hint="eastAsia"/>
        </w:rPr>
        <w:t>。</w:t>
      </w:r>
    </w:p>
    <w:p w14:paraId="23D2ADAD" w14:textId="77777777" w:rsidR="00F62D9F" w:rsidRDefault="00F62D9F" w:rsidP="00F62D9F"/>
    <w:p w14:paraId="413A9F98" w14:textId="214CBF33" w:rsidR="00CE4CD9" w:rsidRDefault="008A39C9" w:rsidP="00750537">
      <w:pPr>
        <w:adjustRightInd w:val="0"/>
        <w:jc w:val="center"/>
      </w:pPr>
      <w:r w:rsidRPr="008A39C9">
        <w:rPr>
          <w:noProof/>
        </w:rPr>
        <w:drawing>
          <wp:inline distT="0" distB="0" distL="0" distR="0" wp14:anchorId="184FC186" wp14:editId="62EF8DCA">
            <wp:extent cx="5759450" cy="3131820"/>
            <wp:effectExtent l="0" t="0" r="0" b="0"/>
            <wp:docPr id="1853824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24307" name=""/>
                    <pic:cNvPicPr/>
                  </pic:nvPicPr>
                  <pic:blipFill>
                    <a:blip r:embed="rId30"/>
                    <a:stretch>
                      <a:fillRect/>
                    </a:stretch>
                  </pic:blipFill>
                  <pic:spPr>
                    <a:xfrm>
                      <a:off x="0" y="0"/>
                      <a:ext cx="5759450" cy="3131820"/>
                    </a:xfrm>
                    <a:prstGeom prst="rect">
                      <a:avLst/>
                    </a:prstGeom>
                  </pic:spPr>
                </pic:pic>
              </a:graphicData>
            </a:graphic>
          </wp:inline>
        </w:drawing>
      </w:r>
    </w:p>
    <w:p w14:paraId="1050E161" w14:textId="2219CEAD" w:rsidR="00CE4CD9" w:rsidRDefault="00CE4CD9" w:rsidP="00750537">
      <w:pPr>
        <w:pStyle w:val="ab"/>
        <w:adjustRightInd w:val="0"/>
        <w:ind w:firstLineChars="0" w:firstLine="0"/>
        <w:rPr>
          <w:lang w:eastAsia="zh-CN"/>
        </w:rPr>
      </w:pPr>
      <w:r>
        <w:rPr>
          <w:rFonts w:hint="eastAsia"/>
          <w:lang w:eastAsia="zh-CN"/>
        </w:rPr>
        <w:t>图6.1  登录页面</w:t>
      </w:r>
    </w:p>
    <w:p w14:paraId="3D8FADE8" w14:textId="108DE96A" w:rsidR="00CE4CD9" w:rsidRDefault="00CE4CD9" w:rsidP="00CE4CD9">
      <w:pPr>
        <w:ind w:firstLineChars="200" w:firstLine="480"/>
      </w:pPr>
      <w:r w:rsidRPr="00CE4CD9">
        <w:lastRenderedPageBreak/>
        <w:t>登录后，系统进入故事库界面。故事</w:t>
      </w:r>
      <w:proofErr w:type="gramStart"/>
      <w:r w:rsidRPr="00CE4CD9">
        <w:t>库用于</w:t>
      </w:r>
      <w:proofErr w:type="gramEnd"/>
      <w:r w:rsidRPr="00CE4CD9">
        <w:t>展示当前用户创建的</w:t>
      </w:r>
      <w:proofErr w:type="gramStart"/>
      <w:r w:rsidRPr="00CE4CD9">
        <w:t>绘本列表</w:t>
      </w:r>
      <w:proofErr w:type="gramEnd"/>
      <w:r w:rsidRPr="00CE4CD9">
        <w:t>，</w:t>
      </w:r>
      <w:proofErr w:type="gramStart"/>
      <w:r w:rsidRPr="00CE4CD9">
        <w:t>每个绘本条目</w:t>
      </w:r>
      <w:proofErr w:type="gramEnd"/>
      <w:r w:rsidRPr="00CE4CD9">
        <w:t>包含标题、主题、节点数量和更新时间等信息。用户可以从故事库中进入已有</w:t>
      </w:r>
      <w:proofErr w:type="gramStart"/>
      <w:r w:rsidRPr="00CE4CD9">
        <w:t>绘本继续</w:t>
      </w:r>
      <w:proofErr w:type="gramEnd"/>
      <w:r w:rsidRPr="00CE4CD9">
        <w:t>创作，也可以删除不再需要的绘本。通过这种方式，系统实现了多用户下</w:t>
      </w:r>
      <w:proofErr w:type="gramStart"/>
      <w:r w:rsidRPr="00CE4CD9">
        <w:t>的绘本数据</w:t>
      </w:r>
      <w:proofErr w:type="gramEnd"/>
      <w:r w:rsidRPr="00CE4CD9">
        <w:t>隔离，每个用户只能查看和管理自己的故事内容。</w:t>
      </w:r>
      <w:r w:rsidR="00122C1A">
        <w:rPr>
          <w:rFonts w:hint="eastAsia"/>
        </w:rPr>
        <w:t>图</w:t>
      </w:r>
      <w:r w:rsidR="00122C1A">
        <w:rPr>
          <w:rFonts w:hint="eastAsia"/>
        </w:rPr>
        <w:t>6.2</w:t>
      </w:r>
      <w:r w:rsidR="00122C1A">
        <w:rPr>
          <w:rFonts w:hint="eastAsia"/>
        </w:rPr>
        <w:t>为登录后管理生成</w:t>
      </w:r>
      <w:proofErr w:type="gramStart"/>
      <w:r w:rsidR="00122C1A">
        <w:rPr>
          <w:rFonts w:hint="eastAsia"/>
        </w:rPr>
        <w:t>的绘本故事</w:t>
      </w:r>
      <w:proofErr w:type="gramEnd"/>
      <w:r w:rsidR="00122C1A">
        <w:rPr>
          <w:rFonts w:hint="eastAsia"/>
        </w:rPr>
        <w:t>页面</w:t>
      </w:r>
      <w:r w:rsidR="00F01C2B">
        <w:rPr>
          <w:rFonts w:hint="eastAsia"/>
        </w:rPr>
        <w:t>。</w:t>
      </w:r>
    </w:p>
    <w:p w14:paraId="576A1B98" w14:textId="77777777" w:rsidR="00CE4CD9" w:rsidRDefault="00CE4CD9" w:rsidP="00CE4CD9">
      <w:pPr>
        <w:ind w:firstLineChars="200" w:firstLine="480"/>
      </w:pPr>
    </w:p>
    <w:p w14:paraId="5F699281" w14:textId="0A3A7956" w:rsidR="00CE4CD9" w:rsidRDefault="008A39C9" w:rsidP="00750537">
      <w:pPr>
        <w:adjustRightInd w:val="0"/>
        <w:jc w:val="center"/>
      </w:pPr>
      <w:r w:rsidRPr="008A39C9">
        <w:rPr>
          <w:noProof/>
        </w:rPr>
        <w:drawing>
          <wp:inline distT="0" distB="0" distL="0" distR="0" wp14:anchorId="004D995C" wp14:editId="22E85188">
            <wp:extent cx="5759450" cy="3131820"/>
            <wp:effectExtent l="0" t="0" r="0" b="0"/>
            <wp:docPr id="655597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97013"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3131820"/>
                    </a:xfrm>
                    <a:prstGeom prst="rect">
                      <a:avLst/>
                    </a:prstGeom>
                  </pic:spPr>
                </pic:pic>
              </a:graphicData>
            </a:graphic>
          </wp:inline>
        </w:drawing>
      </w:r>
    </w:p>
    <w:p w14:paraId="1D704253" w14:textId="25F421DB" w:rsidR="00CE4CD9" w:rsidRDefault="00CE4CD9" w:rsidP="00750537">
      <w:pPr>
        <w:pStyle w:val="ab"/>
        <w:adjustRightInd w:val="0"/>
        <w:ind w:firstLineChars="0" w:firstLine="0"/>
        <w:rPr>
          <w:lang w:eastAsia="zh-CN"/>
        </w:rPr>
      </w:pPr>
      <w:r>
        <w:rPr>
          <w:rFonts w:hint="eastAsia"/>
          <w:lang w:eastAsia="zh-CN"/>
        </w:rPr>
        <w:t>图6.2  故事库页面</w:t>
      </w:r>
    </w:p>
    <w:p w14:paraId="69038F87" w14:textId="46CE1FF4" w:rsidR="00CE4CD9" w:rsidRDefault="00CE4CD9" w:rsidP="00CE4CD9">
      <w:pPr>
        <w:pStyle w:val="3"/>
        <w:spacing w:before="120"/>
      </w:pPr>
      <w:bookmarkStart w:id="59" w:name="_Toc229929102"/>
      <w:r>
        <w:rPr>
          <w:rFonts w:hint="eastAsia"/>
        </w:rPr>
        <w:t>6.1.2  主角设定页面</w:t>
      </w:r>
      <w:bookmarkEnd w:id="59"/>
    </w:p>
    <w:p w14:paraId="38FDC88B" w14:textId="525D050E" w:rsidR="00CE4CD9" w:rsidRDefault="00CE4CD9" w:rsidP="00CE4CD9">
      <w:pPr>
        <w:ind w:firstLineChars="200" w:firstLine="480"/>
      </w:pPr>
      <w:r w:rsidRPr="00CE4CD9">
        <w:t>创建新绘本时，用户需要先完成主角设定和故事主题选择。为了降低输入难度，系统没有要求用户直接编写复杂的角色描述，而是提供了可选择的主角定制组件。用户可以从身份、发型、服装、配饰、主色调和画风等维度选择角色特征，系统会自动将这些选项组合成完整的主角描述。</w:t>
      </w:r>
    </w:p>
    <w:p w14:paraId="36AC9648" w14:textId="0D757DD5" w:rsidR="00CE4CD9" w:rsidRDefault="00CE4CD9" w:rsidP="00CE4CD9">
      <w:pPr>
        <w:ind w:firstLineChars="200" w:firstLine="480"/>
      </w:pPr>
      <w:r w:rsidRPr="00CE4CD9">
        <w:t>主角特征描述会作为后续文本生成和图像生成的重要输入。一方面，大语言模型可以根据主角设定生成更贴合角色的剧情；另一方面，图像生成模块可以根据这些特征构建角色卡，从而在多页插图中尽量保持主角外观一致。</w:t>
      </w:r>
    </w:p>
    <w:p w14:paraId="7AA734AF" w14:textId="4D2C7257" w:rsidR="00CE4CD9" w:rsidRDefault="00CE4CD9" w:rsidP="00CE4CD9">
      <w:pPr>
        <w:ind w:firstLineChars="200" w:firstLine="480"/>
      </w:pPr>
      <w:r w:rsidRPr="00CE4CD9">
        <w:t>完成主角设定后，用户可以选择故事主题并填写故事标题。点击开始按钮后，前端将主角特征、故事主题和标题提交给后端。后端创建新的</w:t>
      </w:r>
      <w:proofErr w:type="gramStart"/>
      <w:r w:rsidRPr="00CE4CD9">
        <w:t>绘本会话</w:t>
      </w:r>
      <w:proofErr w:type="gramEnd"/>
      <w:r w:rsidRPr="00CE4CD9">
        <w:t>，并生成故事的根节点内容。前端收到返回结果后，进入</w:t>
      </w:r>
      <w:proofErr w:type="gramStart"/>
      <w:r w:rsidRPr="00CE4CD9">
        <w:t>绘本阅读</w:t>
      </w:r>
      <w:proofErr w:type="gramEnd"/>
      <w:r w:rsidRPr="00CE4CD9">
        <w:t>界面。</w:t>
      </w:r>
      <w:r w:rsidR="00122C1A">
        <w:rPr>
          <w:rFonts w:hint="eastAsia"/>
        </w:rPr>
        <w:t>图</w:t>
      </w:r>
      <w:r w:rsidR="00122C1A">
        <w:rPr>
          <w:rFonts w:hint="eastAsia"/>
        </w:rPr>
        <w:t>6.3</w:t>
      </w:r>
      <w:r w:rsidR="00122C1A">
        <w:rPr>
          <w:rFonts w:hint="eastAsia"/>
        </w:rPr>
        <w:t>为创建新绘本页面</w:t>
      </w:r>
      <w:r w:rsidR="00F01C2B">
        <w:rPr>
          <w:rFonts w:hint="eastAsia"/>
        </w:rPr>
        <w:t>。</w:t>
      </w:r>
    </w:p>
    <w:p w14:paraId="1099EFB3" w14:textId="77777777" w:rsidR="00CE4CD9" w:rsidRDefault="00CE4CD9" w:rsidP="00CE4CD9">
      <w:pPr>
        <w:ind w:firstLineChars="200" w:firstLine="480"/>
      </w:pPr>
    </w:p>
    <w:p w14:paraId="57C9035A" w14:textId="694555E0" w:rsidR="00CE4CD9" w:rsidRDefault="00144144" w:rsidP="00750537">
      <w:pPr>
        <w:adjustRightInd w:val="0"/>
        <w:jc w:val="center"/>
      </w:pPr>
      <w:r w:rsidRPr="00144144">
        <w:rPr>
          <w:noProof/>
        </w:rPr>
        <w:lastRenderedPageBreak/>
        <w:drawing>
          <wp:inline distT="0" distB="0" distL="0" distR="0" wp14:anchorId="23FC4ECD" wp14:editId="78C08082">
            <wp:extent cx="5759450" cy="3131820"/>
            <wp:effectExtent l="0" t="0" r="0" b="0"/>
            <wp:docPr id="922734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34954" name=""/>
                    <pic:cNvPicPr/>
                  </pic:nvPicPr>
                  <pic:blipFill>
                    <a:blip r:embed="rId32"/>
                    <a:stretch>
                      <a:fillRect/>
                    </a:stretch>
                  </pic:blipFill>
                  <pic:spPr>
                    <a:xfrm>
                      <a:off x="0" y="0"/>
                      <a:ext cx="5759450" cy="3131820"/>
                    </a:xfrm>
                    <a:prstGeom prst="rect">
                      <a:avLst/>
                    </a:prstGeom>
                  </pic:spPr>
                </pic:pic>
              </a:graphicData>
            </a:graphic>
          </wp:inline>
        </w:drawing>
      </w:r>
    </w:p>
    <w:p w14:paraId="4EE1D119" w14:textId="2824DAE3" w:rsidR="00CE4CD9" w:rsidRDefault="00CE4CD9" w:rsidP="00750537">
      <w:pPr>
        <w:pStyle w:val="ab"/>
        <w:adjustRightInd w:val="0"/>
        <w:ind w:firstLineChars="0" w:firstLine="0"/>
        <w:rPr>
          <w:lang w:eastAsia="zh-CN"/>
        </w:rPr>
      </w:pPr>
      <w:r>
        <w:rPr>
          <w:rFonts w:hint="eastAsia"/>
          <w:lang w:eastAsia="zh-CN"/>
        </w:rPr>
        <w:t>图6.3  主角设定页面</w:t>
      </w:r>
    </w:p>
    <w:p w14:paraId="4DEC096A" w14:textId="4315E1A9" w:rsidR="00CE4CD9" w:rsidRDefault="00CE4CD9" w:rsidP="00CE4CD9">
      <w:pPr>
        <w:pStyle w:val="3"/>
        <w:spacing w:before="120"/>
      </w:pPr>
      <w:bookmarkStart w:id="60" w:name="_Toc229929103"/>
      <w:r>
        <w:rPr>
          <w:rFonts w:hint="eastAsia"/>
        </w:rPr>
        <w:t xml:space="preserve">6.1.3  </w:t>
      </w:r>
      <w:proofErr w:type="gramStart"/>
      <w:r>
        <w:rPr>
          <w:rFonts w:hint="eastAsia"/>
        </w:rPr>
        <w:t>绘本阅读</w:t>
      </w:r>
      <w:proofErr w:type="gramEnd"/>
      <w:r>
        <w:rPr>
          <w:rFonts w:hint="eastAsia"/>
        </w:rPr>
        <w:t>页面</w:t>
      </w:r>
      <w:bookmarkEnd w:id="60"/>
    </w:p>
    <w:p w14:paraId="5503D06F" w14:textId="3D427D63" w:rsidR="00CE4CD9" w:rsidRDefault="00CE4CD9" w:rsidP="00CE4CD9">
      <w:pPr>
        <w:ind w:firstLineChars="200" w:firstLine="480"/>
      </w:pPr>
      <w:proofErr w:type="gramStart"/>
      <w:r w:rsidRPr="00CE4CD9">
        <w:t>绘本阅读</w:t>
      </w:r>
      <w:proofErr w:type="gramEnd"/>
      <w:r w:rsidRPr="00CE4CD9">
        <w:t>界面是用户与系统</w:t>
      </w:r>
      <w:r w:rsidR="001D1D56">
        <w:rPr>
          <w:rFonts w:hint="eastAsia"/>
        </w:rPr>
        <w:t>直接进行</w:t>
      </w:r>
      <w:r w:rsidRPr="00CE4CD9">
        <w:t>的页面。界面中主要包含插图展示区、旁白文本区、主角台词区和选项操作区。旁白用于描述当前剧情，主角台词用于增强代入感，选项按钮则用于引导用户继续推进故事。当用户点击某个选项后，前端会将当前故事编号、当前节点编号和用户选择提交给后端。后端根据当前分支的历史剧情生成下一页内容，并将新的旁白、台词和选项返回给前端。前端优先展示文本内容，同时显示图片生成中的加载状态。待插图生成完成后，页面会更新为对应</w:t>
      </w:r>
      <w:proofErr w:type="gramStart"/>
      <w:r w:rsidRPr="00CE4CD9">
        <w:t>的绘本图片</w:t>
      </w:r>
      <w:proofErr w:type="gramEnd"/>
      <w:r w:rsidRPr="00CE4CD9">
        <w:t>。</w:t>
      </w:r>
    </w:p>
    <w:p w14:paraId="63B329CC" w14:textId="42945116" w:rsidR="00CE4CD9" w:rsidRDefault="00CE4CD9" w:rsidP="00CE4CD9">
      <w:pPr>
        <w:ind w:firstLineChars="200" w:firstLine="480"/>
      </w:pPr>
      <w:r w:rsidRPr="00CE4CD9">
        <w:t>系统还提供自定义输入功能。用户除了点击系统给出的选项，也可以输入自己想要的剧情方向。后端会将该输入作为用户选择参与下一轮剧情生成，从而</w:t>
      </w:r>
      <w:r w:rsidR="00221862">
        <w:rPr>
          <w:rFonts w:hint="eastAsia"/>
        </w:rPr>
        <w:t>自由决定故事的下一步发展</w:t>
      </w:r>
      <w:r w:rsidRPr="00CE4CD9">
        <w:t>。</w:t>
      </w:r>
      <w:r w:rsidR="00AD6CBD">
        <w:rPr>
          <w:rFonts w:hint="eastAsia"/>
        </w:rPr>
        <w:t>图</w:t>
      </w:r>
      <w:r w:rsidR="00AD6CBD">
        <w:rPr>
          <w:rFonts w:hint="eastAsia"/>
        </w:rPr>
        <w:t>6.4</w:t>
      </w:r>
      <w:r w:rsidR="00AD6CBD">
        <w:rPr>
          <w:rFonts w:hint="eastAsia"/>
        </w:rPr>
        <w:t>为</w:t>
      </w:r>
      <w:proofErr w:type="gramStart"/>
      <w:r w:rsidR="00AD6CBD">
        <w:rPr>
          <w:rFonts w:hint="eastAsia"/>
        </w:rPr>
        <w:t>阅读绘本页面</w:t>
      </w:r>
      <w:proofErr w:type="gramEnd"/>
      <w:r w:rsidR="00F01C2B">
        <w:rPr>
          <w:rFonts w:hint="eastAsia"/>
        </w:rPr>
        <w:t>。</w:t>
      </w:r>
    </w:p>
    <w:p w14:paraId="7F87BEA2" w14:textId="77777777" w:rsidR="00CE4CD9" w:rsidRDefault="00CE4CD9" w:rsidP="00CE4CD9">
      <w:pPr>
        <w:ind w:firstLineChars="200" w:firstLine="480"/>
      </w:pPr>
    </w:p>
    <w:p w14:paraId="1A48CBE8" w14:textId="09F4CA8E" w:rsidR="00CE4CD9" w:rsidRDefault="007D713F" w:rsidP="00750537">
      <w:pPr>
        <w:adjustRightInd w:val="0"/>
        <w:jc w:val="center"/>
      </w:pPr>
      <w:r w:rsidRPr="007D713F">
        <w:rPr>
          <w:noProof/>
        </w:rPr>
        <w:lastRenderedPageBreak/>
        <w:drawing>
          <wp:inline distT="0" distB="0" distL="0" distR="0" wp14:anchorId="0F0B4D2E" wp14:editId="7F6974A6">
            <wp:extent cx="5759450" cy="3131820"/>
            <wp:effectExtent l="0" t="0" r="0" b="0"/>
            <wp:docPr id="332840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40278" name=""/>
                    <pic:cNvPicPr/>
                  </pic:nvPicPr>
                  <pic:blipFill>
                    <a:blip r:embed="rId33"/>
                    <a:stretch>
                      <a:fillRect/>
                    </a:stretch>
                  </pic:blipFill>
                  <pic:spPr>
                    <a:xfrm>
                      <a:off x="0" y="0"/>
                      <a:ext cx="5759450" cy="3131820"/>
                    </a:xfrm>
                    <a:prstGeom prst="rect">
                      <a:avLst/>
                    </a:prstGeom>
                  </pic:spPr>
                </pic:pic>
              </a:graphicData>
            </a:graphic>
          </wp:inline>
        </w:drawing>
      </w:r>
    </w:p>
    <w:p w14:paraId="7D551C04" w14:textId="2C1119B4" w:rsidR="00CE4CD9" w:rsidRDefault="00CE4CD9" w:rsidP="00750537">
      <w:pPr>
        <w:pStyle w:val="ab"/>
        <w:adjustRightInd w:val="0"/>
        <w:ind w:firstLineChars="0" w:firstLine="0"/>
        <w:rPr>
          <w:lang w:eastAsia="zh-CN"/>
        </w:rPr>
      </w:pPr>
      <w:r>
        <w:rPr>
          <w:rFonts w:hint="eastAsia"/>
          <w:lang w:eastAsia="zh-CN"/>
        </w:rPr>
        <w:t xml:space="preserve">图6.4  </w:t>
      </w:r>
      <w:proofErr w:type="gramStart"/>
      <w:r>
        <w:rPr>
          <w:rFonts w:hint="eastAsia"/>
          <w:lang w:eastAsia="zh-CN"/>
        </w:rPr>
        <w:t>绘本阅读</w:t>
      </w:r>
      <w:proofErr w:type="gramEnd"/>
      <w:r>
        <w:rPr>
          <w:rFonts w:hint="eastAsia"/>
          <w:lang w:eastAsia="zh-CN"/>
        </w:rPr>
        <w:t>页面</w:t>
      </w:r>
    </w:p>
    <w:p w14:paraId="3DE9DD56" w14:textId="42FE3213" w:rsidR="00CE4CD9" w:rsidRDefault="00CE4CD9" w:rsidP="00CE4CD9">
      <w:pPr>
        <w:pStyle w:val="3"/>
        <w:spacing w:before="120"/>
      </w:pPr>
      <w:bookmarkStart w:id="61" w:name="_Toc229929104"/>
      <w:r>
        <w:rPr>
          <w:rFonts w:hint="eastAsia"/>
        </w:rPr>
        <w:t>6.1.4  剧情树页面</w:t>
      </w:r>
      <w:bookmarkEnd w:id="61"/>
    </w:p>
    <w:p w14:paraId="542A74D4" w14:textId="2AC79EF1" w:rsidR="00CE4CD9" w:rsidRDefault="00CE4CD9" w:rsidP="00CE4CD9">
      <w:pPr>
        <w:ind w:firstLineChars="200" w:firstLine="480"/>
      </w:pPr>
      <w:r w:rsidRPr="00CE4CD9">
        <w:t>为了体现</w:t>
      </w:r>
      <w:proofErr w:type="gramStart"/>
      <w:r w:rsidRPr="00CE4CD9">
        <w:t>互动绘本的</w:t>
      </w:r>
      <w:proofErr w:type="gramEnd"/>
      <w:r w:rsidRPr="00CE4CD9">
        <w:t>分支</w:t>
      </w:r>
      <w:r w:rsidR="00EE78BB">
        <w:rPr>
          <w:rFonts w:hint="eastAsia"/>
        </w:rPr>
        <w:t>特性</w:t>
      </w:r>
      <w:r w:rsidRPr="00CE4CD9">
        <w:t>，系统实现了剧情</w:t>
      </w:r>
      <w:proofErr w:type="gramStart"/>
      <w:r w:rsidRPr="00CE4CD9">
        <w:t>树展示</w:t>
      </w:r>
      <w:proofErr w:type="gramEnd"/>
      <w:r w:rsidRPr="00CE4CD9">
        <w:t>功能。用户点击剧情树按钮后，可以查看</w:t>
      </w:r>
      <w:proofErr w:type="gramStart"/>
      <w:r w:rsidRPr="00CE4CD9">
        <w:t>当前绘本已经</w:t>
      </w:r>
      <w:proofErr w:type="gramEnd"/>
      <w:r w:rsidRPr="00CE4CD9">
        <w:t>生成的全部剧情节点。前端根据后端返回的节点列表，将扁平数据整理为树状结构，并以节点卡片的形式展示不同分支之间的关系。</w:t>
      </w:r>
    </w:p>
    <w:p w14:paraId="078BF1EA" w14:textId="3CC7732F" w:rsidR="00CE4CD9" w:rsidRDefault="00CE4CD9" w:rsidP="00CE4CD9">
      <w:pPr>
        <w:ind w:firstLineChars="200" w:firstLine="480"/>
      </w:pPr>
      <w:r w:rsidRPr="00CE4CD9">
        <w:t>每个剧情节点</w:t>
      </w:r>
      <w:proofErr w:type="gramStart"/>
      <w:r w:rsidRPr="00CE4CD9">
        <w:t>对应绘本中</w:t>
      </w:r>
      <w:proofErr w:type="gramEnd"/>
      <w:r w:rsidRPr="00CE4CD9">
        <w:t>的一页内容，节点中保存了用户选择、旁白摘要和插图</w:t>
      </w:r>
      <w:proofErr w:type="gramStart"/>
      <w:r w:rsidRPr="00CE4CD9">
        <w:t>缩略图</w:t>
      </w:r>
      <w:proofErr w:type="gramEnd"/>
      <w:r w:rsidRPr="00CE4CD9">
        <w:t>等信息。当前所在节点会在界面中高亮显示，便于用户确认自己所处的故事位置。用户点击任意历史节点后，系统会恢复该节点对应</w:t>
      </w:r>
      <w:r w:rsidR="00CD5C1D">
        <w:rPr>
          <w:rFonts w:hint="eastAsia"/>
        </w:rPr>
        <w:t>内容</w:t>
      </w:r>
      <w:r w:rsidRPr="00CE4CD9">
        <w:t>。</w:t>
      </w:r>
    </w:p>
    <w:p w14:paraId="2CE14B4F" w14:textId="0811265A" w:rsidR="00CE4CD9" w:rsidRDefault="00CE4CD9" w:rsidP="00CE4CD9">
      <w:pPr>
        <w:ind w:firstLineChars="200" w:firstLine="480"/>
      </w:pPr>
      <w:r w:rsidRPr="00CE4CD9">
        <w:t>剧情树回溯</w:t>
      </w:r>
      <w:r w:rsidR="002F1588">
        <w:rPr>
          <w:rFonts w:hint="eastAsia"/>
        </w:rPr>
        <w:t>功能</w:t>
      </w:r>
      <w:r w:rsidRPr="00CE4CD9">
        <w:t>使用户可以从历史节点重新</w:t>
      </w:r>
      <w:r w:rsidR="00625D77">
        <w:rPr>
          <w:rFonts w:hint="eastAsia"/>
        </w:rPr>
        <w:t>进行故事</w:t>
      </w:r>
      <w:r w:rsidRPr="00CE4CD9">
        <w:t>，而不会覆盖原有分支。新的选择会在该历史节点下生成新的子节点，从而形成新的故事路线。这一功能与数据库中的</w:t>
      </w:r>
      <w:proofErr w:type="spellStart"/>
      <w:r w:rsidRPr="00CE4CD9">
        <w:t>parent_id</w:t>
      </w:r>
      <w:proofErr w:type="spellEnd"/>
      <w:r w:rsidRPr="00CE4CD9">
        <w:t>设计相对应，</w:t>
      </w:r>
      <w:r w:rsidR="00AD6CBD">
        <w:rPr>
          <w:rFonts w:hint="eastAsia"/>
        </w:rPr>
        <w:t>图</w:t>
      </w:r>
      <w:r w:rsidR="00AD6CBD">
        <w:rPr>
          <w:rFonts w:hint="eastAsia"/>
        </w:rPr>
        <w:t>6.5</w:t>
      </w:r>
      <w:r w:rsidR="00AD6CBD">
        <w:t xml:space="preserve"> </w:t>
      </w:r>
      <w:r w:rsidR="00AD6CBD">
        <w:rPr>
          <w:rFonts w:hint="eastAsia"/>
        </w:rPr>
        <w:t>为查看</w:t>
      </w:r>
      <w:proofErr w:type="gramStart"/>
      <w:r w:rsidR="00AD6CBD">
        <w:rPr>
          <w:rFonts w:hint="eastAsia"/>
        </w:rPr>
        <w:t>当前绘本的</w:t>
      </w:r>
      <w:proofErr w:type="gramEnd"/>
      <w:r w:rsidR="00AD6CBD">
        <w:rPr>
          <w:rFonts w:hint="eastAsia"/>
        </w:rPr>
        <w:t>剧情树页面</w:t>
      </w:r>
      <w:r w:rsidR="00F01C2B">
        <w:rPr>
          <w:rFonts w:hint="eastAsia"/>
        </w:rPr>
        <w:t>。</w:t>
      </w:r>
    </w:p>
    <w:p w14:paraId="5B49ADDC" w14:textId="77777777" w:rsidR="00CE4CD9" w:rsidRPr="00615DDF" w:rsidRDefault="00CE4CD9" w:rsidP="00CE4CD9">
      <w:pPr>
        <w:ind w:firstLineChars="200" w:firstLine="480"/>
      </w:pPr>
    </w:p>
    <w:p w14:paraId="6FDC24AD" w14:textId="3055080E" w:rsidR="00CE4CD9" w:rsidRDefault="008A39C9" w:rsidP="00750537">
      <w:pPr>
        <w:adjustRightInd w:val="0"/>
        <w:jc w:val="center"/>
      </w:pPr>
      <w:r w:rsidRPr="008A39C9">
        <w:rPr>
          <w:noProof/>
        </w:rPr>
        <w:lastRenderedPageBreak/>
        <w:drawing>
          <wp:inline distT="0" distB="0" distL="0" distR="0" wp14:anchorId="4922BBE8" wp14:editId="101C7B27">
            <wp:extent cx="5759450" cy="3131820"/>
            <wp:effectExtent l="0" t="0" r="0" b="0"/>
            <wp:docPr id="762364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64869" name=""/>
                    <pic:cNvPicPr/>
                  </pic:nvPicPr>
                  <pic:blipFill>
                    <a:blip r:embed="rId34"/>
                    <a:stretch>
                      <a:fillRect/>
                    </a:stretch>
                  </pic:blipFill>
                  <pic:spPr>
                    <a:xfrm>
                      <a:off x="0" y="0"/>
                      <a:ext cx="5759450" cy="3131820"/>
                    </a:xfrm>
                    <a:prstGeom prst="rect">
                      <a:avLst/>
                    </a:prstGeom>
                  </pic:spPr>
                </pic:pic>
              </a:graphicData>
            </a:graphic>
          </wp:inline>
        </w:drawing>
      </w:r>
    </w:p>
    <w:p w14:paraId="6B83ABD7" w14:textId="4BF47A7C" w:rsidR="00CE4CD9" w:rsidRDefault="00CE4CD9" w:rsidP="00750537">
      <w:pPr>
        <w:pStyle w:val="ab"/>
        <w:adjustRightInd w:val="0"/>
        <w:ind w:firstLineChars="0" w:firstLine="0"/>
        <w:rPr>
          <w:lang w:eastAsia="zh-CN"/>
        </w:rPr>
      </w:pPr>
      <w:r>
        <w:rPr>
          <w:rFonts w:hint="eastAsia"/>
          <w:lang w:eastAsia="zh-CN"/>
        </w:rPr>
        <w:t>图6.5  剧情树页面</w:t>
      </w:r>
    </w:p>
    <w:p w14:paraId="49B0F695" w14:textId="068FA931" w:rsidR="00CE4CD9" w:rsidRDefault="00CE4CD9" w:rsidP="00CE4CD9">
      <w:pPr>
        <w:pStyle w:val="2"/>
        <w:spacing w:before="120"/>
      </w:pPr>
      <w:bookmarkStart w:id="62" w:name="_Toc229929105"/>
      <w:r>
        <w:rPr>
          <w:rFonts w:hint="eastAsia"/>
        </w:rPr>
        <w:t xml:space="preserve">6.2  </w:t>
      </w:r>
      <w:r w:rsidR="00DA50DD">
        <w:rPr>
          <w:rFonts w:hint="eastAsia"/>
        </w:rPr>
        <w:t>系统测试</w:t>
      </w:r>
      <w:bookmarkEnd w:id="62"/>
    </w:p>
    <w:p w14:paraId="41ACB2E8" w14:textId="5CC0FA32" w:rsidR="00C70E6C" w:rsidRDefault="00C4301F" w:rsidP="00C4301F">
      <w:pPr>
        <w:ind w:firstLineChars="200" w:firstLine="480"/>
      </w:pPr>
      <w:r w:rsidRPr="00C4301F">
        <w:t>系统开发完成后，需要通过实际测试来验证各个模块是否达到了预期的设计要求。本次测试主要在本地开发环境中进行</w:t>
      </w:r>
      <w:r w:rsidR="00C70E6C">
        <w:rPr>
          <w:rFonts w:hint="eastAsia"/>
        </w:rPr>
        <w:t>。</w:t>
      </w:r>
      <w:r w:rsidRPr="00C4301F">
        <w:t>测试方法以黑盒测试为主，主要模拟真实用户的操作流程，观察系统对各项操作的响应结果，重点检查</w:t>
      </w:r>
      <w:proofErr w:type="gramStart"/>
      <w:r w:rsidRPr="00C4301F">
        <w:t>交互绘本的</w:t>
      </w:r>
      <w:proofErr w:type="gramEnd"/>
      <w:r w:rsidRPr="00C4301F">
        <w:t>生成主流程，以及系统在遇到异常输入时的表现</w:t>
      </w:r>
      <w:r w:rsidR="00C70E6C">
        <w:rPr>
          <w:rFonts w:hint="eastAsia"/>
        </w:rPr>
        <w:t>。</w:t>
      </w:r>
    </w:p>
    <w:p w14:paraId="190366B3" w14:textId="43FA636E" w:rsidR="008222FD" w:rsidRDefault="008222FD" w:rsidP="008222FD">
      <w:pPr>
        <w:pStyle w:val="3"/>
        <w:spacing w:before="120"/>
      </w:pPr>
      <w:bookmarkStart w:id="63" w:name="_Toc229929106"/>
      <w:r>
        <w:rPr>
          <w:rFonts w:hint="eastAsia"/>
        </w:rPr>
        <w:t>6.2.1  核心功能测试</w:t>
      </w:r>
      <w:bookmarkEnd w:id="63"/>
    </w:p>
    <w:p w14:paraId="1F69E29E" w14:textId="2FBBB4A2" w:rsidR="008222FD" w:rsidRDefault="008222FD" w:rsidP="008222FD">
      <w:pPr>
        <w:ind w:firstLineChars="200" w:firstLine="480"/>
      </w:pPr>
      <w:r w:rsidRPr="008222FD">
        <w:t>核心功能测试主要针对系统的正常业务流程，包括账号注册登录、创建新故事、推进剧情和查看剧情树</w:t>
      </w:r>
      <w:r w:rsidR="004E04EA">
        <w:rPr>
          <w:rFonts w:hint="eastAsia"/>
        </w:rPr>
        <w:t>。</w:t>
      </w:r>
    </w:p>
    <w:p w14:paraId="0A0A7106" w14:textId="4A5707D8" w:rsidR="00973367" w:rsidRPr="00973367" w:rsidRDefault="00973367" w:rsidP="00973367">
      <w:pPr>
        <w:ind w:firstLineChars="200" w:firstLine="480"/>
      </w:pPr>
      <w:r>
        <w:rPr>
          <w:rFonts w:hint="eastAsia"/>
        </w:rPr>
        <w:t>在测试</w:t>
      </w:r>
      <w:r w:rsidRPr="00973367">
        <w:t>账号</w:t>
      </w:r>
      <w:r>
        <w:rPr>
          <w:rFonts w:hint="eastAsia"/>
        </w:rPr>
        <w:t>登录</w:t>
      </w:r>
      <w:r w:rsidRPr="00973367">
        <w:t>模块</w:t>
      </w:r>
      <w:r>
        <w:rPr>
          <w:rFonts w:hint="eastAsia"/>
        </w:rPr>
        <w:t>时</w:t>
      </w:r>
      <w:r w:rsidRPr="00973367">
        <w:t>。分别执行了新用户注册、退出当前账号以及使用已有账号二次登录的操作。结果表明系统能够识别并维持用户会话，进入个人故事库后，未发现不同用户间的数据越权或</w:t>
      </w:r>
      <w:proofErr w:type="gramStart"/>
      <w:r w:rsidRPr="00973367">
        <w:t>绘本列表</w:t>
      </w:r>
      <w:proofErr w:type="gramEnd"/>
      <w:r w:rsidRPr="00973367">
        <w:t>混淆现象。</w:t>
      </w:r>
    </w:p>
    <w:p w14:paraId="4D9E9ABE" w14:textId="4E1E3CA0" w:rsidR="00973367" w:rsidRPr="00973367" w:rsidRDefault="00973367" w:rsidP="00973367">
      <w:pPr>
        <w:ind w:firstLineChars="200" w:firstLine="480"/>
      </w:pPr>
      <w:r w:rsidRPr="00973367">
        <w:t>随后测试</w:t>
      </w:r>
      <w:proofErr w:type="gramStart"/>
      <w:r w:rsidRPr="00973367">
        <w:t>了绘本的</w:t>
      </w:r>
      <w:proofErr w:type="gramEnd"/>
      <w:r w:rsidRPr="00973367">
        <w:t>初始化与创建流程。在新建页面中</w:t>
      </w:r>
      <w:r>
        <w:rPr>
          <w:rFonts w:hint="eastAsia"/>
        </w:rPr>
        <w:t>选</w:t>
      </w:r>
      <w:r w:rsidRPr="00973367">
        <w:t>取特定的故事主题，并对主角的服装、发型等外貌特征进行</w:t>
      </w:r>
      <w:proofErr w:type="gramStart"/>
      <w:r w:rsidRPr="00973367">
        <w:t>了勾选设定</w:t>
      </w:r>
      <w:proofErr w:type="gramEnd"/>
      <w:r w:rsidRPr="00973367">
        <w:t>。提交请求后，系统成功完成</w:t>
      </w:r>
      <w:proofErr w:type="gramStart"/>
      <w:r w:rsidRPr="00973367">
        <w:t>了绘本的</w:t>
      </w:r>
      <w:proofErr w:type="gramEnd"/>
      <w:r w:rsidRPr="00973367">
        <w:t>初始化。当页面跳转至阅读视图时，生成的旁白文本以及渲染出的配图，均与预设的主角特征吻合，证明多智能体与图像角色卡约束生效。</w:t>
      </w:r>
    </w:p>
    <w:p w14:paraId="526F2594" w14:textId="179696C4" w:rsidR="004E04EA" w:rsidRDefault="00973367" w:rsidP="008222FD">
      <w:pPr>
        <w:ind w:firstLineChars="200" w:firstLine="480"/>
      </w:pPr>
      <w:r w:rsidRPr="00973367">
        <w:t>在互动阅读环节，</w:t>
      </w:r>
      <w:r>
        <w:rPr>
          <w:rFonts w:hint="eastAsia"/>
        </w:rPr>
        <w:t>测试</w:t>
      </w:r>
      <w:r w:rsidRPr="00973367">
        <w:t>了系统对用户选择的响应及剧情树的管理能力。测试在阅读过程中随机点击预设选项，或在自定义文本框中输入特定的剧情走向，系统均能基于当</w:t>
      </w:r>
      <w:r w:rsidRPr="00973367">
        <w:lastRenderedPageBreak/>
        <w:t>前分支的历史上下文，推演出合乎逻辑的后续情节。打开剧情树</w:t>
      </w:r>
      <w:r w:rsidR="001509D7">
        <w:rPr>
          <w:rFonts w:hint="eastAsia"/>
        </w:rPr>
        <w:t>页面</w:t>
      </w:r>
      <w:r w:rsidRPr="00973367">
        <w:t>，点击回退至前几轮的历史页面并提交不同选项时，系统在不覆盖原有剧情记录的前提下，成功</w:t>
      </w:r>
      <w:r w:rsidR="004C1AE2">
        <w:rPr>
          <w:rFonts w:hint="eastAsia"/>
        </w:rPr>
        <w:t>创建</w:t>
      </w:r>
      <w:r w:rsidRPr="00973367">
        <w:t>出了新分支，剧情树的前端</w:t>
      </w:r>
      <w:r w:rsidRPr="00973367">
        <w:t>UI</w:t>
      </w:r>
      <w:r w:rsidRPr="00973367">
        <w:t>结构也随之发生了正确的动态更新。</w:t>
      </w:r>
    </w:p>
    <w:p w14:paraId="425CEB6D" w14:textId="5B64DE9F" w:rsidR="004E04EA" w:rsidRDefault="001400FC" w:rsidP="001400FC">
      <w:pPr>
        <w:pStyle w:val="3"/>
        <w:spacing w:before="120"/>
      </w:pPr>
      <w:bookmarkStart w:id="64" w:name="_Toc229929107"/>
      <w:r>
        <w:rPr>
          <w:rFonts w:hint="eastAsia"/>
        </w:rPr>
        <w:t>6.2.2  边界情况与异常状态测试</w:t>
      </w:r>
      <w:bookmarkEnd w:id="64"/>
    </w:p>
    <w:p w14:paraId="485276DD" w14:textId="57557630" w:rsidR="007F38EF" w:rsidRPr="007F38EF" w:rsidRDefault="007F38EF" w:rsidP="007F38EF">
      <w:pPr>
        <w:ind w:firstLineChars="200" w:firstLine="480"/>
      </w:pPr>
      <w:r w:rsidRPr="007F38EF">
        <w:t>针对</w:t>
      </w:r>
      <w:r>
        <w:rPr>
          <w:rFonts w:hint="eastAsia"/>
        </w:rPr>
        <w:t>用户</w:t>
      </w:r>
      <w:r w:rsidRPr="007F38EF">
        <w:t>随意敲击，</w:t>
      </w:r>
      <w:r>
        <w:rPr>
          <w:rFonts w:hint="eastAsia"/>
        </w:rPr>
        <w:t>测试时</w:t>
      </w:r>
      <w:r w:rsidRPr="007F38EF">
        <w:t>在自定义输入框中仅输入空格便尝试提交，此时前端</w:t>
      </w:r>
      <w:r>
        <w:rPr>
          <w:rFonts w:hint="eastAsia"/>
        </w:rPr>
        <w:t>检查</w:t>
      </w:r>
      <w:r w:rsidRPr="007F38EF">
        <w:t>正常生效，提示必须输入有效内容，有效避免向后端发送无效请求从而浪费大模型</w:t>
      </w:r>
      <w:r w:rsidR="00294766">
        <w:rPr>
          <w:rFonts w:hint="eastAsia"/>
        </w:rPr>
        <w:t>token</w:t>
      </w:r>
      <w:r w:rsidRPr="007F38EF">
        <w:t>。同时在模拟网络延迟环境时，</w:t>
      </w:r>
      <w:r w:rsidR="00294766">
        <w:rPr>
          <w:rFonts w:hint="eastAsia"/>
        </w:rPr>
        <w:t>通过</w:t>
      </w:r>
      <w:r w:rsidRPr="007F38EF">
        <w:t>连续多次点击推进剧情按钮，按钮在首次点击后立即</w:t>
      </w:r>
      <w:r w:rsidR="00294766">
        <w:rPr>
          <w:rFonts w:hint="eastAsia"/>
        </w:rPr>
        <w:t>无法再次点击</w:t>
      </w:r>
      <w:r w:rsidRPr="007F38EF">
        <w:t>，最终数据库中仅生成了一条正确的剧情节点记录，避免了</w:t>
      </w:r>
      <w:proofErr w:type="gramStart"/>
      <w:r w:rsidRPr="007F38EF">
        <w:t>脏数据</w:t>
      </w:r>
      <w:proofErr w:type="gramEnd"/>
      <w:r w:rsidRPr="007F38EF">
        <w:t>的产生。</w:t>
      </w:r>
    </w:p>
    <w:p w14:paraId="1141353C" w14:textId="5F6A38CD" w:rsidR="00756F69" w:rsidRPr="007F38EF" w:rsidRDefault="00912A3A" w:rsidP="001352DB">
      <w:pPr>
        <w:ind w:firstLineChars="200" w:firstLine="480"/>
      </w:pPr>
      <w:r>
        <w:rPr>
          <w:rFonts w:hint="eastAsia"/>
        </w:rPr>
        <w:t>在模拟断</w:t>
      </w:r>
      <w:proofErr w:type="gramStart"/>
      <w:r>
        <w:rPr>
          <w:rFonts w:hint="eastAsia"/>
        </w:rPr>
        <w:t>网情况</w:t>
      </w:r>
      <w:proofErr w:type="gramEnd"/>
      <w:r>
        <w:rPr>
          <w:rFonts w:hint="eastAsia"/>
        </w:rPr>
        <w:t>时，</w:t>
      </w:r>
      <w:r w:rsidR="00AF097C">
        <w:rPr>
          <w:rFonts w:hint="eastAsia"/>
        </w:rPr>
        <w:t>通过</w:t>
      </w:r>
      <w:r w:rsidR="007F38EF" w:rsidRPr="007F38EF">
        <w:t>人为</w:t>
      </w:r>
      <w:r w:rsidR="008423D3">
        <w:rPr>
          <w:rFonts w:hint="eastAsia"/>
        </w:rPr>
        <w:t>修改</w:t>
      </w:r>
      <w:r w:rsidR="007F38EF" w:rsidRPr="007F38EF">
        <w:t>本地配置中的大模型</w:t>
      </w:r>
      <w:r w:rsidR="007F38EF" w:rsidRPr="007F38EF">
        <w:t>API</w:t>
      </w:r>
      <w:r w:rsidR="007F38EF" w:rsidRPr="007F38EF">
        <w:t>地址以模拟断网或接口失效情况。此时系统并未出现服务崩溃或页面白屏，而是通过后端的异常捕获机制弹出生成失败提示，允许用户停留在当前页面重试。另外当强制关闭本地负责图像渲染的</w:t>
      </w:r>
      <w:r w:rsidR="007F38EF" w:rsidRPr="007F38EF">
        <w:t xml:space="preserve"> </w:t>
      </w:r>
      <w:proofErr w:type="spellStart"/>
      <w:r w:rsidR="007F38EF" w:rsidRPr="007F38EF">
        <w:t>ComfyUI</w:t>
      </w:r>
      <w:proofErr w:type="spellEnd"/>
      <w:r w:rsidR="007F38EF" w:rsidRPr="007F38EF">
        <w:t xml:space="preserve"> </w:t>
      </w:r>
      <w:r w:rsidR="007F38EF" w:rsidRPr="007F38EF">
        <w:t>服务后，系统</w:t>
      </w:r>
      <w:r w:rsidR="008423D3">
        <w:rPr>
          <w:rFonts w:hint="eastAsia"/>
        </w:rPr>
        <w:t>依然</w:t>
      </w:r>
      <w:proofErr w:type="gramStart"/>
      <w:r w:rsidR="008423D3">
        <w:rPr>
          <w:rFonts w:hint="eastAsia"/>
        </w:rPr>
        <w:t>会先生</w:t>
      </w:r>
      <w:proofErr w:type="gramEnd"/>
      <w:r w:rsidR="008423D3">
        <w:rPr>
          <w:rFonts w:hint="eastAsia"/>
        </w:rPr>
        <w:t>成文本</w:t>
      </w:r>
      <w:r w:rsidR="007F38EF" w:rsidRPr="007F38EF">
        <w:t>。文字剧情依然能够正常生成与阅读，</w:t>
      </w:r>
      <w:r w:rsidR="00097DAF">
        <w:rPr>
          <w:rFonts w:hint="eastAsia"/>
        </w:rPr>
        <w:t>只</w:t>
      </w:r>
      <w:r w:rsidR="007F38EF" w:rsidRPr="007F38EF">
        <w:t>是插图区域变为空白并保留加载状态，这在极端情况</w:t>
      </w:r>
      <w:r w:rsidR="00214008">
        <w:rPr>
          <w:rFonts w:hint="eastAsia"/>
        </w:rPr>
        <w:t>保证</w:t>
      </w:r>
      <w:r w:rsidR="007F38EF" w:rsidRPr="007F38EF">
        <w:t>阅读流程的可用性。</w:t>
      </w:r>
    </w:p>
    <w:p w14:paraId="6C8AB87F" w14:textId="258C039D" w:rsidR="00286278" w:rsidRDefault="00286278" w:rsidP="00EE0AA8">
      <w:pPr>
        <w:pStyle w:val="1"/>
        <w:pageBreakBefore/>
        <w:jc w:val="center"/>
      </w:pPr>
      <w:bookmarkStart w:id="65" w:name="_Toc229929108"/>
      <w:r>
        <w:rPr>
          <w:rFonts w:hint="eastAsia"/>
        </w:rPr>
        <w:lastRenderedPageBreak/>
        <w:t>结论</w:t>
      </w:r>
      <w:bookmarkEnd w:id="65"/>
    </w:p>
    <w:p w14:paraId="6D717FF8" w14:textId="69D41178" w:rsidR="00A60234" w:rsidRDefault="00A60234" w:rsidP="00A60234">
      <w:pPr>
        <w:ind w:firstLine="465"/>
      </w:pPr>
      <w:r>
        <w:rPr>
          <w:rFonts w:hint="eastAsia"/>
        </w:rPr>
        <w:t>本文围绕</w:t>
      </w:r>
      <w:r w:rsidR="008445C8">
        <w:rPr>
          <w:rFonts w:hint="eastAsia"/>
        </w:rPr>
        <w:t>着</w:t>
      </w:r>
      <w:r>
        <w:rPr>
          <w:rFonts w:hint="eastAsia"/>
        </w:rPr>
        <w:t>儿童互动阅读场景，设计并实现了一套面向儿童的可交互式图片故事生成系统。针对</w:t>
      </w:r>
      <w:proofErr w:type="gramStart"/>
      <w:r>
        <w:rPr>
          <w:rFonts w:hint="eastAsia"/>
        </w:rPr>
        <w:t>互动绘本中</w:t>
      </w:r>
      <w:proofErr w:type="gramEnd"/>
      <w:r>
        <w:rPr>
          <w:rFonts w:hint="eastAsia"/>
        </w:rPr>
        <w:t>容易出现的剧情状态丢失、角色设定漂移、插图形象不稳定和内容安全难以保障等问题，尝试提出一套相对完整的解决思路。</w:t>
      </w:r>
    </w:p>
    <w:p w14:paraId="68CC0A03" w14:textId="16CEB32D" w:rsidR="00A60234" w:rsidRPr="00A60234" w:rsidRDefault="00A60234" w:rsidP="00A60234">
      <w:pPr>
        <w:ind w:firstLine="465"/>
      </w:pPr>
      <w:r>
        <w:rPr>
          <w:rFonts w:hint="eastAsia"/>
        </w:rPr>
        <w:t>系统采用前后端分离架构，前端基于</w:t>
      </w:r>
      <w:r>
        <w:rPr>
          <w:rFonts w:hint="eastAsia"/>
        </w:rPr>
        <w:t>Vue 3</w:t>
      </w:r>
      <w:r>
        <w:rPr>
          <w:rFonts w:hint="eastAsia"/>
        </w:rPr>
        <w:t>实现登录、故事库、主角设定、</w:t>
      </w:r>
      <w:proofErr w:type="gramStart"/>
      <w:r>
        <w:rPr>
          <w:rFonts w:hint="eastAsia"/>
        </w:rPr>
        <w:t>绘本阅读</w:t>
      </w:r>
      <w:proofErr w:type="gramEnd"/>
      <w:r>
        <w:rPr>
          <w:rFonts w:hint="eastAsia"/>
        </w:rPr>
        <w:t>和剧情</w:t>
      </w:r>
      <w:proofErr w:type="gramStart"/>
      <w:r>
        <w:rPr>
          <w:rFonts w:hint="eastAsia"/>
        </w:rPr>
        <w:t>树展示</w:t>
      </w:r>
      <w:proofErr w:type="gramEnd"/>
      <w:r>
        <w:rPr>
          <w:rFonts w:hint="eastAsia"/>
        </w:rPr>
        <w:t>等页面，后端基于</w:t>
      </w:r>
      <w:proofErr w:type="spellStart"/>
      <w:r>
        <w:rPr>
          <w:rFonts w:hint="eastAsia"/>
        </w:rPr>
        <w:t>FastAPI</w:t>
      </w:r>
      <w:proofErr w:type="spellEnd"/>
      <w:r>
        <w:rPr>
          <w:rFonts w:hint="eastAsia"/>
        </w:rPr>
        <w:t>实现用户管理、故事管理、剧情生成、图像生成调度和数据持久化，并使用</w:t>
      </w:r>
      <w:r>
        <w:rPr>
          <w:rFonts w:hint="eastAsia"/>
        </w:rPr>
        <w:t>SQLite</w:t>
      </w:r>
      <w:r>
        <w:rPr>
          <w:rFonts w:hint="eastAsia"/>
        </w:rPr>
        <w:t>保存用户、</w:t>
      </w:r>
      <w:proofErr w:type="gramStart"/>
      <w:r>
        <w:rPr>
          <w:rFonts w:hint="eastAsia"/>
        </w:rPr>
        <w:t>绘本会话</w:t>
      </w:r>
      <w:proofErr w:type="gramEnd"/>
      <w:r>
        <w:rPr>
          <w:rFonts w:hint="eastAsia"/>
        </w:rPr>
        <w:t>和剧情节点等信息。剧情节点构成树状结构，使用户能够从历史节点重新选择并生成新的故事分支，从而支持非线性的互动阅读过程。</w:t>
      </w:r>
    </w:p>
    <w:p w14:paraId="24FBD426" w14:textId="613B91D7" w:rsidR="00A60234" w:rsidRDefault="00A60234" w:rsidP="00F62D7C">
      <w:pPr>
        <w:ind w:firstLine="465"/>
      </w:pPr>
      <w:r>
        <w:rPr>
          <w:rFonts w:hint="eastAsia"/>
        </w:rPr>
        <w:t>在文本生成方面，系统引入</w:t>
      </w:r>
      <w:r>
        <w:rPr>
          <w:rFonts w:hint="eastAsia"/>
        </w:rPr>
        <w:t>Director</w:t>
      </w:r>
      <w:r>
        <w:rPr>
          <w:rFonts w:hint="eastAsia"/>
        </w:rPr>
        <w:t>、</w:t>
      </w:r>
      <w:r>
        <w:rPr>
          <w:rFonts w:hint="eastAsia"/>
        </w:rPr>
        <w:t>Actor</w:t>
      </w:r>
      <w:r>
        <w:rPr>
          <w:rFonts w:hint="eastAsia"/>
        </w:rPr>
        <w:t>和</w:t>
      </w:r>
      <w:r>
        <w:rPr>
          <w:rFonts w:hint="eastAsia"/>
        </w:rPr>
        <w:t>Critic</w:t>
      </w:r>
      <w:r>
        <w:rPr>
          <w:rFonts w:hint="eastAsia"/>
        </w:rPr>
        <w:t>三角色协同机制，将剧情组织、主角台词生成和内容审核分开处理。通过文本一致性实验可以看出，相比单智能体生成方式，多角色协同机制在多轮交互后能够更好地维持主角语义表达的稳定性，在一定程度上缓解角色设定漂移问题，也提高了生成流程的可控性。本文</w:t>
      </w:r>
      <w:r w:rsidR="00F62D7C">
        <w:rPr>
          <w:rFonts w:hint="eastAsia"/>
        </w:rPr>
        <w:t>还</w:t>
      </w:r>
      <w:r>
        <w:rPr>
          <w:rFonts w:hint="eastAsia"/>
        </w:rPr>
        <w:t>比较了</w:t>
      </w:r>
      <w:r>
        <w:rPr>
          <w:rFonts w:hint="eastAsia"/>
        </w:rPr>
        <w:t>IP-Adapter + ControlNet</w:t>
      </w:r>
      <w:r>
        <w:rPr>
          <w:rFonts w:hint="eastAsia"/>
        </w:rPr>
        <w:t>和</w:t>
      </w:r>
      <w:r>
        <w:rPr>
          <w:rFonts w:hint="eastAsia"/>
        </w:rPr>
        <w:t xml:space="preserve">Z-Image + </w:t>
      </w:r>
      <w:r>
        <w:rPr>
          <w:rFonts w:hint="eastAsia"/>
        </w:rPr>
        <w:t>角色卡两种方案</w:t>
      </w:r>
      <w:proofErr w:type="gramStart"/>
      <w:r w:rsidR="00F62D7C">
        <w:rPr>
          <w:rFonts w:hint="eastAsia"/>
        </w:rPr>
        <w:t>生成绘本内容</w:t>
      </w:r>
      <w:proofErr w:type="gramEnd"/>
      <w:r>
        <w:rPr>
          <w:rFonts w:hint="eastAsia"/>
        </w:rPr>
        <w:t>。前者在角色复刻和姿态控制方面更强，但耗时较长；后者虽然不能</w:t>
      </w:r>
      <w:r w:rsidR="00F62D7C">
        <w:rPr>
          <w:rFonts w:hint="eastAsia"/>
        </w:rPr>
        <w:t>一次</w:t>
      </w:r>
      <w:r>
        <w:rPr>
          <w:rFonts w:hint="eastAsia"/>
        </w:rPr>
        <w:t>保证</w:t>
      </w:r>
      <w:r w:rsidR="00F62D7C">
        <w:rPr>
          <w:rFonts w:hint="eastAsia"/>
        </w:rPr>
        <w:t>角色一致性</w:t>
      </w:r>
      <w:r>
        <w:rPr>
          <w:rFonts w:hint="eastAsia"/>
        </w:rPr>
        <w:t>，但更适合中文提示词和在线交互场景。</w:t>
      </w:r>
    </w:p>
    <w:p w14:paraId="1D2A026A" w14:textId="6C466322" w:rsidR="00286278" w:rsidRDefault="000F3FC2" w:rsidP="00ED710A">
      <w:pPr>
        <w:ind w:firstLine="465"/>
      </w:pPr>
      <w:r>
        <w:rPr>
          <w:rFonts w:hint="eastAsia"/>
        </w:rPr>
        <w:t>本系统</w:t>
      </w:r>
      <w:r w:rsidR="00A60234">
        <w:rPr>
          <w:rFonts w:hint="eastAsia"/>
        </w:rPr>
        <w:t>还存在一些不足</w:t>
      </w:r>
      <w:r>
        <w:rPr>
          <w:rFonts w:hint="eastAsia"/>
        </w:rPr>
        <w:t>，</w:t>
      </w:r>
      <w:r w:rsidR="00A60234">
        <w:rPr>
          <w:rFonts w:hint="eastAsia"/>
        </w:rPr>
        <w:t>文本和图像生成都依赖模型推理，尤其是</w:t>
      </w:r>
      <w:r>
        <w:rPr>
          <w:rFonts w:hint="eastAsia"/>
        </w:rPr>
        <w:t>图片</w:t>
      </w:r>
      <w:r w:rsidR="00A60234">
        <w:rPr>
          <w:rFonts w:hint="eastAsia"/>
        </w:rPr>
        <w:t>生成耗时较长，连续生成多页内容时会影响交互体验。角色</w:t>
      </w:r>
      <w:proofErr w:type="gramStart"/>
      <w:r w:rsidR="00A60234">
        <w:rPr>
          <w:rFonts w:hint="eastAsia"/>
        </w:rPr>
        <w:t>卡虽然</w:t>
      </w:r>
      <w:proofErr w:type="gramEnd"/>
      <w:r w:rsidR="00A60234">
        <w:rPr>
          <w:rFonts w:hint="eastAsia"/>
        </w:rPr>
        <w:t>能够约束主角主要特征，但在复杂场景或动作变化较大时，发型、服装和配饰等细节仍</w:t>
      </w:r>
      <w:r>
        <w:rPr>
          <w:rFonts w:hint="eastAsia"/>
        </w:rPr>
        <w:t>有概率</w:t>
      </w:r>
      <w:r w:rsidR="00A60234">
        <w:rPr>
          <w:rFonts w:hint="eastAsia"/>
        </w:rPr>
        <w:t>不稳定。内容安全审核目前主要依赖大语言模型判断，能够拦截部分明显不适宜内容，但还难以完全替代规则过滤或人工审核。后续工作可以在现有系统基础上继续完善。</w:t>
      </w:r>
      <w:r>
        <w:rPr>
          <w:rFonts w:hint="eastAsia"/>
        </w:rPr>
        <w:t>可以</w:t>
      </w:r>
      <w:r w:rsidR="00A60234">
        <w:rPr>
          <w:rFonts w:hint="eastAsia"/>
        </w:rPr>
        <w:t>优化生成速度和任务调度方式</w:t>
      </w:r>
      <w:r>
        <w:rPr>
          <w:rFonts w:hint="eastAsia"/>
        </w:rPr>
        <w:t>，还</w:t>
      </w:r>
      <w:r w:rsidR="00A60234">
        <w:rPr>
          <w:rFonts w:hint="eastAsia"/>
        </w:rPr>
        <w:t>可以继续提升系统</w:t>
      </w:r>
      <w:r>
        <w:rPr>
          <w:rFonts w:hint="eastAsia"/>
        </w:rPr>
        <w:t>对儿童使用场景的适配性</w:t>
      </w:r>
      <w:r w:rsidR="00A60234">
        <w:rPr>
          <w:rFonts w:hint="eastAsia"/>
        </w:rPr>
        <w:t>，并探索更稳定的角色一致性控制方法。</w:t>
      </w:r>
    </w:p>
    <w:p w14:paraId="74FEFDFC" w14:textId="647049F2" w:rsidR="00EA1959" w:rsidRDefault="00286278" w:rsidP="00EA1959">
      <w:pPr>
        <w:pStyle w:val="12"/>
      </w:pPr>
      <w:r>
        <w:br w:type="page"/>
      </w:r>
      <w:bookmarkStart w:id="66" w:name="_Toc216894849"/>
      <w:bookmarkStart w:id="67" w:name="_Toc229929109"/>
      <w:r>
        <w:rPr>
          <w:rFonts w:hint="eastAsia"/>
        </w:rPr>
        <w:lastRenderedPageBreak/>
        <w:t>参考文献</w:t>
      </w:r>
      <w:bookmarkStart w:id="68" w:name="参考文献范例"/>
      <w:bookmarkEnd w:id="66"/>
      <w:bookmarkEnd w:id="67"/>
      <w:bookmarkEnd w:id="68"/>
    </w:p>
    <w:p w14:paraId="320055A8" w14:textId="1C92ABBA" w:rsidR="00D26DCE" w:rsidRDefault="00D26DCE" w:rsidP="00D64D80">
      <w:pPr>
        <w:pStyle w:val="ac"/>
        <w:ind w:firstLineChars="0" w:firstLine="0"/>
        <w:jc w:val="both"/>
      </w:pPr>
      <w:r w:rsidRPr="006771B9">
        <w:t xml:space="preserve">[1] Mahmoud </w:t>
      </w:r>
      <w:proofErr w:type="spellStart"/>
      <w:proofErr w:type="gramStart"/>
      <w:r w:rsidRPr="006771B9">
        <w:t>Bidry,Mohamed</w:t>
      </w:r>
      <w:proofErr w:type="spellEnd"/>
      <w:proofErr w:type="gramEnd"/>
      <w:r w:rsidRPr="006771B9">
        <w:t xml:space="preserve"> </w:t>
      </w:r>
      <w:proofErr w:type="spellStart"/>
      <w:proofErr w:type="gramStart"/>
      <w:r w:rsidRPr="006771B9">
        <w:t>Hanine,Abdellah</w:t>
      </w:r>
      <w:proofErr w:type="spellEnd"/>
      <w:proofErr w:type="gramEnd"/>
      <w:r w:rsidRPr="006771B9">
        <w:t xml:space="preserve"> </w:t>
      </w:r>
      <w:proofErr w:type="spellStart"/>
      <w:proofErr w:type="gramStart"/>
      <w:r w:rsidRPr="006771B9">
        <w:t>Ouaguid,et</w:t>
      </w:r>
      <w:proofErr w:type="spellEnd"/>
      <w:r w:rsidRPr="006771B9">
        <w:t xml:space="preserve"> al.</w:t>
      </w:r>
      <w:proofErr w:type="gramEnd"/>
      <w:r w:rsidRPr="006771B9">
        <w:t xml:space="preserve"> Transforming Education </w:t>
      </w:r>
      <w:proofErr w:type="gramStart"/>
      <w:r w:rsidRPr="006771B9">
        <w:t>With</w:t>
      </w:r>
      <w:proofErr w:type="gramEnd"/>
      <w:r w:rsidRPr="006771B9">
        <w:t xml:space="preserve"> Generative AI: A Comprehensive Review of Advancements, Challenges, and Future Opportunities[J]. IEEE Access,</w:t>
      </w:r>
      <w:proofErr w:type="gramStart"/>
      <w:r w:rsidRPr="006771B9">
        <w:t>2025,Vol.</w:t>
      </w:r>
      <w:proofErr w:type="gramEnd"/>
      <w:r w:rsidRPr="006771B9">
        <w:t>13: 202938-202955.</w:t>
      </w:r>
    </w:p>
    <w:p w14:paraId="59D6FC64" w14:textId="0887607A" w:rsidR="004707D8" w:rsidRDefault="004707D8" w:rsidP="00D64D80">
      <w:pPr>
        <w:pStyle w:val="ac"/>
        <w:ind w:firstLineChars="0" w:firstLine="0"/>
        <w:jc w:val="both"/>
      </w:pPr>
      <w:r w:rsidRPr="00D25819">
        <w:t>[</w:t>
      </w:r>
      <w:r>
        <w:rPr>
          <w:rFonts w:hint="eastAsia"/>
        </w:rPr>
        <w:t>2</w:t>
      </w:r>
      <w:r w:rsidRPr="00D25819">
        <w:t xml:space="preserve">] Zheng Zhang, Ying Xu, </w:t>
      </w:r>
      <w:proofErr w:type="spellStart"/>
      <w:r w:rsidRPr="00D25819">
        <w:t>Yanhao</w:t>
      </w:r>
      <w:proofErr w:type="spellEnd"/>
      <w:r w:rsidRPr="00D25819">
        <w:t xml:space="preserve"> Wang, et al. </w:t>
      </w:r>
      <w:proofErr w:type="spellStart"/>
      <w:r w:rsidRPr="00D25819">
        <w:t>StoryBuddy</w:t>
      </w:r>
      <w:proofErr w:type="spellEnd"/>
      <w:r w:rsidRPr="00D25819">
        <w:t>: A Human-AI Collaborative Chatbot for Parent-Child Interactive Storytelling with Flexible Parental Involvement[C]//CHI '22: Proceedings of the 2022 CHI Conference on Human Factors in Computing Systems. New York: Association for Computing Machinery, 2022</w:t>
      </w:r>
    </w:p>
    <w:p w14:paraId="3832713C" w14:textId="4EC81B36" w:rsidR="0016389C" w:rsidRPr="0016389C" w:rsidRDefault="0016389C" w:rsidP="00D64D80">
      <w:pPr>
        <w:pStyle w:val="ac"/>
        <w:ind w:firstLineChars="0" w:firstLine="0"/>
        <w:jc w:val="both"/>
      </w:pPr>
      <w:r w:rsidRPr="00D25819">
        <w:t>[</w:t>
      </w:r>
      <w:r w:rsidR="004707D8">
        <w:rPr>
          <w:rFonts w:hint="eastAsia"/>
        </w:rPr>
        <w:t>3</w:t>
      </w:r>
      <w:r w:rsidRPr="00D25819">
        <w:t>] 冯鸣阳,王雪怡,华沙. 生成式人工智能赋能当代</w:t>
      </w:r>
      <w:proofErr w:type="gramStart"/>
      <w:r w:rsidRPr="00D25819">
        <w:t>绘本创新</w:t>
      </w:r>
      <w:proofErr w:type="gramEnd"/>
      <w:r w:rsidRPr="00D25819">
        <w:t>设计研究[J]. 工业工程设计,2025,7(5): 1-20.</w:t>
      </w:r>
    </w:p>
    <w:p w14:paraId="6C8B7747" w14:textId="07AEBD93" w:rsidR="00D25819" w:rsidRDefault="00D25819" w:rsidP="00D64D80">
      <w:pPr>
        <w:pStyle w:val="ac"/>
        <w:ind w:firstLineChars="0" w:firstLine="0"/>
        <w:jc w:val="both"/>
      </w:pPr>
      <w:r w:rsidRPr="00D25819">
        <w:t>[</w:t>
      </w:r>
      <w:r w:rsidR="00D26DCE">
        <w:t>4</w:t>
      </w:r>
      <w:r w:rsidRPr="00D25819">
        <w:t xml:space="preserve">] </w:t>
      </w:r>
      <w:proofErr w:type="spellStart"/>
      <w:r w:rsidRPr="00D25819">
        <w:t>Boai</w:t>
      </w:r>
      <w:proofErr w:type="spellEnd"/>
      <w:r w:rsidRPr="00D25819">
        <w:t xml:space="preserve"> Yang</w:t>
      </w:r>
      <w:proofErr w:type="gramStart"/>
      <w:r w:rsidRPr="00D25819">
        <w:t>1,Jiapai</w:t>
      </w:r>
      <w:proofErr w:type="gramEnd"/>
      <w:r w:rsidRPr="00D25819">
        <w:t xml:space="preserve"> Peng</w:t>
      </w:r>
      <w:proofErr w:type="gramStart"/>
      <w:r w:rsidRPr="00D25819">
        <w:t>2,Shiyi</w:t>
      </w:r>
      <w:proofErr w:type="gramEnd"/>
      <w:r w:rsidRPr="00D25819">
        <w:t xml:space="preserve"> Tang</w:t>
      </w:r>
      <w:proofErr w:type="gramStart"/>
      <w:r w:rsidRPr="00D25819">
        <w:t>3,et al.</w:t>
      </w:r>
      <w:proofErr w:type="gramEnd"/>
      <w:r w:rsidRPr="00D25819">
        <w:t xml:space="preserve"> Co-DIRECT: A knowledge-augmented multi-agent framework for interactive drama script generation[J]. Expert Systems with Applications,</w:t>
      </w:r>
      <w:proofErr w:type="gramStart"/>
      <w:r w:rsidRPr="00D25819">
        <w:t>2026,Vol.</w:t>
      </w:r>
      <w:proofErr w:type="gramEnd"/>
      <w:r w:rsidRPr="00D25819">
        <w:t>303: 130571.</w:t>
      </w:r>
    </w:p>
    <w:p w14:paraId="47A25F66" w14:textId="2C0F35CF" w:rsidR="00D25819" w:rsidRDefault="00D25819" w:rsidP="00D64D80">
      <w:pPr>
        <w:pStyle w:val="ac"/>
        <w:ind w:firstLineChars="0" w:firstLine="0"/>
        <w:jc w:val="both"/>
      </w:pPr>
      <w:r w:rsidRPr="00D25819">
        <w:t>[</w:t>
      </w:r>
      <w:r w:rsidR="00D26DCE">
        <w:t>5</w:t>
      </w:r>
      <w:r w:rsidRPr="00D25819">
        <w:t xml:space="preserve">] </w:t>
      </w:r>
      <w:proofErr w:type="spellStart"/>
      <w:r w:rsidRPr="00D25819">
        <w:t>Hryadyansh</w:t>
      </w:r>
      <w:proofErr w:type="spellEnd"/>
      <w:r w:rsidRPr="00D25819">
        <w:t xml:space="preserve"> Saraswat, Snehal D. Shete, Vikas Dangi, et al. Story-Yarn: An Interactive story building application[C/OL]//Proceedings of the 21st International Conference on Natural Language Processing (ICON). 2024</w:t>
      </w:r>
    </w:p>
    <w:p w14:paraId="0C490612" w14:textId="5572A79F" w:rsidR="00D25819" w:rsidRDefault="00D25819" w:rsidP="00D64D80">
      <w:pPr>
        <w:pStyle w:val="ac"/>
        <w:ind w:firstLineChars="0" w:firstLine="0"/>
        <w:jc w:val="both"/>
      </w:pPr>
      <w:r w:rsidRPr="00D25819">
        <w:t>[</w:t>
      </w:r>
      <w:r w:rsidR="00D26DCE">
        <w:t>6</w:t>
      </w:r>
      <w:r w:rsidRPr="00D25819">
        <w:t xml:space="preserve">] Hatsuno, Hiromu, </w:t>
      </w:r>
      <w:proofErr w:type="spellStart"/>
      <w:proofErr w:type="gramStart"/>
      <w:r w:rsidRPr="00D25819">
        <w:t>Shitara,et</w:t>
      </w:r>
      <w:proofErr w:type="spellEnd"/>
      <w:r w:rsidRPr="00D25819">
        <w:t xml:space="preserve"> al.</w:t>
      </w:r>
      <w:proofErr w:type="gramEnd"/>
      <w:r w:rsidRPr="00D25819">
        <w:t xml:space="preserve"> Detecting Unintended Changes of AI Character Personality on Large Language Models[C]//2024 IEEE Pacific Rim Conference on Communications, Computers and Signal Processing (PACRIM). 2024.</w:t>
      </w:r>
    </w:p>
    <w:p w14:paraId="45FFF5D4" w14:textId="3F1016A2" w:rsidR="00D25819" w:rsidRDefault="00D25819" w:rsidP="00D64D80">
      <w:pPr>
        <w:pStyle w:val="ac"/>
        <w:ind w:firstLineChars="0" w:firstLine="0"/>
        <w:jc w:val="both"/>
      </w:pPr>
      <w:r w:rsidRPr="00D25819">
        <w:t>[</w:t>
      </w:r>
      <w:r w:rsidR="00D26DCE">
        <w:t>7</w:t>
      </w:r>
      <w:r w:rsidRPr="00D25819">
        <w:t xml:space="preserve">] </w:t>
      </w:r>
      <w:proofErr w:type="spellStart"/>
      <w:r w:rsidRPr="00D25819">
        <w:t>Xiaoqian</w:t>
      </w:r>
      <w:proofErr w:type="spellEnd"/>
      <w:r w:rsidRPr="00D25819">
        <w:t xml:space="preserve"> </w:t>
      </w:r>
      <w:proofErr w:type="spellStart"/>
      <w:proofErr w:type="gramStart"/>
      <w:r w:rsidRPr="00D25819">
        <w:t>Shen,Mohamed</w:t>
      </w:r>
      <w:proofErr w:type="spellEnd"/>
      <w:proofErr w:type="gramEnd"/>
      <w:r w:rsidRPr="00D25819">
        <w:t xml:space="preserve"> </w:t>
      </w:r>
      <w:proofErr w:type="spellStart"/>
      <w:r w:rsidRPr="00D25819">
        <w:t>Elhoseiny</w:t>
      </w:r>
      <w:proofErr w:type="spellEnd"/>
      <w:r w:rsidRPr="00D25819">
        <w:t xml:space="preserve">. </w:t>
      </w:r>
      <w:proofErr w:type="spellStart"/>
      <w:r w:rsidRPr="00D25819">
        <w:t>StoryGPT</w:t>
      </w:r>
      <w:proofErr w:type="spellEnd"/>
      <w:r w:rsidRPr="00D25819">
        <w:t>-V: Large Language Models as Consistent Story Visualizers[C]//2025 IEEE/CVF Conference on Computer Vision and Pattern Recognition (CVPR). 2025.</w:t>
      </w:r>
    </w:p>
    <w:p w14:paraId="4C838D91" w14:textId="77777777" w:rsidR="00EE27A3" w:rsidRDefault="00FD074D" w:rsidP="00D64D80">
      <w:pPr>
        <w:pStyle w:val="ac"/>
        <w:ind w:firstLineChars="0" w:firstLine="0"/>
        <w:jc w:val="both"/>
      </w:pPr>
      <w:r w:rsidRPr="00FD074D">
        <w:t>[</w:t>
      </w:r>
      <w:r w:rsidR="00D26DCE">
        <w:t>8</w:t>
      </w:r>
      <w:r w:rsidRPr="00FD074D">
        <w:t xml:space="preserve">] </w:t>
      </w:r>
      <w:proofErr w:type="gramStart"/>
      <w:r w:rsidRPr="00FD074D">
        <w:t>汪乐</w:t>
      </w:r>
      <w:proofErr w:type="gramEnd"/>
      <w:r w:rsidRPr="00FD074D">
        <w:t>. AI图像生成技术赋能下的儿童</w:t>
      </w:r>
      <w:proofErr w:type="gramStart"/>
      <w:r w:rsidRPr="00FD074D">
        <w:t>绘本创作</w:t>
      </w:r>
      <w:proofErr w:type="gramEnd"/>
      <w:r w:rsidRPr="00FD074D">
        <w:t>实践研究[D]. 安徽大学,2024.</w:t>
      </w:r>
    </w:p>
    <w:p w14:paraId="48169B52" w14:textId="3E1746E7" w:rsidR="00227FA8" w:rsidRDefault="00227FA8" w:rsidP="00D64D80">
      <w:pPr>
        <w:pStyle w:val="ac"/>
        <w:ind w:firstLineChars="0" w:firstLine="0"/>
        <w:jc w:val="both"/>
      </w:pPr>
      <w:r w:rsidRPr="00227FA8">
        <w:t xml:space="preserve">[9] </w:t>
      </w:r>
      <w:proofErr w:type="spellStart"/>
      <w:r w:rsidRPr="00227FA8">
        <w:t>Jieh</w:t>
      </w:r>
      <w:proofErr w:type="spellEnd"/>
      <w:r w:rsidRPr="00227FA8">
        <w:t xml:space="preserve">-Sheng </w:t>
      </w:r>
      <w:proofErr w:type="gramStart"/>
      <w:r w:rsidRPr="00227FA8">
        <w:t>Lee .</w:t>
      </w:r>
      <w:proofErr w:type="gramEnd"/>
      <w:r w:rsidRPr="00227FA8">
        <w:t xml:space="preserve"> </w:t>
      </w:r>
      <w:proofErr w:type="spellStart"/>
      <w:r w:rsidRPr="00227FA8">
        <w:t>InstructPatentGPT</w:t>
      </w:r>
      <w:proofErr w:type="spellEnd"/>
      <w:r w:rsidRPr="00227FA8">
        <w:t>: training patent language models to follow instructions with human feedback[J]. Artificial Intelligence and Law,</w:t>
      </w:r>
      <w:proofErr w:type="gramStart"/>
      <w:r w:rsidRPr="00227FA8">
        <w:t>2025,Vol.</w:t>
      </w:r>
      <w:proofErr w:type="gramEnd"/>
      <w:r w:rsidRPr="00227FA8">
        <w:t>33(3): 739-782.</w:t>
      </w:r>
    </w:p>
    <w:p w14:paraId="3A1E2BF6" w14:textId="13FDF47B" w:rsidR="00FD074D" w:rsidRDefault="00FD074D" w:rsidP="00D64D80">
      <w:pPr>
        <w:pStyle w:val="ac"/>
        <w:ind w:firstLineChars="0" w:firstLine="0"/>
        <w:jc w:val="both"/>
      </w:pPr>
      <w:r w:rsidRPr="00FD074D">
        <w:t>[</w:t>
      </w:r>
      <w:r w:rsidR="00227FA8">
        <w:t>10</w:t>
      </w:r>
      <w:r w:rsidRPr="00FD074D">
        <w:t xml:space="preserve">] </w:t>
      </w:r>
      <w:r w:rsidR="00B85671" w:rsidRPr="00B85671">
        <w:t xml:space="preserve">Sarah K. </w:t>
      </w:r>
      <w:proofErr w:type="spellStart"/>
      <w:proofErr w:type="gramStart"/>
      <w:r w:rsidR="00B85671" w:rsidRPr="00B85671">
        <w:t>Alhabeeb,Amal</w:t>
      </w:r>
      <w:proofErr w:type="spellEnd"/>
      <w:proofErr w:type="gramEnd"/>
      <w:r w:rsidR="00B85671" w:rsidRPr="00B85671">
        <w:t xml:space="preserve"> A. Al-</w:t>
      </w:r>
      <w:proofErr w:type="spellStart"/>
      <w:r w:rsidR="00B85671" w:rsidRPr="00B85671">
        <w:t>Shargabi</w:t>
      </w:r>
      <w:proofErr w:type="spellEnd"/>
      <w:r w:rsidR="00B85671" w:rsidRPr="00B85671">
        <w:t xml:space="preserve">. Text-to-Image Synthesis </w:t>
      </w:r>
      <w:proofErr w:type="gramStart"/>
      <w:r w:rsidR="00B85671" w:rsidRPr="00B85671">
        <w:t>With</w:t>
      </w:r>
      <w:proofErr w:type="gramEnd"/>
      <w:r w:rsidR="00B85671" w:rsidRPr="00B85671">
        <w:t xml:space="preserve"> Generative Models: Methods, Datasets, Performance Metrics, Challenges, and Future Direction[J]. IEEE Access,</w:t>
      </w:r>
      <w:proofErr w:type="gramStart"/>
      <w:r w:rsidR="00B85671" w:rsidRPr="00B85671">
        <w:t>2024,Vol.</w:t>
      </w:r>
      <w:proofErr w:type="gramEnd"/>
      <w:r w:rsidR="00B85671" w:rsidRPr="00B85671">
        <w:t>12: 24412-24427.</w:t>
      </w:r>
    </w:p>
    <w:p w14:paraId="22617FAE" w14:textId="50335038" w:rsidR="00B85671" w:rsidRDefault="008F11AA" w:rsidP="00D64D80">
      <w:pPr>
        <w:pStyle w:val="ac"/>
        <w:ind w:firstLineChars="0" w:firstLine="0"/>
        <w:jc w:val="both"/>
      </w:pPr>
      <w:r>
        <w:t>[</w:t>
      </w:r>
      <w:r w:rsidR="00D26DCE">
        <w:t>1</w:t>
      </w:r>
      <w:r w:rsidR="00227FA8">
        <w:t>1</w:t>
      </w:r>
      <w:r>
        <w:t xml:space="preserve">] </w:t>
      </w:r>
      <w:r w:rsidR="00734B0B" w:rsidRPr="00734B0B">
        <w:t>Rombach, Robin, Blattmann, et al. High-Resolution Image Synthesis with Latent Diffusion Models[C]//2022 IEEE/CVF Conference on Computer Vision and Pattern Recognition (CVPR). 2022.</w:t>
      </w:r>
    </w:p>
    <w:p w14:paraId="4FB69026" w14:textId="22448737" w:rsidR="00FD074D" w:rsidRDefault="00D6536E" w:rsidP="00D64D80">
      <w:pPr>
        <w:pStyle w:val="ac"/>
        <w:ind w:firstLineChars="0" w:firstLine="0"/>
        <w:jc w:val="both"/>
      </w:pPr>
      <w:r>
        <w:t>[1</w:t>
      </w:r>
      <w:r w:rsidR="00227FA8">
        <w:t>2</w:t>
      </w:r>
      <w:r>
        <w:t xml:space="preserve">] </w:t>
      </w:r>
      <w:r w:rsidR="00734B0B" w:rsidRPr="00734B0B">
        <w:t xml:space="preserve">Zhang, </w:t>
      </w:r>
      <w:proofErr w:type="spellStart"/>
      <w:r w:rsidR="00734B0B" w:rsidRPr="00734B0B">
        <w:t>Lvmin</w:t>
      </w:r>
      <w:proofErr w:type="spellEnd"/>
      <w:r w:rsidR="00734B0B" w:rsidRPr="00734B0B">
        <w:t>, Rao, et al. Adding Conditional Control to Text-to-Image Diffusion Models[C]//2023 IEEE/CVF International Conference on Computer Vision (ICCV). 2023.</w:t>
      </w:r>
    </w:p>
    <w:p w14:paraId="548A3A9D" w14:textId="481DED79" w:rsidR="00A318E4" w:rsidRPr="00A318E4" w:rsidRDefault="00A318E4" w:rsidP="00D64D80">
      <w:pPr>
        <w:pStyle w:val="ac"/>
        <w:ind w:firstLineChars="0" w:firstLine="0"/>
        <w:jc w:val="both"/>
      </w:pPr>
      <w:r>
        <w:lastRenderedPageBreak/>
        <w:t>[1</w:t>
      </w:r>
      <w:r w:rsidR="00227FA8">
        <w:t>3</w:t>
      </w:r>
      <w:r>
        <w:t xml:space="preserve">] </w:t>
      </w:r>
      <w:r w:rsidRPr="00C95E23">
        <w:t>游兰香. 皮亚</w:t>
      </w:r>
      <w:proofErr w:type="gramStart"/>
      <w:r w:rsidRPr="00C95E23">
        <w:t>杰心理</w:t>
      </w:r>
      <w:proofErr w:type="gramEnd"/>
      <w:r w:rsidRPr="00C95E23">
        <w:t>发展观的教育意义探析[J]. 福建论坛(人文社会科学版),2007,(201): 172-173.</w:t>
      </w:r>
    </w:p>
    <w:p w14:paraId="7899A82E" w14:textId="1BDB689E" w:rsidR="00D25CCA" w:rsidRDefault="00D25CCA" w:rsidP="00D64D80">
      <w:pPr>
        <w:pStyle w:val="ac"/>
        <w:ind w:firstLineChars="0" w:firstLine="0"/>
        <w:jc w:val="both"/>
      </w:pPr>
      <w:r>
        <w:t>[</w:t>
      </w:r>
      <w:r w:rsidR="00D26DCE">
        <w:t>1</w:t>
      </w:r>
      <w:r w:rsidR="00227FA8">
        <w:t>4</w:t>
      </w:r>
      <w:r>
        <w:t xml:space="preserve">] </w:t>
      </w:r>
      <w:r w:rsidR="00734B0B" w:rsidRPr="00734B0B">
        <w:t xml:space="preserve">Druin, Allison. The role of children in the design of new technology[J]. </w:t>
      </w:r>
      <w:proofErr w:type="spellStart"/>
      <w:r w:rsidR="00734B0B" w:rsidRPr="00734B0B">
        <w:t>Behaviour</w:t>
      </w:r>
      <w:proofErr w:type="spellEnd"/>
      <w:r w:rsidR="00734B0B" w:rsidRPr="00734B0B">
        <w:t xml:space="preserve"> and Information Technology, 2002, 21(1): 1-25.</w:t>
      </w:r>
    </w:p>
    <w:p w14:paraId="63CA3532" w14:textId="51448473" w:rsidR="00503E4E" w:rsidRDefault="00CD0136" w:rsidP="00D64D80">
      <w:pPr>
        <w:pStyle w:val="ac"/>
        <w:ind w:firstLineChars="0" w:firstLine="0"/>
        <w:jc w:val="both"/>
      </w:pPr>
      <w:r>
        <w:t>[</w:t>
      </w:r>
      <w:r w:rsidR="00D26DCE">
        <w:t>1</w:t>
      </w:r>
      <w:r w:rsidR="00227FA8">
        <w:t>5</w:t>
      </w:r>
      <w:r>
        <w:t xml:space="preserve">] </w:t>
      </w:r>
      <w:r w:rsidR="00734B0B" w:rsidRPr="00734B0B">
        <w:t xml:space="preserve">Enkelejda </w:t>
      </w:r>
      <w:proofErr w:type="spellStart"/>
      <w:r w:rsidR="00734B0B" w:rsidRPr="00734B0B">
        <w:t>Kasneci</w:t>
      </w:r>
      <w:proofErr w:type="spellEnd"/>
      <w:r w:rsidR="00734B0B" w:rsidRPr="00734B0B">
        <w:t>, Kathrin Sessler, Stefan Küchemann, et al. ChatGPT for good? On opportunities and challenges of large language models for education[J]. Learning and Individual Differences, 2023, 103: 102274.</w:t>
      </w:r>
    </w:p>
    <w:p w14:paraId="49C653BA" w14:textId="4F5E0251" w:rsidR="006771B9" w:rsidRDefault="006771B9" w:rsidP="00D64D80">
      <w:pPr>
        <w:pStyle w:val="ac"/>
        <w:ind w:firstLineChars="0" w:firstLine="0"/>
        <w:jc w:val="both"/>
      </w:pPr>
      <w:r w:rsidRPr="006771B9">
        <w:t>[1</w:t>
      </w:r>
      <w:r w:rsidR="00227FA8">
        <w:t>6</w:t>
      </w:r>
      <w:r w:rsidRPr="006771B9">
        <w:t xml:space="preserve">] Johnson, John </w:t>
      </w:r>
      <w:proofErr w:type="spellStart"/>
      <w:proofErr w:type="gramStart"/>
      <w:r w:rsidRPr="006771B9">
        <w:t>A.CAa</w:t>
      </w:r>
      <w:proofErr w:type="spellEnd"/>
      <w:proofErr w:type="gramEnd"/>
      <w:r w:rsidRPr="006771B9">
        <w:t>. Measuring thirty facets of the Five Factor Model with a 120-item public domain inventory: Development of the IPIP-NEO-120[J]. Journal of Research in Personality,</w:t>
      </w:r>
      <w:proofErr w:type="gramStart"/>
      <w:r w:rsidRPr="006771B9">
        <w:t>2014,Vol.</w:t>
      </w:r>
      <w:proofErr w:type="gramEnd"/>
      <w:r w:rsidRPr="006771B9">
        <w:t>51: 78-89.</w:t>
      </w:r>
    </w:p>
    <w:p w14:paraId="33828C27" w14:textId="17F3EC8B" w:rsidR="00286278" w:rsidRDefault="00286278">
      <w:pPr>
        <w:pStyle w:val="1"/>
        <w:jc w:val="center"/>
      </w:pPr>
      <w:r>
        <w:rPr>
          <w:rFonts w:hAnsi="黑体"/>
        </w:rPr>
        <w:br w:type="page"/>
      </w:r>
      <w:bookmarkStart w:id="69" w:name="_Toc229929110"/>
      <w:r>
        <w:rPr>
          <w:rFonts w:ascii="Cambria" w:hAnsi="Cambria" w:cs="宋体" w:hint="eastAsia"/>
          <w:bCs w:val="0"/>
          <w:kern w:val="32"/>
          <w:szCs w:val="20"/>
          <w:lang w:bidi="en-US"/>
        </w:rPr>
        <w:lastRenderedPageBreak/>
        <w:t>修改记录</w:t>
      </w:r>
      <w:bookmarkEnd w:id="69"/>
    </w:p>
    <w:p w14:paraId="3247749C" w14:textId="77777777" w:rsidR="00286278" w:rsidRDefault="00286278">
      <w:pPr>
        <w:ind w:firstLineChars="200" w:firstLine="480"/>
        <w:jc w:val="left"/>
        <w:rPr>
          <w:rFonts w:ascii="宋体" w:hAnsi="宋体"/>
          <w:color w:val="111111"/>
          <w:u w:val="single"/>
          <w:shd w:val="clear" w:color="auto" w:fill="FFFFFF"/>
        </w:rPr>
      </w:pPr>
      <w:r>
        <w:rPr>
          <w:rFonts w:ascii="宋体" w:hAnsi="宋体"/>
          <w:color w:val="111111"/>
          <w:shd w:val="clear" w:color="auto" w:fill="FFFFFF"/>
        </w:rPr>
        <w:t>修改是论文写作过程中不可或缺的重要步骤,是提高论文质量的有效环节。修改的过程其实就是“去伪存真”、去糟粕取精华使论文不断“升华”的过程。</w:t>
      </w:r>
    </w:p>
    <w:p w14:paraId="7A51403D" w14:textId="77777777" w:rsidR="00286278" w:rsidRDefault="00286278">
      <w:pPr>
        <w:ind w:firstLineChars="200" w:firstLine="480"/>
        <w:jc w:val="left"/>
        <w:rPr>
          <w:u w:val="single"/>
        </w:rPr>
      </w:pPr>
      <w:r>
        <w:rPr>
          <w:rFonts w:hint="eastAsia"/>
          <w:u w:val="single"/>
        </w:rPr>
        <w:t>以下内容要求填写到毕业论文（设计）修改记录中：</w:t>
      </w:r>
    </w:p>
    <w:p w14:paraId="1A1A4D83" w14:textId="77777777" w:rsidR="00286278" w:rsidRDefault="00286278">
      <w:pPr>
        <w:ind w:firstLineChars="200" w:firstLine="480"/>
      </w:pPr>
      <w:r>
        <w:rPr>
          <w:rFonts w:hint="eastAsia"/>
        </w:rPr>
        <w:t>一、毕业论文（设计）题目修改（没有可删除，序号依次递增）</w:t>
      </w:r>
    </w:p>
    <w:p w14:paraId="7E1C5D0C" w14:textId="77777777" w:rsidR="00286278" w:rsidRDefault="00286278">
      <w:pPr>
        <w:ind w:firstLineChars="200" w:firstLine="480"/>
      </w:pPr>
      <w:r>
        <w:rPr>
          <w:rFonts w:hint="eastAsia"/>
        </w:rPr>
        <w:t>原题目：</w:t>
      </w:r>
    </w:p>
    <w:p w14:paraId="212A99FC" w14:textId="77777777" w:rsidR="00286278" w:rsidRDefault="00286278">
      <w:pPr>
        <w:ind w:firstLineChars="200" w:firstLine="480"/>
      </w:pPr>
      <w:proofErr w:type="gramStart"/>
      <w:r>
        <w:rPr>
          <w:rFonts w:hint="eastAsia"/>
        </w:rPr>
        <w:t>修稿后</w:t>
      </w:r>
      <w:proofErr w:type="gramEnd"/>
      <w:r>
        <w:rPr>
          <w:rFonts w:hint="eastAsia"/>
        </w:rPr>
        <w:t>题目：</w:t>
      </w:r>
    </w:p>
    <w:p w14:paraId="7A621F80" w14:textId="77777777" w:rsidR="00286278" w:rsidRDefault="00286278">
      <w:pPr>
        <w:ind w:firstLineChars="200" w:firstLine="480"/>
      </w:pPr>
      <w:r>
        <w:rPr>
          <w:rFonts w:hint="eastAsia"/>
        </w:rPr>
        <w:t>二、指导教师变更（没有可删除，序号依次递增）</w:t>
      </w:r>
    </w:p>
    <w:p w14:paraId="215F723B" w14:textId="77777777" w:rsidR="00286278" w:rsidRDefault="00286278">
      <w:pPr>
        <w:ind w:firstLineChars="200" w:firstLine="480"/>
      </w:pPr>
      <w:proofErr w:type="gramStart"/>
      <w:r>
        <w:rPr>
          <w:rFonts w:hint="eastAsia"/>
        </w:rPr>
        <w:t>原指导</w:t>
      </w:r>
      <w:proofErr w:type="gramEnd"/>
      <w:r>
        <w:rPr>
          <w:rFonts w:hint="eastAsia"/>
        </w:rPr>
        <w:t>教师：</w:t>
      </w:r>
    </w:p>
    <w:p w14:paraId="65ADF74E" w14:textId="77777777" w:rsidR="00286278" w:rsidRDefault="00286278">
      <w:pPr>
        <w:ind w:firstLineChars="200" w:firstLine="480"/>
      </w:pPr>
      <w:r>
        <w:rPr>
          <w:rFonts w:hint="eastAsia"/>
        </w:rPr>
        <w:t>变更后指导教师：</w:t>
      </w:r>
    </w:p>
    <w:p w14:paraId="5DF55C2D" w14:textId="77777777" w:rsidR="00286278" w:rsidRDefault="00286278">
      <w:pPr>
        <w:ind w:firstLineChars="200" w:firstLine="480"/>
      </w:pPr>
      <w:r>
        <w:rPr>
          <w:rFonts w:hint="eastAsia"/>
        </w:rPr>
        <w:t>三、校外毕业论文（设计）时间节点记录（没有可删除，序号依次递增）</w:t>
      </w:r>
    </w:p>
    <w:p w14:paraId="28DE1951" w14:textId="77777777" w:rsidR="00286278" w:rsidRDefault="00286278">
      <w:pPr>
        <w:ind w:firstLineChars="200" w:firstLine="480"/>
        <w:rPr>
          <w:rFonts w:ascii="宋体" w:hAnsi="宋体"/>
        </w:rPr>
      </w:pPr>
      <w:r>
        <w:rPr>
          <w:rFonts w:ascii="宋体" w:hAnsi="宋体" w:hint="eastAsia"/>
        </w:rPr>
        <w:t>本人于****年*</w:t>
      </w:r>
      <w:proofErr w:type="gramStart"/>
      <w:r>
        <w:rPr>
          <w:rFonts w:ascii="宋体" w:hAnsi="宋体" w:hint="eastAsia"/>
        </w:rPr>
        <w:t>月申请</w:t>
      </w:r>
      <w:proofErr w:type="gramEnd"/>
      <w:r>
        <w:rPr>
          <w:rFonts w:ascii="宋体" w:hAnsi="宋体" w:hint="eastAsia"/>
        </w:rPr>
        <w:t>到******大学做毕业论文（设计），校外指导教师为：******</w:t>
      </w:r>
    </w:p>
    <w:p w14:paraId="6B7E12A3" w14:textId="77777777" w:rsidR="00286278" w:rsidRDefault="00286278">
      <w:pPr>
        <w:rPr>
          <w:rFonts w:ascii="宋体" w:hAnsi="宋体"/>
        </w:rPr>
      </w:pPr>
      <w:r>
        <w:rPr>
          <w:rFonts w:ascii="宋体" w:hAnsi="宋体" w:hint="eastAsia"/>
        </w:rPr>
        <w:t>校内指导教师为：******。****年*月*日回到学校。</w:t>
      </w:r>
    </w:p>
    <w:p w14:paraId="5E9DEBBA" w14:textId="77777777" w:rsidR="00286278" w:rsidRDefault="00286278">
      <w:pPr>
        <w:ind w:firstLineChars="200" w:firstLine="480"/>
      </w:pPr>
      <w:r>
        <w:rPr>
          <w:rFonts w:hint="eastAsia"/>
        </w:rPr>
        <w:t>四、毕业论文（设计）内容重要修改记录（不可缺少）</w:t>
      </w:r>
    </w:p>
    <w:p w14:paraId="6B6929CA" w14:textId="77777777" w:rsidR="00286278" w:rsidRDefault="00286278">
      <w:pPr>
        <w:ind w:firstLineChars="200" w:firstLine="480"/>
      </w:pPr>
      <w:r>
        <w:rPr>
          <w:rFonts w:hint="eastAsia"/>
        </w:rPr>
        <w:t>包括：指导教师要求的重大修改，评阅教师要求的修改，答辩委员会提出的修改意见以及检测后的修改记录等。</w:t>
      </w:r>
    </w:p>
    <w:p w14:paraId="3C7527D0" w14:textId="77777777" w:rsidR="00286278" w:rsidRDefault="00286278">
      <w:pPr>
        <w:ind w:firstLineChars="200" w:firstLine="480"/>
      </w:pPr>
      <w:r>
        <w:rPr>
          <w:rFonts w:hint="eastAsia"/>
        </w:rPr>
        <w:t>五、毕业论文（设计）外文翻译修改记录（不可缺少）</w:t>
      </w:r>
    </w:p>
    <w:p w14:paraId="75853319" w14:textId="77777777" w:rsidR="00286278" w:rsidRDefault="00286278">
      <w:pPr>
        <w:ind w:firstLineChars="200" w:firstLine="480"/>
      </w:pPr>
      <w:r>
        <w:rPr>
          <w:rFonts w:hint="eastAsia"/>
        </w:rPr>
        <w:t>六、毕业论文（设计）最后一次检测重复比（不可缺少）</w:t>
      </w:r>
    </w:p>
    <w:p w14:paraId="12062C70" w14:textId="77777777" w:rsidR="00286278" w:rsidRDefault="00286278">
      <w:pPr>
        <w:ind w:firstLineChars="200" w:firstLine="480"/>
      </w:pPr>
      <w:r>
        <w:rPr>
          <w:rFonts w:hint="eastAsia"/>
        </w:rPr>
        <w:t>修改记录正文选用模板中的样式所定义的“正文”，每段落首行缩进</w:t>
      </w:r>
      <w:r>
        <w:rPr>
          <w:rFonts w:hint="eastAsia"/>
        </w:rPr>
        <w:t>2</w:t>
      </w:r>
      <w:r>
        <w:rPr>
          <w:rFonts w:hint="eastAsia"/>
        </w:rPr>
        <w:t>字；字体：宋体，字号：小四，行距：多倍行距</w:t>
      </w:r>
      <w:r>
        <w:rPr>
          <w:rFonts w:hint="eastAsia"/>
        </w:rPr>
        <w:t>1.25</w:t>
      </w:r>
      <w:r>
        <w:rPr>
          <w:rFonts w:hint="eastAsia"/>
        </w:rPr>
        <w:t>，间距：段前、段后均为</w:t>
      </w:r>
      <w:r>
        <w:rPr>
          <w:rFonts w:hint="eastAsia"/>
        </w:rPr>
        <w:t>0</w:t>
      </w:r>
      <w:r>
        <w:rPr>
          <w:rFonts w:hint="eastAsia"/>
        </w:rPr>
        <w:t>行。</w:t>
      </w:r>
    </w:p>
    <w:p w14:paraId="11E37CF6" w14:textId="77777777" w:rsidR="00286278" w:rsidRDefault="00286278">
      <w:pPr>
        <w:ind w:firstLineChars="200" w:firstLine="480"/>
      </w:pPr>
    </w:p>
    <w:p w14:paraId="5F3DACA7" w14:textId="77777777" w:rsidR="00286278" w:rsidRDefault="00286278">
      <w:pPr>
        <w:ind w:firstLineChars="200" w:firstLine="480"/>
      </w:pPr>
    </w:p>
    <w:p w14:paraId="5C1560DA" w14:textId="77777777" w:rsidR="00286278" w:rsidRDefault="00286278">
      <w:pPr>
        <w:ind w:firstLineChars="200" w:firstLine="480"/>
      </w:pPr>
    </w:p>
    <w:p w14:paraId="3B317166" w14:textId="77777777" w:rsidR="00286278" w:rsidRDefault="00286278">
      <w:pPr>
        <w:ind w:firstLineChars="200" w:firstLine="480"/>
      </w:pPr>
    </w:p>
    <w:p w14:paraId="72D8269A" w14:textId="77777777" w:rsidR="00286278" w:rsidRDefault="00286278">
      <w:pPr>
        <w:ind w:firstLineChars="200" w:firstLine="480"/>
      </w:pPr>
    </w:p>
    <w:p w14:paraId="694DC5E6" w14:textId="77777777" w:rsidR="00286278" w:rsidRDefault="00286278">
      <w:pPr>
        <w:ind w:firstLineChars="200" w:firstLine="480"/>
      </w:pPr>
    </w:p>
    <w:p w14:paraId="67ADEE61" w14:textId="77777777" w:rsidR="00286278" w:rsidRDefault="00286278">
      <w:pPr>
        <w:ind w:firstLineChars="200" w:firstLine="480"/>
      </w:pPr>
    </w:p>
    <w:p w14:paraId="169EF9AD" w14:textId="77777777" w:rsidR="00286278" w:rsidRDefault="00286278">
      <w:pPr>
        <w:ind w:rightChars="1002" w:right="2405" w:firstLineChars="200" w:firstLine="480"/>
        <w:jc w:val="right"/>
      </w:pPr>
      <w:r>
        <w:rPr>
          <w:rFonts w:hint="eastAsia"/>
        </w:rPr>
        <w:t>记录人（签字）：</w:t>
      </w:r>
    </w:p>
    <w:p w14:paraId="6BDD0DAE" w14:textId="77777777" w:rsidR="00286278" w:rsidRDefault="00286278">
      <w:pPr>
        <w:ind w:rightChars="1002" w:right="2405" w:firstLineChars="200" w:firstLine="480"/>
        <w:jc w:val="right"/>
      </w:pPr>
      <w:r>
        <w:rPr>
          <w:rFonts w:hint="eastAsia"/>
        </w:rPr>
        <w:t>指导教师（签字）：</w:t>
      </w:r>
    </w:p>
    <w:p w14:paraId="1A62B005" w14:textId="77777777" w:rsidR="00286278" w:rsidRDefault="00286278">
      <w:pPr>
        <w:pStyle w:val="1"/>
        <w:snapToGrid w:val="0"/>
        <w:spacing w:line="300" w:lineRule="auto"/>
        <w:jc w:val="center"/>
      </w:pPr>
      <w:r>
        <w:br w:type="page"/>
      </w:r>
      <w:bookmarkStart w:id="70" w:name="_Toc229929111"/>
      <w:r>
        <w:rPr>
          <w:rFonts w:hint="eastAsia"/>
        </w:rPr>
        <w:lastRenderedPageBreak/>
        <w:t>致谢</w:t>
      </w:r>
      <w:bookmarkEnd w:id="70"/>
    </w:p>
    <w:p w14:paraId="5B8DB6BD" w14:textId="77777777" w:rsidR="00DD13E7" w:rsidRPr="00DD13E7" w:rsidRDefault="00DD13E7" w:rsidP="00DD13E7">
      <w:pPr>
        <w:ind w:firstLineChars="200" w:firstLine="480"/>
      </w:pPr>
      <w:r w:rsidRPr="00DD13E7">
        <w:t>毕业设计从选题、开发到论文完成，经历了不少修改和调整。回顾整个过程，我对所有给予我帮助和支持的人都心怀感谢。</w:t>
      </w:r>
    </w:p>
    <w:p w14:paraId="66A85330" w14:textId="77777777" w:rsidR="00DD13E7" w:rsidRPr="00DD13E7" w:rsidRDefault="00DD13E7" w:rsidP="00DD13E7">
      <w:pPr>
        <w:ind w:firstLineChars="200" w:firstLine="480"/>
      </w:pPr>
      <w:r w:rsidRPr="00DD13E7">
        <w:t>感谢我的指导教师胡燕老师在毕业设计期间给予我的指导和帮助。无论是系统设计思路、论文结构安排，还是后续内容修改，老师都提出了许多有价值的建议，使我能够逐步理清论文重点，也让我更加认真地对待毕业设计中的每一个环节。</w:t>
      </w:r>
    </w:p>
    <w:p w14:paraId="628C532B" w14:textId="77777777" w:rsidR="00DD13E7" w:rsidRPr="00DD13E7" w:rsidRDefault="00DD13E7" w:rsidP="00DD13E7">
      <w:pPr>
        <w:ind w:firstLineChars="200" w:firstLine="480"/>
      </w:pPr>
      <w:r w:rsidRPr="00DD13E7">
        <w:t>也感谢大学期间各位任课老师的教导。正是平时课程中积累的编程、数据库、前后端开发和软件工程等知识，为本次系统的设计与实现打下了基础。通过这次毕业设计，我也更加深刻地体会到，将所学知识真正应用到一个完整系统中并不是一件简单的事情。</w:t>
      </w:r>
    </w:p>
    <w:p w14:paraId="3C5F86B1" w14:textId="77777777" w:rsidR="00DD13E7" w:rsidRPr="00DD13E7" w:rsidRDefault="00DD13E7" w:rsidP="00DD13E7">
      <w:pPr>
        <w:ind w:firstLineChars="200" w:firstLine="480"/>
      </w:pPr>
      <w:r w:rsidRPr="00DD13E7">
        <w:t>感谢身边的同学在论文写作、系统调试和资料查找过程中给我的帮助。很多问题都是在交流和讨论中逐渐解决的，这段一起学习、互相支持的经历也让我十分珍惜。</w:t>
      </w:r>
    </w:p>
    <w:p w14:paraId="0FEAA640" w14:textId="6B65D90E" w:rsidR="003F567D" w:rsidRPr="00DD13E7" w:rsidRDefault="00DD13E7" w:rsidP="005E0EF6">
      <w:pPr>
        <w:ind w:firstLineChars="200" w:firstLine="480"/>
      </w:pPr>
      <w:r w:rsidRPr="00DD13E7">
        <w:t>至此大学生活即将告一段落。感谢这一路上遇到的老师、同学和家人，未来我也会继续努力，认真面对新的学习。</w:t>
      </w:r>
    </w:p>
    <w:sectPr w:rsidR="003F567D" w:rsidRPr="00DD13E7">
      <w:headerReference w:type="even" r:id="rId35"/>
      <w:headerReference w:type="default" r:id="rId36"/>
      <w:footerReference w:type="even" r:id="rId37"/>
      <w:footerReference w:type="default" r:id="rId38"/>
      <w:pgSz w:w="11906" w:h="16838"/>
      <w:pgMar w:top="1985" w:right="1418" w:bottom="1418" w:left="1418" w:header="1418" w:footer="1134" w:gutter="0"/>
      <w:pgNumType w:start="1"/>
      <w:cols w:space="720"/>
      <w:docGrid w:linePitch="326"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7A82F" w14:textId="77777777" w:rsidR="007E585C" w:rsidRDefault="007E585C">
      <w:pPr>
        <w:spacing w:line="240" w:lineRule="auto"/>
      </w:pPr>
      <w:r>
        <w:separator/>
      </w:r>
    </w:p>
  </w:endnote>
  <w:endnote w:type="continuationSeparator" w:id="0">
    <w:p w14:paraId="7379EE91" w14:textId="77777777" w:rsidR="007E585C" w:rsidRDefault="007E58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5C32" w14:textId="77777777" w:rsidR="00286278" w:rsidRDefault="00286278">
    <w:pPr>
      <w:pStyle w:val="a5"/>
      <w:jc w:val="center"/>
      <w:rPr>
        <w:rFonts w:ascii="宋体" w:hAnsi="宋体"/>
      </w:rPr>
    </w:pPr>
    <w:r>
      <w:rPr>
        <w:rFonts w:ascii="宋体" w:hAnsi="宋体"/>
      </w:rPr>
      <w:t>-</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II</w:t>
    </w:r>
    <w:r>
      <w:rPr>
        <w:rFonts w:ascii="宋体" w:hAnsi="宋体"/>
      </w:rPr>
      <w:fldChar w:fldCharType="end"/>
    </w:r>
    <w:r>
      <w:rPr>
        <w:rFonts w:ascii="宋体" w:hAnsi="宋体"/>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0808" w14:textId="77777777" w:rsidR="00286278" w:rsidRDefault="00286278">
    <w:pPr>
      <w:pStyle w:val="a5"/>
      <w:jc w:val="center"/>
    </w:pPr>
    <w:r>
      <w:rPr>
        <w:rFonts w:ascii="宋体" w:hAnsi="宋体"/>
      </w:rPr>
      <w:t>-</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w:t>
    </w:r>
    <w:r>
      <w:rPr>
        <w:rFonts w:ascii="宋体" w:hAnsi="宋体"/>
      </w:rPr>
      <w:fldChar w:fldCharType="end"/>
    </w:r>
    <w:r>
      <w:rPr>
        <w:rFonts w:ascii="宋体" w:hAnsi="宋体"/>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C9960" w14:textId="77777777" w:rsidR="00286278" w:rsidRDefault="00286278">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B18F7" w14:textId="77777777" w:rsidR="00286278" w:rsidRDefault="00286278">
    <w:pPr>
      <w:pStyle w:val="a5"/>
      <w:jc w:val="center"/>
      <w:rPr>
        <w:rFonts w:ascii="宋体" w:hAnsi="宋体"/>
      </w:rPr>
    </w:pPr>
    <w:r>
      <w:rPr>
        <w:rFonts w:ascii="宋体" w:hAnsi="宋体"/>
      </w:rPr>
      <w:t>-</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IV</w:t>
    </w:r>
    <w:r>
      <w:rPr>
        <w:rFonts w:ascii="宋体" w:hAnsi="宋体"/>
      </w:rPr>
      <w:fldChar w:fldCharType="end"/>
    </w:r>
    <w:r>
      <w:rPr>
        <w:rFonts w:ascii="宋体" w:hAnsi="宋体"/>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297E4" w14:textId="77777777" w:rsidR="00286278" w:rsidRDefault="00286278">
    <w:pPr>
      <w:pStyle w:val="a5"/>
      <w:jc w:val="center"/>
      <w:rPr>
        <w:rFonts w:ascii="宋体" w:hAnsi="宋体"/>
      </w:rPr>
    </w:pPr>
    <w:r>
      <w:fldChar w:fldCharType="begin"/>
    </w:r>
    <w:r>
      <w:rPr>
        <w:rStyle w:val="a9"/>
      </w:rPr>
      <w:instrText xml:space="preserve"> PAGE </w:instrText>
    </w:r>
    <w:r>
      <w:fldChar w:fldCharType="separate"/>
    </w:r>
    <w:r>
      <w:rPr>
        <w:rStyle w:val="a9"/>
      </w:rP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6123" w14:textId="77777777" w:rsidR="00286278" w:rsidRDefault="00286278">
    <w:pPr>
      <w:pStyle w:val="a5"/>
      <w:jc w:val="center"/>
    </w:pPr>
    <w:r>
      <w:rPr>
        <w:rStyle w:val="a9"/>
      </w:rPr>
      <w:t>–</w:t>
    </w:r>
    <w:r>
      <w:fldChar w:fldCharType="begin"/>
    </w:r>
    <w:r>
      <w:rPr>
        <w:rStyle w:val="a9"/>
      </w:rPr>
      <w:instrText xml:space="preserve"> PAGE </w:instrText>
    </w:r>
    <w:r>
      <w:fldChar w:fldCharType="separate"/>
    </w:r>
    <w:r>
      <w:rPr>
        <w:rStyle w:val="a9"/>
      </w:rPr>
      <w:t>21</w:t>
    </w:r>
    <w:r>
      <w:fldChar w:fldCharType="end"/>
    </w:r>
    <w:r>
      <w:rPr>
        <w:rStyle w:val="a9"/>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1F6E8" w14:textId="77777777" w:rsidR="007E585C" w:rsidRDefault="007E585C">
      <w:pPr>
        <w:spacing w:line="240" w:lineRule="auto"/>
      </w:pPr>
      <w:r>
        <w:separator/>
      </w:r>
    </w:p>
  </w:footnote>
  <w:footnote w:type="continuationSeparator" w:id="0">
    <w:p w14:paraId="4FE76547" w14:textId="77777777" w:rsidR="007E585C" w:rsidRDefault="007E58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44BD" w14:textId="77777777" w:rsidR="00286278" w:rsidRDefault="00286278">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4C59E" w14:textId="77777777" w:rsidR="00286278" w:rsidRPr="00626CD8" w:rsidRDefault="00626CD8" w:rsidP="00626CD8">
    <w:pPr>
      <w:pStyle w:val="a6"/>
    </w:pPr>
    <w:r w:rsidRPr="00626CD8">
      <w:rPr>
        <w:rFonts w:hint="eastAsia"/>
      </w:rPr>
      <w:t>面向儿童的可交互式图片故事生成系统</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6138" w14:textId="77777777" w:rsidR="00286278" w:rsidRDefault="00286278">
    <w:pPr>
      <w:pStyle w:val="a6"/>
    </w:pPr>
    <w:r>
      <w:rPr>
        <w:rFonts w:hint="eastAsia"/>
      </w:rPr>
      <w:t>大连理工大学毕业论文（</w:t>
    </w:r>
    <w:r>
      <w:rPr>
        <w:rFonts w:hint="eastAsia"/>
      </w:rPr>
      <w:t>设计）格式规范</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272BF" w14:textId="77777777" w:rsidR="00286278" w:rsidRPr="00626CD8" w:rsidRDefault="00626CD8" w:rsidP="00626CD8">
    <w:pPr>
      <w:pStyle w:val="a6"/>
    </w:pPr>
    <w:r w:rsidRPr="00626CD8">
      <w:rPr>
        <w:rFonts w:hint="eastAsia"/>
      </w:rPr>
      <w:t>面向儿童的可交互式图片故事生成系统</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6D1BA" w14:textId="77777777" w:rsidR="00286278" w:rsidRDefault="00286278">
    <w:pPr>
      <w:pStyle w:val="a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622DF" w14:textId="77777777" w:rsidR="00286278" w:rsidRPr="003B1F19" w:rsidRDefault="003B1F19" w:rsidP="003B1F19">
    <w:pPr>
      <w:pStyle w:val="a6"/>
    </w:pPr>
    <w:r w:rsidRPr="003B1F19">
      <w:rPr>
        <w:rFonts w:hint="eastAsia"/>
      </w:rPr>
      <w:t>面向儿童的可交互式图片故事生成系统</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643BC" w14:textId="77777777" w:rsidR="00286278" w:rsidRDefault="00286278">
    <w:pPr>
      <w:pStyle w:val="a6"/>
    </w:pPr>
    <w:r>
      <w:rPr>
        <w:rFonts w:hint="eastAsia"/>
      </w:rPr>
      <w:t>大连理工大学毕业论文（设计）格式规范</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89AE" w14:textId="77777777" w:rsidR="00286278" w:rsidRPr="001D2904" w:rsidRDefault="001D2904" w:rsidP="001D2904">
    <w:pPr>
      <w:pStyle w:val="a6"/>
    </w:pPr>
    <w:r w:rsidRPr="001D2904">
      <w:rPr>
        <w:rFonts w:hint="eastAsia"/>
      </w:rPr>
      <w:t>面向儿童的可交互式图片故事生成系统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93B92"/>
    <w:multiLevelType w:val="hybridMultilevel"/>
    <w:tmpl w:val="86A4D350"/>
    <w:lvl w:ilvl="0" w:tplc="5B00A7BC">
      <w:start w:val="1"/>
      <w:numFmt w:val="decimal"/>
      <w:lvlText w:val="第%1章"/>
      <w:lvlJc w:val="left"/>
      <w:pPr>
        <w:ind w:left="1380" w:hanging="9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975525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FiMWFkZDg3MmQwNWVlOTczMGFmMTk3Y2VmNjJjOWEifQ=="/>
  </w:docVars>
  <w:rsids>
    <w:rsidRoot w:val="003B6429"/>
    <w:rsid w:val="00000605"/>
    <w:rsid w:val="00001447"/>
    <w:rsid w:val="00010030"/>
    <w:rsid w:val="00014C43"/>
    <w:rsid w:val="00015216"/>
    <w:rsid w:val="0001743B"/>
    <w:rsid w:val="00020C3D"/>
    <w:rsid w:val="00022670"/>
    <w:rsid w:val="00022EEB"/>
    <w:rsid w:val="000265A0"/>
    <w:rsid w:val="00026B0C"/>
    <w:rsid w:val="00027597"/>
    <w:rsid w:val="00031363"/>
    <w:rsid w:val="00031563"/>
    <w:rsid w:val="000402E7"/>
    <w:rsid w:val="00041DCE"/>
    <w:rsid w:val="000474CB"/>
    <w:rsid w:val="00051ED7"/>
    <w:rsid w:val="00052596"/>
    <w:rsid w:val="00055966"/>
    <w:rsid w:val="00057584"/>
    <w:rsid w:val="00060622"/>
    <w:rsid w:val="00063C50"/>
    <w:rsid w:val="000647DA"/>
    <w:rsid w:val="00066072"/>
    <w:rsid w:val="00066A09"/>
    <w:rsid w:val="00067CA5"/>
    <w:rsid w:val="00067D69"/>
    <w:rsid w:val="0007267C"/>
    <w:rsid w:val="00072798"/>
    <w:rsid w:val="0007376F"/>
    <w:rsid w:val="000757CA"/>
    <w:rsid w:val="00076C21"/>
    <w:rsid w:val="0008089D"/>
    <w:rsid w:val="00084CF3"/>
    <w:rsid w:val="00090BA4"/>
    <w:rsid w:val="000923F3"/>
    <w:rsid w:val="00093572"/>
    <w:rsid w:val="00094241"/>
    <w:rsid w:val="00094654"/>
    <w:rsid w:val="00097DAF"/>
    <w:rsid w:val="000A1220"/>
    <w:rsid w:val="000A18BC"/>
    <w:rsid w:val="000A3040"/>
    <w:rsid w:val="000A451A"/>
    <w:rsid w:val="000A548C"/>
    <w:rsid w:val="000A79BC"/>
    <w:rsid w:val="000B2AC5"/>
    <w:rsid w:val="000B419C"/>
    <w:rsid w:val="000B4C98"/>
    <w:rsid w:val="000B5760"/>
    <w:rsid w:val="000B7870"/>
    <w:rsid w:val="000C4159"/>
    <w:rsid w:val="000C4F86"/>
    <w:rsid w:val="000D0DB3"/>
    <w:rsid w:val="000D3323"/>
    <w:rsid w:val="000D4338"/>
    <w:rsid w:val="000D585C"/>
    <w:rsid w:val="000D5F96"/>
    <w:rsid w:val="000D7464"/>
    <w:rsid w:val="000E01AE"/>
    <w:rsid w:val="000E52D0"/>
    <w:rsid w:val="000F0F05"/>
    <w:rsid w:val="000F21BB"/>
    <w:rsid w:val="000F3FC2"/>
    <w:rsid w:val="000F4069"/>
    <w:rsid w:val="000F7A2A"/>
    <w:rsid w:val="000F7CED"/>
    <w:rsid w:val="00101971"/>
    <w:rsid w:val="00106A9C"/>
    <w:rsid w:val="00110769"/>
    <w:rsid w:val="00111611"/>
    <w:rsid w:val="00111AEB"/>
    <w:rsid w:val="00113410"/>
    <w:rsid w:val="001136EC"/>
    <w:rsid w:val="001145AD"/>
    <w:rsid w:val="001151CF"/>
    <w:rsid w:val="0011561C"/>
    <w:rsid w:val="00115FCC"/>
    <w:rsid w:val="001207EF"/>
    <w:rsid w:val="00121230"/>
    <w:rsid w:val="00122C1A"/>
    <w:rsid w:val="00122CCE"/>
    <w:rsid w:val="0012395A"/>
    <w:rsid w:val="0012466E"/>
    <w:rsid w:val="001255C7"/>
    <w:rsid w:val="0013060A"/>
    <w:rsid w:val="00132F26"/>
    <w:rsid w:val="001352DB"/>
    <w:rsid w:val="0013626C"/>
    <w:rsid w:val="001368AB"/>
    <w:rsid w:val="00136A6E"/>
    <w:rsid w:val="001400FC"/>
    <w:rsid w:val="00141241"/>
    <w:rsid w:val="00141AC5"/>
    <w:rsid w:val="001432C3"/>
    <w:rsid w:val="0014411D"/>
    <w:rsid w:val="00144144"/>
    <w:rsid w:val="00145FD3"/>
    <w:rsid w:val="0015090F"/>
    <w:rsid w:val="001509D7"/>
    <w:rsid w:val="001519BD"/>
    <w:rsid w:val="001520B6"/>
    <w:rsid w:val="00155B98"/>
    <w:rsid w:val="00160FB5"/>
    <w:rsid w:val="0016127C"/>
    <w:rsid w:val="001614B6"/>
    <w:rsid w:val="0016389C"/>
    <w:rsid w:val="00163B5D"/>
    <w:rsid w:val="001656D3"/>
    <w:rsid w:val="00166DE2"/>
    <w:rsid w:val="00175670"/>
    <w:rsid w:val="001761D5"/>
    <w:rsid w:val="00183150"/>
    <w:rsid w:val="00183FCC"/>
    <w:rsid w:val="0018547C"/>
    <w:rsid w:val="00185711"/>
    <w:rsid w:val="001860DC"/>
    <w:rsid w:val="00186172"/>
    <w:rsid w:val="00187308"/>
    <w:rsid w:val="00191F89"/>
    <w:rsid w:val="001925C3"/>
    <w:rsid w:val="001928F4"/>
    <w:rsid w:val="00193FC2"/>
    <w:rsid w:val="001968CF"/>
    <w:rsid w:val="001973E4"/>
    <w:rsid w:val="001A56D0"/>
    <w:rsid w:val="001A6DD1"/>
    <w:rsid w:val="001A753E"/>
    <w:rsid w:val="001B1431"/>
    <w:rsid w:val="001B51D7"/>
    <w:rsid w:val="001B6E18"/>
    <w:rsid w:val="001B7BD9"/>
    <w:rsid w:val="001C07A3"/>
    <w:rsid w:val="001C133C"/>
    <w:rsid w:val="001C3902"/>
    <w:rsid w:val="001C7552"/>
    <w:rsid w:val="001D1D56"/>
    <w:rsid w:val="001D21BE"/>
    <w:rsid w:val="001D22B0"/>
    <w:rsid w:val="001D252C"/>
    <w:rsid w:val="001D2904"/>
    <w:rsid w:val="001D4C91"/>
    <w:rsid w:val="001D7DEF"/>
    <w:rsid w:val="001E37FE"/>
    <w:rsid w:val="001E491F"/>
    <w:rsid w:val="001F207C"/>
    <w:rsid w:val="001F2C73"/>
    <w:rsid w:val="0020133F"/>
    <w:rsid w:val="00204E9A"/>
    <w:rsid w:val="00205FA0"/>
    <w:rsid w:val="00206D2E"/>
    <w:rsid w:val="00206E05"/>
    <w:rsid w:val="00212920"/>
    <w:rsid w:val="00213CFD"/>
    <w:rsid w:val="00214008"/>
    <w:rsid w:val="00214606"/>
    <w:rsid w:val="0021465A"/>
    <w:rsid w:val="00220CA1"/>
    <w:rsid w:val="00221862"/>
    <w:rsid w:val="00221EA7"/>
    <w:rsid w:val="00222BF6"/>
    <w:rsid w:val="00224CAC"/>
    <w:rsid w:val="00225F0E"/>
    <w:rsid w:val="00226AE4"/>
    <w:rsid w:val="00227FA8"/>
    <w:rsid w:val="00232754"/>
    <w:rsid w:val="00233733"/>
    <w:rsid w:val="00237C70"/>
    <w:rsid w:val="00240133"/>
    <w:rsid w:val="00243EB0"/>
    <w:rsid w:val="0024551E"/>
    <w:rsid w:val="00251ABC"/>
    <w:rsid w:val="00251EF5"/>
    <w:rsid w:val="002528F4"/>
    <w:rsid w:val="00256337"/>
    <w:rsid w:val="00256989"/>
    <w:rsid w:val="00260B47"/>
    <w:rsid w:val="00260DBB"/>
    <w:rsid w:val="0026381C"/>
    <w:rsid w:val="00265D27"/>
    <w:rsid w:val="00274B6E"/>
    <w:rsid w:val="00276A40"/>
    <w:rsid w:val="002772E5"/>
    <w:rsid w:val="00281ADC"/>
    <w:rsid w:val="00283FF0"/>
    <w:rsid w:val="0028466B"/>
    <w:rsid w:val="00286278"/>
    <w:rsid w:val="002946D2"/>
    <w:rsid w:val="00294766"/>
    <w:rsid w:val="00297184"/>
    <w:rsid w:val="002A0209"/>
    <w:rsid w:val="002A4132"/>
    <w:rsid w:val="002A4E29"/>
    <w:rsid w:val="002A5809"/>
    <w:rsid w:val="002B00C1"/>
    <w:rsid w:val="002B060D"/>
    <w:rsid w:val="002B08C7"/>
    <w:rsid w:val="002B105A"/>
    <w:rsid w:val="002B14AB"/>
    <w:rsid w:val="002B1ACE"/>
    <w:rsid w:val="002B1F9E"/>
    <w:rsid w:val="002B2E05"/>
    <w:rsid w:val="002B2ED5"/>
    <w:rsid w:val="002B3B52"/>
    <w:rsid w:val="002B5998"/>
    <w:rsid w:val="002B7645"/>
    <w:rsid w:val="002C2403"/>
    <w:rsid w:val="002C2E2A"/>
    <w:rsid w:val="002C4978"/>
    <w:rsid w:val="002C6413"/>
    <w:rsid w:val="002C6B6F"/>
    <w:rsid w:val="002D256B"/>
    <w:rsid w:val="002D2DF1"/>
    <w:rsid w:val="002D3D1B"/>
    <w:rsid w:val="002D711D"/>
    <w:rsid w:val="002D7BD6"/>
    <w:rsid w:val="002E0362"/>
    <w:rsid w:val="002E05D7"/>
    <w:rsid w:val="002E1BAE"/>
    <w:rsid w:val="002E408C"/>
    <w:rsid w:val="002E4D72"/>
    <w:rsid w:val="002E547F"/>
    <w:rsid w:val="002E68D1"/>
    <w:rsid w:val="002E74B8"/>
    <w:rsid w:val="002F033E"/>
    <w:rsid w:val="002F0D16"/>
    <w:rsid w:val="002F1588"/>
    <w:rsid w:val="002F4E92"/>
    <w:rsid w:val="002F55E0"/>
    <w:rsid w:val="002F704F"/>
    <w:rsid w:val="00300AF3"/>
    <w:rsid w:val="003019E0"/>
    <w:rsid w:val="00311753"/>
    <w:rsid w:val="00312E1C"/>
    <w:rsid w:val="00313098"/>
    <w:rsid w:val="00313356"/>
    <w:rsid w:val="00315114"/>
    <w:rsid w:val="00315AFF"/>
    <w:rsid w:val="00316833"/>
    <w:rsid w:val="003206EB"/>
    <w:rsid w:val="0032323F"/>
    <w:rsid w:val="00324527"/>
    <w:rsid w:val="00326534"/>
    <w:rsid w:val="003371F3"/>
    <w:rsid w:val="00337E59"/>
    <w:rsid w:val="00340D2B"/>
    <w:rsid w:val="00346FC2"/>
    <w:rsid w:val="00351C2C"/>
    <w:rsid w:val="00353DA2"/>
    <w:rsid w:val="00354569"/>
    <w:rsid w:val="00361DBE"/>
    <w:rsid w:val="00362379"/>
    <w:rsid w:val="0036300C"/>
    <w:rsid w:val="00366794"/>
    <w:rsid w:val="00371252"/>
    <w:rsid w:val="00371421"/>
    <w:rsid w:val="00371AC6"/>
    <w:rsid w:val="00372253"/>
    <w:rsid w:val="003750BD"/>
    <w:rsid w:val="003750D7"/>
    <w:rsid w:val="00376404"/>
    <w:rsid w:val="003767AC"/>
    <w:rsid w:val="00383222"/>
    <w:rsid w:val="00384B14"/>
    <w:rsid w:val="00385218"/>
    <w:rsid w:val="00386767"/>
    <w:rsid w:val="00393AE9"/>
    <w:rsid w:val="00395990"/>
    <w:rsid w:val="003A222D"/>
    <w:rsid w:val="003A3E60"/>
    <w:rsid w:val="003B091B"/>
    <w:rsid w:val="003B148A"/>
    <w:rsid w:val="003B1F19"/>
    <w:rsid w:val="003B4742"/>
    <w:rsid w:val="003B6429"/>
    <w:rsid w:val="003C1E11"/>
    <w:rsid w:val="003C21A5"/>
    <w:rsid w:val="003C276F"/>
    <w:rsid w:val="003C3BEB"/>
    <w:rsid w:val="003C454E"/>
    <w:rsid w:val="003D3E82"/>
    <w:rsid w:val="003D3FF3"/>
    <w:rsid w:val="003D6847"/>
    <w:rsid w:val="003E25F1"/>
    <w:rsid w:val="003E3869"/>
    <w:rsid w:val="003E4509"/>
    <w:rsid w:val="003E5CD1"/>
    <w:rsid w:val="003E62A1"/>
    <w:rsid w:val="003F17E1"/>
    <w:rsid w:val="003F1F07"/>
    <w:rsid w:val="003F2974"/>
    <w:rsid w:val="003F329D"/>
    <w:rsid w:val="003F3F8E"/>
    <w:rsid w:val="003F4D69"/>
    <w:rsid w:val="003F567D"/>
    <w:rsid w:val="003F59E9"/>
    <w:rsid w:val="003F65D9"/>
    <w:rsid w:val="003F6615"/>
    <w:rsid w:val="003F72CB"/>
    <w:rsid w:val="003F7E5B"/>
    <w:rsid w:val="004014FB"/>
    <w:rsid w:val="004042D4"/>
    <w:rsid w:val="00412F7A"/>
    <w:rsid w:val="004134C7"/>
    <w:rsid w:val="00414D70"/>
    <w:rsid w:val="0042726E"/>
    <w:rsid w:val="004343E9"/>
    <w:rsid w:val="00435ADB"/>
    <w:rsid w:val="00435D73"/>
    <w:rsid w:val="0043787B"/>
    <w:rsid w:val="0044097B"/>
    <w:rsid w:val="00441882"/>
    <w:rsid w:val="004421A6"/>
    <w:rsid w:val="004462C3"/>
    <w:rsid w:val="004466B1"/>
    <w:rsid w:val="00446ADD"/>
    <w:rsid w:val="004504DB"/>
    <w:rsid w:val="004635CB"/>
    <w:rsid w:val="00463760"/>
    <w:rsid w:val="00464088"/>
    <w:rsid w:val="004654F4"/>
    <w:rsid w:val="004707D8"/>
    <w:rsid w:val="004709CE"/>
    <w:rsid w:val="0047521F"/>
    <w:rsid w:val="00475690"/>
    <w:rsid w:val="00482B84"/>
    <w:rsid w:val="004854C6"/>
    <w:rsid w:val="00485864"/>
    <w:rsid w:val="004873CE"/>
    <w:rsid w:val="00492552"/>
    <w:rsid w:val="00497463"/>
    <w:rsid w:val="004A0F9A"/>
    <w:rsid w:val="004A3FF9"/>
    <w:rsid w:val="004A619B"/>
    <w:rsid w:val="004A7606"/>
    <w:rsid w:val="004B1AE6"/>
    <w:rsid w:val="004B22BB"/>
    <w:rsid w:val="004B678F"/>
    <w:rsid w:val="004B7021"/>
    <w:rsid w:val="004C1AE2"/>
    <w:rsid w:val="004C1E39"/>
    <w:rsid w:val="004C2B00"/>
    <w:rsid w:val="004C59AC"/>
    <w:rsid w:val="004C7A75"/>
    <w:rsid w:val="004D277F"/>
    <w:rsid w:val="004D4DEF"/>
    <w:rsid w:val="004D5A4B"/>
    <w:rsid w:val="004E04EA"/>
    <w:rsid w:val="004E6AF9"/>
    <w:rsid w:val="004F5D16"/>
    <w:rsid w:val="004F61C1"/>
    <w:rsid w:val="004F67C2"/>
    <w:rsid w:val="00500A76"/>
    <w:rsid w:val="005011A6"/>
    <w:rsid w:val="005018E9"/>
    <w:rsid w:val="00501E13"/>
    <w:rsid w:val="00503E4E"/>
    <w:rsid w:val="00505E82"/>
    <w:rsid w:val="00516099"/>
    <w:rsid w:val="00517CEE"/>
    <w:rsid w:val="00520AB4"/>
    <w:rsid w:val="0052389A"/>
    <w:rsid w:val="00531281"/>
    <w:rsid w:val="00532EFE"/>
    <w:rsid w:val="00533096"/>
    <w:rsid w:val="00534320"/>
    <w:rsid w:val="0053613E"/>
    <w:rsid w:val="005364BD"/>
    <w:rsid w:val="00537B2E"/>
    <w:rsid w:val="00537DBD"/>
    <w:rsid w:val="0054066B"/>
    <w:rsid w:val="005439BD"/>
    <w:rsid w:val="00543BC7"/>
    <w:rsid w:val="00545CB9"/>
    <w:rsid w:val="00546DE7"/>
    <w:rsid w:val="00553BCF"/>
    <w:rsid w:val="00554228"/>
    <w:rsid w:val="00555128"/>
    <w:rsid w:val="005557EE"/>
    <w:rsid w:val="00556021"/>
    <w:rsid w:val="00556CFB"/>
    <w:rsid w:val="00557945"/>
    <w:rsid w:val="00561CD0"/>
    <w:rsid w:val="00562B7A"/>
    <w:rsid w:val="005650CE"/>
    <w:rsid w:val="00565765"/>
    <w:rsid w:val="00574CE2"/>
    <w:rsid w:val="00576F62"/>
    <w:rsid w:val="00580208"/>
    <w:rsid w:val="00580BE9"/>
    <w:rsid w:val="00586099"/>
    <w:rsid w:val="00587393"/>
    <w:rsid w:val="00587697"/>
    <w:rsid w:val="005918BB"/>
    <w:rsid w:val="00592C2B"/>
    <w:rsid w:val="00592E01"/>
    <w:rsid w:val="005946D7"/>
    <w:rsid w:val="0059701F"/>
    <w:rsid w:val="005A16E1"/>
    <w:rsid w:val="005A4B73"/>
    <w:rsid w:val="005A6762"/>
    <w:rsid w:val="005A6F38"/>
    <w:rsid w:val="005A7375"/>
    <w:rsid w:val="005A78E5"/>
    <w:rsid w:val="005B000C"/>
    <w:rsid w:val="005C0429"/>
    <w:rsid w:val="005C3094"/>
    <w:rsid w:val="005C5037"/>
    <w:rsid w:val="005C5B05"/>
    <w:rsid w:val="005C7DB0"/>
    <w:rsid w:val="005D1221"/>
    <w:rsid w:val="005D37BB"/>
    <w:rsid w:val="005D4C2B"/>
    <w:rsid w:val="005D7A68"/>
    <w:rsid w:val="005E0EEA"/>
    <w:rsid w:val="005E0EF6"/>
    <w:rsid w:val="005E1475"/>
    <w:rsid w:val="005E598A"/>
    <w:rsid w:val="005F17DF"/>
    <w:rsid w:val="005F23F8"/>
    <w:rsid w:val="005F5036"/>
    <w:rsid w:val="005F6BD4"/>
    <w:rsid w:val="0060609C"/>
    <w:rsid w:val="00610627"/>
    <w:rsid w:val="00610E7C"/>
    <w:rsid w:val="006147BE"/>
    <w:rsid w:val="00615966"/>
    <w:rsid w:val="00615DDF"/>
    <w:rsid w:val="0061697C"/>
    <w:rsid w:val="00617765"/>
    <w:rsid w:val="0062238A"/>
    <w:rsid w:val="00623347"/>
    <w:rsid w:val="006241B0"/>
    <w:rsid w:val="00625D77"/>
    <w:rsid w:val="00626C37"/>
    <w:rsid w:val="00626CD8"/>
    <w:rsid w:val="0062771B"/>
    <w:rsid w:val="0063241E"/>
    <w:rsid w:val="00637C51"/>
    <w:rsid w:val="006417A9"/>
    <w:rsid w:val="006433C7"/>
    <w:rsid w:val="006476BD"/>
    <w:rsid w:val="0064787D"/>
    <w:rsid w:val="00650223"/>
    <w:rsid w:val="006566D7"/>
    <w:rsid w:val="00660DD6"/>
    <w:rsid w:val="00660E00"/>
    <w:rsid w:val="00661B46"/>
    <w:rsid w:val="00662CD4"/>
    <w:rsid w:val="00662D02"/>
    <w:rsid w:val="00663430"/>
    <w:rsid w:val="006709A6"/>
    <w:rsid w:val="00672F38"/>
    <w:rsid w:val="00674E38"/>
    <w:rsid w:val="00675872"/>
    <w:rsid w:val="00676020"/>
    <w:rsid w:val="006766EE"/>
    <w:rsid w:val="006771B9"/>
    <w:rsid w:val="00687CA2"/>
    <w:rsid w:val="006916C7"/>
    <w:rsid w:val="006925D8"/>
    <w:rsid w:val="006A212D"/>
    <w:rsid w:val="006A4719"/>
    <w:rsid w:val="006A76E4"/>
    <w:rsid w:val="006A777C"/>
    <w:rsid w:val="006A7BFD"/>
    <w:rsid w:val="006B1F49"/>
    <w:rsid w:val="006B72CE"/>
    <w:rsid w:val="006C0DF1"/>
    <w:rsid w:val="006C127D"/>
    <w:rsid w:val="006C5831"/>
    <w:rsid w:val="006C7B10"/>
    <w:rsid w:val="006D4D59"/>
    <w:rsid w:val="006D5C8D"/>
    <w:rsid w:val="006D7AF7"/>
    <w:rsid w:val="006E0E74"/>
    <w:rsid w:val="006E2992"/>
    <w:rsid w:val="006E48A9"/>
    <w:rsid w:val="006E4B0D"/>
    <w:rsid w:val="006E4DEB"/>
    <w:rsid w:val="006E5DD3"/>
    <w:rsid w:val="006E7023"/>
    <w:rsid w:val="006F05B6"/>
    <w:rsid w:val="006F252A"/>
    <w:rsid w:val="006F3E8B"/>
    <w:rsid w:val="006F4AD3"/>
    <w:rsid w:val="00702F5B"/>
    <w:rsid w:val="0070457D"/>
    <w:rsid w:val="00705C11"/>
    <w:rsid w:val="00705CB1"/>
    <w:rsid w:val="0070602C"/>
    <w:rsid w:val="0070748C"/>
    <w:rsid w:val="00712AE8"/>
    <w:rsid w:val="00720F02"/>
    <w:rsid w:val="0072125A"/>
    <w:rsid w:val="00724500"/>
    <w:rsid w:val="00730302"/>
    <w:rsid w:val="0073135B"/>
    <w:rsid w:val="0073260E"/>
    <w:rsid w:val="00734B0B"/>
    <w:rsid w:val="00734D1A"/>
    <w:rsid w:val="007479AB"/>
    <w:rsid w:val="00750537"/>
    <w:rsid w:val="0075193E"/>
    <w:rsid w:val="00751BCC"/>
    <w:rsid w:val="00751CBF"/>
    <w:rsid w:val="00751EB0"/>
    <w:rsid w:val="00756F69"/>
    <w:rsid w:val="00760C72"/>
    <w:rsid w:val="00762B50"/>
    <w:rsid w:val="0076364D"/>
    <w:rsid w:val="00763E8D"/>
    <w:rsid w:val="00764A2E"/>
    <w:rsid w:val="00766487"/>
    <w:rsid w:val="007709F5"/>
    <w:rsid w:val="00774C66"/>
    <w:rsid w:val="00780C99"/>
    <w:rsid w:val="007825F5"/>
    <w:rsid w:val="00783961"/>
    <w:rsid w:val="00787FD4"/>
    <w:rsid w:val="00794EE0"/>
    <w:rsid w:val="007A46DE"/>
    <w:rsid w:val="007A60DF"/>
    <w:rsid w:val="007B29BE"/>
    <w:rsid w:val="007B41E5"/>
    <w:rsid w:val="007B523C"/>
    <w:rsid w:val="007B6C65"/>
    <w:rsid w:val="007B7753"/>
    <w:rsid w:val="007C082E"/>
    <w:rsid w:val="007C164D"/>
    <w:rsid w:val="007C18C4"/>
    <w:rsid w:val="007C1DFD"/>
    <w:rsid w:val="007C25E4"/>
    <w:rsid w:val="007C39D7"/>
    <w:rsid w:val="007C7BB7"/>
    <w:rsid w:val="007D2D74"/>
    <w:rsid w:val="007D713F"/>
    <w:rsid w:val="007E2C56"/>
    <w:rsid w:val="007E3BD5"/>
    <w:rsid w:val="007E4C7A"/>
    <w:rsid w:val="007E585C"/>
    <w:rsid w:val="007E7768"/>
    <w:rsid w:val="007F2177"/>
    <w:rsid w:val="007F38EF"/>
    <w:rsid w:val="007F3F65"/>
    <w:rsid w:val="007F5116"/>
    <w:rsid w:val="00800300"/>
    <w:rsid w:val="00801C39"/>
    <w:rsid w:val="00802C4B"/>
    <w:rsid w:val="008052F5"/>
    <w:rsid w:val="00806163"/>
    <w:rsid w:val="0081029F"/>
    <w:rsid w:val="00810EF7"/>
    <w:rsid w:val="00812C13"/>
    <w:rsid w:val="0081501D"/>
    <w:rsid w:val="00815A01"/>
    <w:rsid w:val="008165F5"/>
    <w:rsid w:val="00820F1B"/>
    <w:rsid w:val="008222FD"/>
    <w:rsid w:val="00822EA9"/>
    <w:rsid w:val="00826306"/>
    <w:rsid w:val="008263B0"/>
    <w:rsid w:val="008314FB"/>
    <w:rsid w:val="00832F64"/>
    <w:rsid w:val="00833241"/>
    <w:rsid w:val="008423D3"/>
    <w:rsid w:val="008424F4"/>
    <w:rsid w:val="00843591"/>
    <w:rsid w:val="00843E5C"/>
    <w:rsid w:val="008445C8"/>
    <w:rsid w:val="00846BA9"/>
    <w:rsid w:val="00846C35"/>
    <w:rsid w:val="0084756C"/>
    <w:rsid w:val="00850AD5"/>
    <w:rsid w:val="00851A43"/>
    <w:rsid w:val="00854369"/>
    <w:rsid w:val="0085615A"/>
    <w:rsid w:val="00856B05"/>
    <w:rsid w:val="00857397"/>
    <w:rsid w:val="0085795F"/>
    <w:rsid w:val="00862AF2"/>
    <w:rsid w:val="0086359B"/>
    <w:rsid w:val="0086394D"/>
    <w:rsid w:val="008645BF"/>
    <w:rsid w:val="008662FD"/>
    <w:rsid w:val="008675DF"/>
    <w:rsid w:val="008767C0"/>
    <w:rsid w:val="00880E1A"/>
    <w:rsid w:val="00881DBD"/>
    <w:rsid w:val="008859A1"/>
    <w:rsid w:val="008863A7"/>
    <w:rsid w:val="008875D1"/>
    <w:rsid w:val="00890674"/>
    <w:rsid w:val="00891258"/>
    <w:rsid w:val="008928E2"/>
    <w:rsid w:val="0089296B"/>
    <w:rsid w:val="008A1563"/>
    <w:rsid w:val="008A1CB8"/>
    <w:rsid w:val="008A39C9"/>
    <w:rsid w:val="008A6465"/>
    <w:rsid w:val="008B0026"/>
    <w:rsid w:val="008B07E0"/>
    <w:rsid w:val="008B165B"/>
    <w:rsid w:val="008B21C0"/>
    <w:rsid w:val="008B234C"/>
    <w:rsid w:val="008C0D3F"/>
    <w:rsid w:val="008C6F30"/>
    <w:rsid w:val="008D0DF1"/>
    <w:rsid w:val="008D1C52"/>
    <w:rsid w:val="008D2727"/>
    <w:rsid w:val="008D3E10"/>
    <w:rsid w:val="008D47F0"/>
    <w:rsid w:val="008D5637"/>
    <w:rsid w:val="008D728B"/>
    <w:rsid w:val="008F0053"/>
    <w:rsid w:val="008F0D19"/>
    <w:rsid w:val="008F11AA"/>
    <w:rsid w:val="008F153A"/>
    <w:rsid w:val="008F46CE"/>
    <w:rsid w:val="008F716C"/>
    <w:rsid w:val="009019A5"/>
    <w:rsid w:val="009024CF"/>
    <w:rsid w:val="00912A3A"/>
    <w:rsid w:val="00912FCE"/>
    <w:rsid w:val="00913B96"/>
    <w:rsid w:val="00913F28"/>
    <w:rsid w:val="009146DA"/>
    <w:rsid w:val="00915670"/>
    <w:rsid w:val="00925D92"/>
    <w:rsid w:val="00932D7C"/>
    <w:rsid w:val="009376ED"/>
    <w:rsid w:val="00940CB9"/>
    <w:rsid w:val="0094201A"/>
    <w:rsid w:val="009420AB"/>
    <w:rsid w:val="00945E35"/>
    <w:rsid w:val="009475CA"/>
    <w:rsid w:val="00950CC1"/>
    <w:rsid w:val="0095342F"/>
    <w:rsid w:val="00956BF3"/>
    <w:rsid w:val="009618D7"/>
    <w:rsid w:val="00961B3D"/>
    <w:rsid w:val="00963952"/>
    <w:rsid w:val="00963C62"/>
    <w:rsid w:val="00965811"/>
    <w:rsid w:val="009672FF"/>
    <w:rsid w:val="009715E5"/>
    <w:rsid w:val="00973367"/>
    <w:rsid w:val="00973E57"/>
    <w:rsid w:val="00975309"/>
    <w:rsid w:val="0097584E"/>
    <w:rsid w:val="00975EE0"/>
    <w:rsid w:val="009777C8"/>
    <w:rsid w:val="00981652"/>
    <w:rsid w:val="009816BD"/>
    <w:rsid w:val="0098310A"/>
    <w:rsid w:val="009857E1"/>
    <w:rsid w:val="00990EE0"/>
    <w:rsid w:val="00991019"/>
    <w:rsid w:val="00991191"/>
    <w:rsid w:val="00992CD0"/>
    <w:rsid w:val="009944F0"/>
    <w:rsid w:val="00994700"/>
    <w:rsid w:val="00995772"/>
    <w:rsid w:val="00996090"/>
    <w:rsid w:val="009969AA"/>
    <w:rsid w:val="009A28E3"/>
    <w:rsid w:val="009B20FD"/>
    <w:rsid w:val="009B2A04"/>
    <w:rsid w:val="009B355D"/>
    <w:rsid w:val="009B5394"/>
    <w:rsid w:val="009B7264"/>
    <w:rsid w:val="009B7BC7"/>
    <w:rsid w:val="009C0F43"/>
    <w:rsid w:val="009C5FC1"/>
    <w:rsid w:val="009C626C"/>
    <w:rsid w:val="009C69B1"/>
    <w:rsid w:val="009D2AFB"/>
    <w:rsid w:val="009D3F06"/>
    <w:rsid w:val="009E1DC2"/>
    <w:rsid w:val="009E4797"/>
    <w:rsid w:val="009E6192"/>
    <w:rsid w:val="009E7BAA"/>
    <w:rsid w:val="009E7C3C"/>
    <w:rsid w:val="009F0048"/>
    <w:rsid w:val="009F24CB"/>
    <w:rsid w:val="009F59D1"/>
    <w:rsid w:val="009F6D13"/>
    <w:rsid w:val="009F71FD"/>
    <w:rsid w:val="00A01328"/>
    <w:rsid w:val="00A02BC9"/>
    <w:rsid w:val="00A03B5C"/>
    <w:rsid w:val="00A04F5C"/>
    <w:rsid w:val="00A1164A"/>
    <w:rsid w:val="00A14739"/>
    <w:rsid w:val="00A14F54"/>
    <w:rsid w:val="00A151D5"/>
    <w:rsid w:val="00A237C2"/>
    <w:rsid w:val="00A246B1"/>
    <w:rsid w:val="00A2495D"/>
    <w:rsid w:val="00A25282"/>
    <w:rsid w:val="00A2590A"/>
    <w:rsid w:val="00A30D8D"/>
    <w:rsid w:val="00A318E4"/>
    <w:rsid w:val="00A356AF"/>
    <w:rsid w:val="00A36C70"/>
    <w:rsid w:val="00A40C3F"/>
    <w:rsid w:val="00A4395B"/>
    <w:rsid w:val="00A43DCF"/>
    <w:rsid w:val="00A44693"/>
    <w:rsid w:val="00A5663D"/>
    <w:rsid w:val="00A56C50"/>
    <w:rsid w:val="00A56F86"/>
    <w:rsid w:val="00A5702B"/>
    <w:rsid w:val="00A60234"/>
    <w:rsid w:val="00A60287"/>
    <w:rsid w:val="00A6058C"/>
    <w:rsid w:val="00A60EDE"/>
    <w:rsid w:val="00A63C58"/>
    <w:rsid w:val="00A64DE1"/>
    <w:rsid w:val="00A659D9"/>
    <w:rsid w:val="00A66873"/>
    <w:rsid w:val="00A717AF"/>
    <w:rsid w:val="00A76F46"/>
    <w:rsid w:val="00A77BD6"/>
    <w:rsid w:val="00A8039C"/>
    <w:rsid w:val="00A820EF"/>
    <w:rsid w:val="00A82233"/>
    <w:rsid w:val="00A8543E"/>
    <w:rsid w:val="00A91E74"/>
    <w:rsid w:val="00A92D46"/>
    <w:rsid w:val="00A92F78"/>
    <w:rsid w:val="00A9402E"/>
    <w:rsid w:val="00A94D45"/>
    <w:rsid w:val="00A97AEE"/>
    <w:rsid w:val="00AA0D1B"/>
    <w:rsid w:val="00AA5055"/>
    <w:rsid w:val="00AA5EA3"/>
    <w:rsid w:val="00AA7E47"/>
    <w:rsid w:val="00AB5F15"/>
    <w:rsid w:val="00AC5230"/>
    <w:rsid w:val="00AC67E8"/>
    <w:rsid w:val="00AC7F58"/>
    <w:rsid w:val="00AD50D4"/>
    <w:rsid w:val="00AD6CBD"/>
    <w:rsid w:val="00AE25A0"/>
    <w:rsid w:val="00AE3277"/>
    <w:rsid w:val="00AE3977"/>
    <w:rsid w:val="00AE3D3B"/>
    <w:rsid w:val="00AE77FA"/>
    <w:rsid w:val="00AF097C"/>
    <w:rsid w:val="00AF1009"/>
    <w:rsid w:val="00AF3203"/>
    <w:rsid w:val="00AF3801"/>
    <w:rsid w:val="00AF4358"/>
    <w:rsid w:val="00B014BE"/>
    <w:rsid w:val="00B112DB"/>
    <w:rsid w:val="00B11926"/>
    <w:rsid w:val="00B13697"/>
    <w:rsid w:val="00B203AB"/>
    <w:rsid w:val="00B21558"/>
    <w:rsid w:val="00B22C6D"/>
    <w:rsid w:val="00B237D7"/>
    <w:rsid w:val="00B23C11"/>
    <w:rsid w:val="00B24540"/>
    <w:rsid w:val="00B24DF1"/>
    <w:rsid w:val="00B2537D"/>
    <w:rsid w:val="00B25417"/>
    <w:rsid w:val="00B26112"/>
    <w:rsid w:val="00B26E67"/>
    <w:rsid w:val="00B27CD5"/>
    <w:rsid w:val="00B30578"/>
    <w:rsid w:val="00B33828"/>
    <w:rsid w:val="00B33C60"/>
    <w:rsid w:val="00B378BC"/>
    <w:rsid w:val="00B40831"/>
    <w:rsid w:val="00B40F7F"/>
    <w:rsid w:val="00B416C8"/>
    <w:rsid w:val="00B41875"/>
    <w:rsid w:val="00B419B7"/>
    <w:rsid w:val="00B423CB"/>
    <w:rsid w:val="00B424AD"/>
    <w:rsid w:val="00B43142"/>
    <w:rsid w:val="00B454D2"/>
    <w:rsid w:val="00B47A11"/>
    <w:rsid w:val="00B50401"/>
    <w:rsid w:val="00B51913"/>
    <w:rsid w:val="00B55F24"/>
    <w:rsid w:val="00B560E6"/>
    <w:rsid w:val="00B56743"/>
    <w:rsid w:val="00B56B27"/>
    <w:rsid w:val="00B5748A"/>
    <w:rsid w:val="00B603BF"/>
    <w:rsid w:val="00B609A1"/>
    <w:rsid w:val="00B611E1"/>
    <w:rsid w:val="00B66D10"/>
    <w:rsid w:val="00B67ECD"/>
    <w:rsid w:val="00B7412E"/>
    <w:rsid w:val="00B8096A"/>
    <w:rsid w:val="00B83963"/>
    <w:rsid w:val="00B84ACE"/>
    <w:rsid w:val="00B85671"/>
    <w:rsid w:val="00B87659"/>
    <w:rsid w:val="00B94EE3"/>
    <w:rsid w:val="00B97C2E"/>
    <w:rsid w:val="00BA7D9C"/>
    <w:rsid w:val="00BB16F3"/>
    <w:rsid w:val="00BB33F2"/>
    <w:rsid w:val="00BB4580"/>
    <w:rsid w:val="00BB5917"/>
    <w:rsid w:val="00BC35AB"/>
    <w:rsid w:val="00BC7724"/>
    <w:rsid w:val="00BD084D"/>
    <w:rsid w:val="00BD3FAA"/>
    <w:rsid w:val="00BD52D9"/>
    <w:rsid w:val="00BD5CB2"/>
    <w:rsid w:val="00BD5EC5"/>
    <w:rsid w:val="00BE07E5"/>
    <w:rsid w:val="00BE1FFF"/>
    <w:rsid w:val="00BE2AF1"/>
    <w:rsid w:val="00BE70F5"/>
    <w:rsid w:val="00BF1206"/>
    <w:rsid w:val="00BF1E3D"/>
    <w:rsid w:val="00BF3ACB"/>
    <w:rsid w:val="00BF4485"/>
    <w:rsid w:val="00BF5A16"/>
    <w:rsid w:val="00C00001"/>
    <w:rsid w:val="00C02188"/>
    <w:rsid w:val="00C03574"/>
    <w:rsid w:val="00C0671E"/>
    <w:rsid w:val="00C06A9B"/>
    <w:rsid w:val="00C07B11"/>
    <w:rsid w:val="00C13A61"/>
    <w:rsid w:val="00C2186F"/>
    <w:rsid w:val="00C2779B"/>
    <w:rsid w:val="00C27F36"/>
    <w:rsid w:val="00C30607"/>
    <w:rsid w:val="00C3703C"/>
    <w:rsid w:val="00C406C5"/>
    <w:rsid w:val="00C4301F"/>
    <w:rsid w:val="00C46EE7"/>
    <w:rsid w:val="00C47B49"/>
    <w:rsid w:val="00C50BF8"/>
    <w:rsid w:val="00C51D2F"/>
    <w:rsid w:val="00C53292"/>
    <w:rsid w:val="00C54CEE"/>
    <w:rsid w:val="00C54E5B"/>
    <w:rsid w:val="00C56AA9"/>
    <w:rsid w:val="00C61B67"/>
    <w:rsid w:val="00C635B1"/>
    <w:rsid w:val="00C65AEA"/>
    <w:rsid w:val="00C67A2A"/>
    <w:rsid w:val="00C70AB5"/>
    <w:rsid w:val="00C70E6C"/>
    <w:rsid w:val="00C73493"/>
    <w:rsid w:val="00C73558"/>
    <w:rsid w:val="00C8092F"/>
    <w:rsid w:val="00C81F8A"/>
    <w:rsid w:val="00C829FA"/>
    <w:rsid w:val="00C83709"/>
    <w:rsid w:val="00C84BDF"/>
    <w:rsid w:val="00C92478"/>
    <w:rsid w:val="00C93A54"/>
    <w:rsid w:val="00C94272"/>
    <w:rsid w:val="00C95E23"/>
    <w:rsid w:val="00C9626E"/>
    <w:rsid w:val="00CA0CE5"/>
    <w:rsid w:val="00CA196D"/>
    <w:rsid w:val="00CA6F99"/>
    <w:rsid w:val="00CB340B"/>
    <w:rsid w:val="00CB6639"/>
    <w:rsid w:val="00CC0551"/>
    <w:rsid w:val="00CC1E64"/>
    <w:rsid w:val="00CC6CA0"/>
    <w:rsid w:val="00CD0136"/>
    <w:rsid w:val="00CD313E"/>
    <w:rsid w:val="00CD5C1D"/>
    <w:rsid w:val="00CE0EB7"/>
    <w:rsid w:val="00CE37EE"/>
    <w:rsid w:val="00CE3F61"/>
    <w:rsid w:val="00CE4CD9"/>
    <w:rsid w:val="00CE4F6D"/>
    <w:rsid w:val="00CE5D32"/>
    <w:rsid w:val="00CF0710"/>
    <w:rsid w:val="00CF07C5"/>
    <w:rsid w:val="00CF07F4"/>
    <w:rsid w:val="00CF44DF"/>
    <w:rsid w:val="00CF4E9A"/>
    <w:rsid w:val="00D00A5F"/>
    <w:rsid w:val="00D03A3D"/>
    <w:rsid w:val="00D03CB2"/>
    <w:rsid w:val="00D061D7"/>
    <w:rsid w:val="00D076DD"/>
    <w:rsid w:val="00D1363D"/>
    <w:rsid w:val="00D20F51"/>
    <w:rsid w:val="00D247F8"/>
    <w:rsid w:val="00D250E9"/>
    <w:rsid w:val="00D25437"/>
    <w:rsid w:val="00D25819"/>
    <w:rsid w:val="00D25CCA"/>
    <w:rsid w:val="00D26DCE"/>
    <w:rsid w:val="00D30AA2"/>
    <w:rsid w:val="00D32526"/>
    <w:rsid w:val="00D32AF7"/>
    <w:rsid w:val="00D33043"/>
    <w:rsid w:val="00D33FD0"/>
    <w:rsid w:val="00D35222"/>
    <w:rsid w:val="00D35305"/>
    <w:rsid w:val="00D37025"/>
    <w:rsid w:val="00D415A7"/>
    <w:rsid w:val="00D56953"/>
    <w:rsid w:val="00D606A1"/>
    <w:rsid w:val="00D62120"/>
    <w:rsid w:val="00D63A89"/>
    <w:rsid w:val="00D64D0D"/>
    <w:rsid w:val="00D64D80"/>
    <w:rsid w:val="00D6536E"/>
    <w:rsid w:val="00D669EA"/>
    <w:rsid w:val="00D66CBC"/>
    <w:rsid w:val="00D71B9D"/>
    <w:rsid w:val="00D71BBF"/>
    <w:rsid w:val="00D71F92"/>
    <w:rsid w:val="00D73321"/>
    <w:rsid w:val="00D76A55"/>
    <w:rsid w:val="00D77DA9"/>
    <w:rsid w:val="00D8061E"/>
    <w:rsid w:val="00D821A6"/>
    <w:rsid w:val="00D86E86"/>
    <w:rsid w:val="00D876FE"/>
    <w:rsid w:val="00D87A67"/>
    <w:rsid w:val="00D9112F"/>
    <w:rsid w:val="00D92A7E"/>
    <w:rsid w:val="00D93928"/>
    <w:rsid w:val="00D94B35"/>
    <w:rsid w:val="00DA3B4A"/>
    <w:rsid w:val="00DA50DD"/>
    <w:rsid w:val="00DA79C5"/>
    <w:rsid w:val="00DA7DB8"/>
    <w:rsid w:val="00DB0AF4"/>
    <w:rsid w:val="00DB14D0"/>
    <w:rsid w:val="00DB2993"/>
    <w:rsid w:val="00DB397D"/>
    <w:rsid w:val="00DB433C"/>
    <w:rsid w:val="00DB5476"/>
    <w:rsid w:val="00DB5FF9"/>
    <w:rsid w:val="00DB621D"/>
    <w:rsid w:val="00DC6F98"/>
    <w:rsid w:val="00DD13E7"/>
    <w:rsid w:val="00DD1400"/>
    <w:rsid w:val="00DD2D2F"/>
    <w:rsid w:val="00DD3E1B"/>
    <w:rsid w:val="00DD665D"/>
    <w:rsid w:val="00DD6ED4"/>
    <w:rsid w:val="00DE4995"/>
    <w:rsid w:val="00DE5574"/>
    <w:rsid w:val="00DE5FC8"/>
    <w:rsid w:val="00DE6CAC"/>
    <w:rsid w:val="00DF02E4"/>
    <w:rsid w:val="00DF12A1"/>
    <w:rsid w:val="00DF2A8B"/>
    <w:rsid w:val="00DF7912"/>
    <w:rsid w:val="00E056B2"/>
    <w:rsid w:val="00E11AC7"/>
    <w:rsid w:val="00E13035"/>
    <w:rsid w:val="00E13745"/>
    <w:rsid w:val="00E13F0D"/>
    <w:rsid w:val="00E15C36"/>
    <w:rsid w:val="00E23271"/>
    <w:rsid w:val="00E2448B"/>
    <w:rsid w:val="00E24BAF"/>
    <w:rsid w:val="00E30088"/>
    <w:rsid w:val="00E3198D"/>
    <w:rsid w:val="00E3371A"/>
    <w:rsid w:val="00E34258"/>
    <w:rsid w:val="00E377F9"/>
    <w:rsid w:val="00E401C7"/>
    <w:rsid w:val="00E41C9A"/>
    <w:rsid w:val="00E434B8"/>
    <w:rsid w:val="00E435C3"/>
    <w:rsid w:val="00E446B8"/>
    <w:rsid w:val="00E46CE4"/>
    <w:rsid w:val="00E46D54"/>
    <w:rsid w:val="00E5102F"/>
    <w:rsid w:val="00E51342"/>
    <w:rsid w:val="00E55ABA"/>
    <w:rsid w:val="00E563B8"/>
    <w:rsid w:val="00E65024"/>
    <w:rsid w:val="00E66317"/>
    <w:rsid w:val="00E77DC3"/>
    <w:rsid w:val="00E81D49"/>
    <w:rsid w:val="00E83ED2"/>
    <w:rsid w:val="00E84EC3"/>
    <w:rsid w:val="00E85347"/>
    <w:rsid w:val="00E8634C"/>
    <w:rsid w:val="00E86A27"/>
    <w:rsid w:val="00E879FB"/>
    <w:rsid w:val="00E9045E"/>
    <w:rsid w:val="00E91B39"/>
    <w:rsid w:val="00E92A4D"/>
    <w:rsid w:val="00EA0B2F"/>
    <w:rsid w:val="00EA12AC"/>
    <w:rsid w:val="00EA1959"/>
    <w:rsid w:val="00EA6ADC"/>
    <w:rsid w:val="00EB3843"/>
    <w:rsid w:val="00EB56DE"/>
    <w:rsid w:val="00EB5AED"/>
    <w:rsid w:val="00EB62B5"/>
    <w:rsid w:val="00EB76F6"/>
    <w:rsid w:val="00ED0EC8"/>
    <w:rsid w:val="00ED13CB"/>
    <w:rsid w:val="00ED6412"/>
    <w:rsid w:val="00ED683A"/>
    <w:rsid w:val="00ED710A"/>
    <w:rsid w:val="00ED7F7C"/>
    <w:rsid w:val="00EE0AA8"/>
    <w:rsid w:val="00EE27A3"/>
    <w:rsid w:val="00EE514E"/>
    <w:rsid w:val="00EE52BF"/>
    <w:rsid w:val="00EE643A"/>
    <w:rsid w:val="00EE68E9"/>
    <w:rsid w:val="00EE6A6E"/>
    <w:rsid w:val="00EE6D39"/>
    <w:rsid w:val="00EE78BB"/>
    <w:rsid w:val="00EF1F63"/>
    <w:rsid w:val="00EF2753"/>
    <w:rsid w:val="00EF3E3B"/>
    <w:rsid w:val="00EF5AA2"/>
    <w:rsid w:val="00EF7B9B"/>
    <w:rsid w:val="00F01C2B"/>
    <w:rsid w:val="00F01DDF"/>
    <w:rsid w:val="00F0770B"/>
    <w:rsid w:val="00F11A8C"/>
    <w:rsid w:val="00F127E5"/>
    <w:rsid w:val="00F12910"/>
    <w:rsid w:val="00F154AA"/>
    <w:rsid w:val="00F15EC4"/>
    <w:rsid w:val="00F16F5E"/>
    <w:rsid w:val="00F17489"/>
    <w:rsid w:val="00F201E7"/>
    <w:rsid w:val="00F203D7"/>
    <w:rsid w:val="00F21589"/>
    <w:rsid w:val="00F25FAB"/>
    <w:rsid w:val="00F26B4F"/>
    <w:rsid w:val="00F30B15"/>
    <w:rsid w:val="00F3338F"/>
    <w:rsid w:val="00F35220"/>
    <w:rsid w:val="00F3576F"/>
    <w:rsid w:val="00F36134"/>
    <w:rsid w:val="00F36946"/>
    <w:rsid w:val="00F36A7A"/>
    <w:rsid w:val="00F40E9F"/>
    <w:rsid w:val="00F43091"/>
    <w:rsid w:val="00F430C8"/>
    <w:rsid w:val="00F4381C"/>
    <w:rsid w:val="00F44176"/>
    <w:rsid w:val="00F47988"/>
    <w:rsid w:val="00F5142D"/>
    <w:rsid w:val="00F53E4C"/>
    <w:rsid w:val="00F54D43"/>
    <w:rsid w:val="00F55C87"/>
    <w:rsid w:val="00F561E6"/>
    <w:rsid w:val="00F56C01"/>
    <w:rsid w:val="00F5761F"/>
    <w:rsid w:val="00F62D7C"/>
    <w:rsid w:val="00F62D9F"/>
    <w:rsid w:val="00F63804"/>
    <w:rsid w:val="00F64BD3"/>
    <w:rsid w:val="00F67264"/>
    <w:rsid w:val="00F72A7B"/>
    <w:rsid w:val="00F75A3A"/>
    <w:rsid w:val="00F76898"/>
    <w:rsid w:val="00F769D4"/>
    <w:rsid w:val="00F80024"/>
    <w:rsid w:val="00F803B7"/>
    <w:rsid w:val="00F82BB4"/>
    <w:rsid w:val="00F8635C"/>
    <w:rsid w:val="00F870A4"/>
    <w:rsid w:val="00F875F8"/>
    <w:rsid w:val="00F90F2A"/>
    <w:rsid w:val="00F91C11"/>
    <w:rsid w:val="00F937EA"/>
    <w:rsid w:val="00FA1BB5"/>
    <w:rsid w:val="00FA2033"/>
    <w:rsid w:val="00FA23A9"/>
    <w:rsid w:val="00FB1B9C"/>
    <w:rsid w:val="00FB7376"/>
    <w:rsid w:val="00FB7F2E"/>
    <w:rsid w:val="00FC25F2"/>
    <w:rsid w:val="00FC6400"/>
    <w:rsid w:val="00FC6694"/>
    <w:rsid w:val="00FD074D"/>
    <w:rsid w:val="00FD23F9"/>
    <w:rsid w:val="00FD2852"/>
    <w:rsid w:val="00FD2AB7"/>
    <w:rsid w:val="00FD3FD0"/>
    <w:rsid w:val="00FD51FF"/>
    <w:rsid w:val="00FD5D3B"/>
    <w:rsid w:val="00FD68BE"/>
    <w:rsid w:val="00FD6DA6"/>
    <w:rsid w:val="00FE00BC"/>
    <w:rsid w:val="00FE0A6D"/>
    <w:rsid w:val="00FF2B80"/>
    <w:rsid w:val="00FF4552"/>
    <w:rsid w:val="00FF6B19"/>
    <w:rsid w:val="01C54025"/>
    <w:rsid w:val="04BC276F"/>
    <w:rsid w:val="04FA68C4"/>
    <w:rsid w:val="08A87228"/>
    <w:rsid w:val="08DB07BA"/>
    <w:rsid w:val="0A486439"/>
    <w:rsid w:val="0AB15C77"/>
    <w:rsid w:val="0DAB146A"/>
    <w:rsid w:val="11CC3396"/>
    <w:rsid w:val="14FC4C1A"/>
    <w:rsid w:val="151709D8"/>
    <w:rsid w:val="1DB224B5"/>
    <w:rsid w:val="20F74E16"/>
    <w:rsid w:val="225673D8"/>
    <w:rsid w:val="231132FF"/>
    <w:rsid w:val="257F6C45"/>
    <w:rsid w:val="27B35DAA"/>
    <w:rsid w:val="2A0140CD"/>
    <w:rsid w:val="2E0F053C"/>
    <w:rsid w:val="2EDB598B"/>
    <w:rsid w:val="31092C81"/>
    <w:rsid w:val="343E1531"/>
    <w:rsid w:val="3B6E0271"/>
    <w:rsid w:val="3F516B05"/>
    <w:rsid w:val="46721173"/>
    <w:rsid w:val="46D071CD"/>
    <w:rsid w:val="52CC0F8D"/>
    <w:rsid w:val="547A765A"/>
    <w:rsid w:val="5932411B"/>
    <w:rsid w:val="597279A0"/>
    <w:rsid w:val="5A690D4F"/>
    <w:rsid w:val="5B0F1E68"/>
    <w:rsid w:val="5BEF3883"/>
    <w:rsid w:val="5DA54794"/>
    <w:rsid w:val="69D43E0D"/>
    <w:rsid w:val="6AD711AC"/>
    <w:rsid w:val="6CF0605D"/>
    <w:rsid w:val="719D4CB8"/>
    <w:rsid w:val="734D525A"/>
    <w:rsid w:val="735317AF"/>
    <w:rsid w:val="7CFB0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E61C60"/>
  <w15:chartTrackingRefBased/>
  <w15:docId w15:val="{E5D2AE62-75DD-467C-962D-7BCE2875A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6" w:semiHidden="1"/>
    <w:lsdException w:name="toc 7" w:semiHidden="1"/>
    <w:lsdException w:name="header" w:uiPriority="99"/>
    <w:lsdException w:name="caption" w:semiHidden="1" w:unhideWhenUsed="1" w:qFormat="1"/>
    <w:lsdException w:name="Title" w:qFormat="1"/>
    <w:lsdException w:name="Default Paragraph Font" w:semiHidden="1"/>
    <w:lsdException w:name="Body Tex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D1C52"/>
    <w:pPr>
      <w:tabs>
        <w:tab w:val="left" w:pos="377"/>
      </w:tabs>
      <w:spacing w:line="300" w:lineRule="auto"/>
      <w:jc w:val="both"/>
    </w:pPr>
    <w:rPr>
      <w:sz w:val="24"/>
      <w:szCs w:val="24"/>
    </w:rPr>
  </w:style>
  <w:style w:type="paragraph" w:styleId="1">
    <w:name w:val="heading 1"/>
    <w:basedOn w:val="a"/>
    <w:next w:val="a"/>
    <w:qFormat/>
    <w:pPr>
      <w:keepNext/>
      <w:keepLines/>
      <w:spacing w:after="220" w:line="360" w:lineRule="auto"/>
      <w:outlineLvl w:val="0"/>
    </w:pPr>
    <w:rPr>
      <w:rFonts w:ascii="黑体" w:eastAsia="黑体"/>
      <w:bCs/>
      <w:kern w:val="44"/>
      <w:sz w:val="30"/>
      <w:szCs w:val="30"/>
    </w:rPr>
  </w:style>
  <w:style w:type="paragraph" w:styleId="2">
    <w:name w:val="heading 2"/>
    <w:basedOn w:val="a"/>
    <w:next w:val="a"/>
    <w:qFormat/>
    <w:pPr>
      <w:keepNext/>
      <w:keepLines/>
      <w:spacing w:beforeLines="50" w:before="50" w:line="360" w:lineRule="auto"/>
      <w:outlineLvl w:val="1"/>
    </w:pPr>
    <w:rPr>
      <w:rFonts w:ascii="黑体" w:eastAsia="黑体"/>
      <w:bCs/>
      <w:sz w:val="28"/>
      <w:szCs w:val="28"/>
    </w:rPr>
  </w:style>
  <w:style w:type="paragraph" w:styleId="3">
    <w:name w:val="heading 3"/>
    <w:basedOn w:val="a"/>
    <w:next w:val="a"/>
    <w:qFormat/>
    <w:pPr>
      <w:keepNext/>
      <w:keepLines/>
      <w:spacing w:beforeLines="50" w:before="50" w:line="360" w:lineRule="auto"/>
      <w:outlineLvl w:val="2"/>
    </w:pPr>
    <w:rPr>
      <w:rFonts w:ascii="黑体" w:eastAsia="黑体"/>
      <w:bCs/>
      <w:szCs w:val="32"/>
    </w:rPr>
  </w:style>
  <w:style w:type="paragraph" w:styleId="4">
    <w:name w:val="heading 4"/>
    <w:basedOn w:val="a"/>
    <w:next w:val="a"/>
    <w:qFormat/>
    <w:pPr>
      <w:keepNext/>
      <w:keepLines/>
      <w:spacing w:before="240" w:after="240" w:line="360" w:lineRule="auto"/>
      <w:outlineLvl w:val="3"/>
    </w:pPr>
    <w:rPr>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widowControl w:val="0"/>
      <w:tabs>
        <w:tab w:val="clear" w:pos="377"/>
      </w:tabs>
      <w:spacing w:line="240" w:lineRule="auto"/>
      <w:ind w:leftChars="1200" w:left="2520"/>
    </w:pPr>
    <w:rPr>
      <w:kern w:val="2"/>
      <w:sz w:val="21"/>
    </w:rPr>
  </w:style>
  <w:style w:type="paragraph" w:styleId="a3">
    <w:name w:val="Body Text"/>
    <w:basedOn w:val="a"/>
    <w:semiHidden/>
    <w:qFormat/>
    <w:rPr>
      <w:rFonts w:ascii="微软雅黑" w:eastAsia="微软雅黑" w:hAnsi="微软雅黑" w:cs="微软雅黑"/>
      <w:sz w:val="17"/>
      <w:szCs w:val="17"/>
      <w:lang w:eastAsia="en-US"/>
    </w:rPr>
  </w:style>
  <w:style w:type="paragraph" w:styleId="TOC3">
    <w:name w:val="toc 3"/>
    <w:basedOn w:val="a"/>
    <w:next w:val="a"/>
    <w:uiPriority w:val="39"/>
    <w:pPr>
      <w:tabs>
        <w:tab w:val="clear" w:pos="377"/>
      </w:tabs>
      <w:ind w:leftChars="400" w:left="840"/>
    </w:pPr>
  </w:style>
  <w:style w:type="paragraph" w:styleId="a4">
    <w:name w:val="Balloon Text"/>
    <w:basedOn w:val="a"/>
    <w:semiHidden/>
    <w:rPr>
      <w:sz w:val="18"/>
      <w:szCs w:val="18"/>
    </w:rPr>
  </w:style>
  <w:style w:type="paragraph" w:styleId="a5">
    <w:name w:val="footer"/>
    <w:basedOn w:val="a"/>
    <w:pPr>
      <w:tabs>
        <w:tab w:val="clear" w:pos="377"/>
        <w:tab w:val="center" w:pos="4153"/>
        <w:tab w:val="right" w:pos="8306"/>
      </w:tabs>
      <w:spacing w:before="600" w:line="180" w:lineRule="atLeast"/>
      <w:jc w:val="left"/>
    </w:pPr>
    <w:rPr>
      <w:sz w:val="18"/>
      <w:szCs w:val="18"/>
    </w:rPr>
  </w:style>
  <w:style w:type="paragraph" w:styleId="a6">
    <w:name w:val="header"/>
    <w:basedOn w:val="a"/>
    <w:link w:val="a7"/>
    <w:uiPriority w:val="99"/>
    <w:pPr>
      <w:keepLines/>
      <w:pBdr>
        <w:bottom w:val="single" w:sz="6" w:space="1" w:color="auto"/>
      </w:pBdr>
      <w:tabs>
        <w:tab w:val="clear" w:pos="377"/>
        <w:tab w:val="center" w:pos="4153"/>
        <w:tab w:val="right" w:pos="8306"/>
      </w:tabs>
      <w:snapToGrid w:val="0"/>
      <w:spacing w:after="600" w:line="180" w:lineRule="atLeast"/>
      <w:jc w:val="center"/>
    </w:pPr>
    <w:rPr>
      <w:spacing w:val="-5"/>
      <w:sz w:val="21"/>
      <w:szCs w:val="21"/>
    </w:rPr>
  </w:style>
  <w:style w:type="character" w:customStyle="1" w:styleId="a7">
    <w:name w:val="页眉 字符"/>
    <w:link w:val="a6"/>
    <w:uiPriority w:val="99"/>
    <w:rPr>
      <w:spacing w:val="-5"/>
      <w:sz w:val="21"/>
      <w:szCs w:val="21"/>
    </w:rPr>
  </w:style>
  <w:style w:type="paragraph" w:styleId="TOC1">
    <w:name w:val="toc 1"/>
    <w:basedOn w:val="a"/>
    <w:next w:val="a"/>
    <w:uiPriority w:val="39"/>
    <w:pPr>
      <w:tabs>
        <w:tab w:val="clear" w:pos="377"/>
      </w:tabs>
    </w:pPr>
  </w:style>
  <w:style w:type="paragraph" w:styleId="TOC6">
    <w:name w:val="toc 6"/>
    <w:basedOn w:val="a"/>
    <w:next w:val="a"/>
    <w:semiHidden/>
    <w:pPr>
      <w:widowControl w:val="0"/>
      <w:tabs>
        <w:tab w:val="clear" w:pos="377"/>
      </w:tabs>
      <w:spacing w:line="240" w:lineRule="auto"/>
      <w:ind w:leftChars="1000" w:left="2100"/>
    </w:pPr>
    <w:rPr>
      <w:kern w:val="2"/>
      <w:sz w:val="21"/>
    </w:rPr>
  </w:style>
  <w:style w:type="paragraph" w:styleId="TOC2">
    <w:name w:val="toc 2"/>
    <w:basedOn w:val="a"/>
    <w:next w:val="a"/>
    <w:uiPriority w:val="39"/>
    <w:pPr>
      <w:tabs>
        <w:tab w:val="clear" w:pos="377"/>
      </w:tabs>
      <w:ind w:leftChars="200" w:left="420"/>
    </w:pPr>
  </w:style>
  <w:style w:type="table" w:styleId="a8">
    <w:name w:val="Table Grid"/>
    <w:basedOn w:val="a1"/>
    <w:pPr>
      <w:widowControl w:val="0"/>
      <w:spacing w:line="312"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style>
  <w:style w:type="character" w:styleId="aa">
    <w:name w:val="Hyperlink"/>
    <w:uiPriority w:val="99"/>
    <w:rPr>
      <w:color w:val="0000FF"/>
      <w:u w:val="single"/>
    </w:rPr>
  </w:style>
  <w:style w:type="character" w:customStyle="1" w:styleId="Char">
    <w:name w:val="关键词题头 Char"/>
    <w:rPr>
      <w:rFonts w:ascii="黑体" w:eastAsia="黑体"/>
      <w:sz w:val="24"/>
      <w:szCs w:val="24"/>
      <w:lang w:bidi="en-US"/>
    </w:rPr>
  </w:style>
  <w:style w:type="character" w:customStyle="1" w:styleId="Char0">
    <w:name w:val="图名中文 Char"/>
    <w:link w:val="ab"/>
    <w:rPr>
      <w:rFonts w:ascii="宋体" w:eastAsia="宋体" w:hAnsi="宋体"/>
      <w:sz w:val="21"/>
      <w:szCs w:val="21"/>
      <w:lang w:val="en-US" w:eastAsia="en-US" w:bidi="en-US"/>
    </w:rPr>
  </w:style>
  <w:style w:type="paragraph" w:customStyle="1" w:styleId="ab">
    <w:name w:val="图名中文"/>
    <w:basedOn w:val="a"/>
    <w:link w:val="Char0"/>
    <w:qFormat/>
    <w:pPr>
      <w:tabs>
        <w:tab w:val="clear" w:pos="377"/>
      </w:tabs>
      <w:snapToGrid w:val="0"/>
      <w:ind w:firstLineChars="200" w:firstLine="480"/>
      <w:jc w:val="center"/>
    </w:pPr>
    <w:rPr>
      <w:rFonts w:ascii="宋体" w:hAnsi="宋体"/>
      <w:sz w:val="21"/>
      <w:szCs w:val="21"/>
      <w:lang w:eastAsia="en-US" w:bidi="en-US"/>
    </w:rPr>
  </w:style>
  <w:style w:type="character" w:customStyle="1" w:styleId="Char1">
    <w:name w:val="英文关键词 Char"/>
    <w:rPr>
      <w:rFonts w:ascii="Calibri" w:eastAsia="宋体" w:hAnsi="Calibri"/>
      <w:sz w:val="24"/>
      <w:szCs w:val="24"/>
      <w:lang w:eastAsia="en-US" w:bidi="en-US"/>
    </w:rPr>
  </w:style>
  <w:style w:type="character" w:customStyle="1" w:styleId="Char2">
    <w:name w:val="参考文献正文 Char"/>
    <w:link w:val="ac"/>
    <w:rsid w:val="00EF1F63"/>
    <w:rPr>
      <w:rFonts w:ascii="宋体" w:hAnsi="宋体"/>
      <w:sz w:val="21"/>
      <w:szCs w:val="21"/>
      <w:lang w:bidi="en-US"/>
    </w:rPr>
  </w:style>
  <w:style w:type="paragraph" w:customStyle="1" w:styleId="ac">
    <w:name w:val="参考文献正文"/>
    <w:basedOn w:val="a"/>
    <w:link w:val="Char2"/>
    <w:qFormat/>
    <w:rsid w:val="00EF1F63"/>
    <w:pPr>
      <w:tabs>
        <w:tab w:val="clear" w:pos="377"/>
      </w:tabs>
      <w:snapToGrid w:val="0"/>
      <w:ind w:firstLineChars="200" w:firstLine="480"/>
      <w:jc w:val="left"/>
    </w:pPr>
    <w:rPr>
      <w:rFonts w:ascii="宋体" w:hAnsi="宋体"/>
      <w:sz w:val="21"/>
      <w:szCs w:val="21"/>
      <w:lang w:bidi="en-US"/>
    </w:rPr>
  </w:style>
  <w:style w:type="character" w:customStyle="1" w:styleId="Char3">
    <w:name w:val="关键词 Char"/>
    <w:rPr>
      <w:rFonts w:ascii="仿宋_GB2312" w:eastAsia="仿宋_GB2312"/>
      <w:sz w:val="24"/>
      <w:szCs w:val="24"/>
      <w:lang w:bidi="en-US"/>
    </w:rPr>
  </w:style>
  <w:style w:type="character" w:customStyle="1" w:styleId="1Char">
    <w:name w:val="正文1 Char"/>
    <w:link w:val="10"/>
    <w:rPr>
      <w:rFonts w:eastAsia="宋体"/>
      <w:sz w:val="24"/>
      <w:lang w:val="en-US" w:eastAsia="en-US" w:bidi="en-US"/>
    </w:rPr>
  </w:style>
  <w:style w:type="paragraph" w:customStyle="1" w:styleId="10">
    <w:name w:val="正文1"/>
    <w:basedOn w:val="a"/>
    <w:link w:val="1Char"/>
    <w:pPr>
      <w:tabs>
        <w:tab w:val="clear" w:pos="377"/>
      </w:tabs>
      <w:snapToGrid w:val="0"/>
      <w:ind w:firstLineChars="200" w:firstLine="480"/>
      <w:jc w:val="left"/>
    </w:pPr>
    <w:rPr>
      <w:szCs w:val="20"/>
      <w:lang w:eastAsia="en-US" w:bidi="en-US"/>
    </w:rPr>
  </w:style>
  <w:style w:type="character" w:customStyle="1" w:styleId="Char4">
    <w:name w:val="图名英文 Char"/>
    <w:link w:val="ad"/>
    <w:rPr>
      <w:rFonts w:eastAsia="宋体"/>
      <w:sz w:val="21"/>
      <w:szCs w:val="21"/>
      <w:lang w:val="en-US" w:eastAsia="en-US" w:bidi="en-US"/>
    </w:rPr>
  </w:style>
  <w:style w:type="paragraph" w:customStyle="1" w:styleId="ad">
    <w:name w:val="图名英文"/>
    <w:basedOn w:val="a"/>
    <w:link w:val="Char4"/>
    <w:qFormat/>
    <w:pPr>
      <w:tabs>
        <w:tab w:val="clear" w:pos="377"/>
      </w:tabs>
      <w:snapToGrid w:val="0"/>
      <w:ind w:firstLineChars="200" w:firstLine="480"/>
      <w:jc w:val="center"/>
    </w:pPr>
    <w:rPr>
      <w:sz w:val="21"/>
      <w:szCs w:val="21"/>
      <w:lang w:eastAsia="en-US" w:bidi="en-US"/>
    </w:rPr>
  </w:style>
  <w:style w:type="paragraph" w:customStyle="1" w:styleId="11">
    <w:name w:val="样式 标题 1 + 段后: 1 行"/>
    <w:basedOn w:val="1"/>
    <w:pPr>
      <w:keepLines w:val="0"/>
      <w:tabs>
        <w:tab w:val="clear" w:pos="377"/>
      </w:tabs>
      <w:snapToGrid w:val="0"/>
      <w:spacing w:afterLines="100" w:after="240"/>
      <w:jc w:val="left"/>
    </w:pPr>
    <w:rPr>
      <w:rFonts w:ascii="Cambria" w:hAnsi="Cambria" w:cs="宋体"/>
      <w:bCs w:val="0"/>
      <w:kern w:val="32"/>
      <w:szCs w:val="20"/>
      <w:lang w:bidi="en-US"/>
    </w:rPr>
  </w:style>
  <w:style w:type="paragraph" w:customStyle="1" w:styleId="12">
    <w:name w:val="样式 参考文献标题 + 段后: 1 行"/>
    <w:basedOn w:val="a"/>
    <w:pPr>
      <w:keepNext/>
      <w:tabs>
        <w:tab w:val="clear" w:pos="377"/>
      </w:tabs>
      <w:snapToGrid w:val="0"/>
      <w:spacing w:afterLines="100" w:after="240" w:line="360" w:lineRule="auto"/>
      <w:jc w:val="center"/>
      <w:outlineLvl w:val="0"/>
    </w:pPr>
    <w:rPr>
      <w:rFonts w:ascii="Cambria" w:eastAsia="黑体" w:hAnsi="Cambria" w:cs="宋体"/>
      <w:kern w:val="32"/>
      <w:sz w:val="30"/>
      <w:szCs w:val="20"/>
      <w:lang w:bidi="en-US"/>
    </w:rPr>
  </w:style>
  <w:style w:type="paragraph" w:styleId="ae">
    <w:name w:val="Title"/>
    <w:basedOn w:val="a"/>
    <w:next w:val="a"/>
    <w:link w:val="af"/>
    <w:qFormat/>
    <w:rsid w:val="00812C13"/>
    <w:pPr>
      <w:spacing w:before="240" w:after="60"/>
      <w:jc w:val="center"/>
      <w:outlineLvl w:val="0"/>
    </w:pPr>
    <w:rPr>
      <w:rFonts w:asciiTheme="majorHAnsi" w:eastAsiaTheme="majorEastAsia" w:hAnsiTheme="majorHAnsi" w:cstheme="majorBidi"/>
      <w:b/>
      <w:bCs/>
      <w:sz w:val="32"/>
      <w:szCs w:val="32"/>
    </w:rPr>
  </w:style>
  <w:style w:type="character" w:customStyle="1" w:styleId="af">
    <w:name w:val="标题 字符"/>
    <w:basedOn w:val="a0"/>
    <w:link w:val="ae"/>
    <w:rsid w:val="00812C13"/>
    <w:rPr>
      <w:rFonts w:asciiTheme="majorHAnsi" w:eastAsiaTheme="majorEastAsia" w:hAnsiTheme="majorHAnsi" w:cstheme="majorBidi"/>
      <w:b/>
      <w:bCs/>
      <w:sz w:val="32"/>
      <w:szCs w:val="32"/>
    </w:rPr>
  </w:style>
  <w:style w:type="character" w:styleId="af0">
    <w:name w:val="Unresolved Mention"/>
    <w:basedOn w:val="a0"/>
    <w:uiPriority w:val="99"/>
    <w:semiHidden/>
    <w:unhideWhenUsed/>
    <w:rsid w:val="00C65AEA"/>
    <w:rPr>
      <w:color w:val="605E5C"/>
      <w:shd w:val="clear" w:color="auto" w:fill="E1DFDD"/>
    </w:rPr>
  </w:style>
  <w:style w:type="character" w:styleId="af1">
    <w:name w:val="Placeholder Text"/>
    <w:basedOn w:val="a0"/>
    <w:uiPriority w:val="99"/>
    <w:unhideWhenUsed/>
    <w:rsid w:val="004B70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7.jpeg"/><Relationship Id="rId32" Type="http://schemas.openxmlformats.org/officeDocument/2006/relationships/image" Target="media/image15.png"/><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eader" Target="header8.xml"/><Relationship Id="rId10" Type="http://schemas.openxmlformats.org/officeDocument/2006/relationships/header" Target="header3.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eader" Target="header7.xml"/><Relationship Id="rId8" Type="http://schemas.openxmlformats.org/officeDocument/2006/relationships/header" Target="head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Administrator\&#26700;&#38754;\&#22823;&#36830;&#29702;&#24037;&#22823;&#23398;&#23398;&#22763;&#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520E4-B71A-4C55-8BA3-59C56BAB5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大连理工大学学士学位论文模板.dot</Template>
  <TotalTime>2036</TotalTime>
  <Pages>52</Pages>
  <Words>28784</Words>
  <Characters>34866</Characters>
  <Application>Microsoft Office Word</Application>
  <DocSecurity>0</DocSecurity>
  <Lines>1179</Lines>
  <Paragraphs>414</Paragraphs>
  <ScaleCrop>false</ScaleCrop>
  <Company/>
  <LinksUpToDate>false</LinksUpToDate>
  <CharactersWithSpaces>36247</CharactersWithSpaces>
  <SharedDoc>false</SharedDoc>
  <HLinks>
    <vt:vector size="378" baseType="variant">
      <vt:variant>
        <vt:i4>1900601</vt:i4>
      </vt:variant>
      <vt:variant>
        <vt:i4>374</vt:i4>
      </vt:variant>
      <vt:variant>
        <vt:i4>0</vt:i4>
      </vt:variant>
      <vt:variant>
        <vt:i4>5</vt:i4>
      </vt:variant>
      <vt:variant>
        <vt:lpwstr/>
      </vt:variant>
      <vt:variant>
        <vt:lpwstr>_Toc226982536</vt:lpwstr>
      </vt:variant>
      <vt:variant>
        <vt:i4>1900601</vt:i4>
      </vt:variant>
      <vt:variant>
        <vt:i4>368</vt:i4>
      </vt:variant>
      <vt:variant>
        <vt:i4>0</vt:i4>
      </vt:variant>
      <vt:variant>
        <vt:i4>5</vt:i4>
      </vt:variant>
      <vt:variant>
        <vt:lpwstr/>
      </vt:variant>
      <vt:variant>
        <vt:lpwstr>_Toc226982535</vt:lpwstr>
      </vt:variant>
      <vt:variant>
        <vt:i4>1900601</vt:i4>
      </vt:variant>
      <vt:variant>
        <vt:i4>362</vt:i4>
      </vt:variant>
      <vt:variant>
        <vt:i4>0</vt:i4>
      </vt:variant>
      <vt:variant>
        <vt:i4>5</vt:i4>
      </vt:variant>
      <vt:variant>
        <vt:lpwstr/>
      </vt:variant>
      <vt:variant>
        <vt:lpwstr>_Toc226982534</vt:lpwstr>
      </vt:variant>
      <vt:variant>
        <vt:i4>1900601</vt:i4>
      </vt:variant>
      <vt:variant>
        <vt:i4>356</vt:i4>
      </vt:variant>
      <vt:variant>
        <vt:i4>0</vt:i4>
      </vt:variant>
      <vt:variant>
        <vt:i4>5</vt:i4>
      </vt:variant>
      <vt:variant>
        <vt:lpwstr/>
      </vt:variant>
      <vt:variant>
        <vt:lpwstr>_Toc226982533</vt:lpwstr>
      </vt:variant>
      <vt:variant>
        <vt:i4>1900601</vt:i4>
      </vt:variant>
      <vt:variant>
        <vt:i4>350</vt:i4>
      </vt:variant>
      <vt:variant>
        <vt:i4>0</vt:i4>
      </vt:variant>
      <vt:variant>
        <vt:i4>5</vt:i4>
      </vt:variant>
      <vt:variant>
        <vt:lpwstr/>
      </vt:variant>
      <vt:variant>
        <vt:lpwstr>_Toc226982532</vt:lpwstr>
      </vt:variant>
      <vt:variant>
        <vt:i4>1900601</vt:i4>
      </vt:variant>
      <vt:variant>
        <vt:i4>344</vt:i4>
      </vt:variant>
      <vt:variant>
        <vt:i4>0</vt:i4>
      </vt:variant>
      <vt:variant>
        <vt:i4>5</vt:i4>
      </vt:variant>
      <vt:variant>
        <vt:lpwstr/>
      </vt:variant>
      <vt:variant>
        <vt:lpwstr>_Toc226982531</vt:lpwstr>
      </vt:variant>
      <vt:variant>
        <vt:i4>1900601</vt:i4>
      </vt:variant>
      <vt:variant>
        <vt:i4>338</vt:i4>
      </vt:variant>
      <vt:variant>
        <vt:i4>0</vt:i4>
      </vt:variant>
      <vt:variant>
        <vt:i4>5</vt:i4>
      </vt:variant>
      <vt:variant>
        <vt:lpwstr/>
      </vt:variant>
      <vt:variant>
        <vt:lpwstr>_Toc226982530</vt:lpwstr>
      </vt:variant>
      <vt:variant>
        <vt:i4>1835065</vt:i4>
      </vt:variant>
      <vt:variant>
        <vt:i4>332</vt:i4>
      </vt:variant>
      <vt:variant>
        <vt:i4>0</vt:i4>
      </vt:variant>
      <vt:variant>
        <vt:i4>5</vt:i4>
      </vt:variant>
      <vt:variant>
        <vt:lpwstr/>
      </vt:variant>
      <vt:variant>
        <vt:lpwstr>_Toc226982529</vt:lpwstr>
      </vt:variant>
      <vt:variant>
        <vt:i4>1835065</vt:i4>
      </vt:variant>
      <vt:variant>
        <vt:i4>326</vt:i4>
      </vt:variant>
      <vt:variant>
        <vt:i4>0</vt:i4>
      </vt:variant>
      <vt:variant>
        <vt:i4>5</vt:i4>
      </vt:variant>
      <vt:variant>
        <vt:lpwstr/>
      </vt:variant>
      <vt:variant>
        <vt:lpwstr>_Toc226982528</vt:lpwstr>
      </vt:variant>
      <vt:variant>
        <vt:i4>1835065</vt:i4>
      </vt:variant>
      <vt:variant>
        <vt:i4>320</vt:i4>
      </vt:variant>
      <vt:variant>
        <vt:i4>0</vt:i4>
      </vt:variant>
      <vt:variant>
        <vt:i4>5</vt:i4>
      </vt:variant>
      <vt:variant>
        <vt:lpwstr/>
      </vt:variant>
      <vt:variant>
        <vt:lpwstr>_Toc226982527</vt:lpwstr>
      </vt:variant>
      <vt:variant>
        <vt:i4>1835065</vt:i4>
      </vt:variant>
      <vt:variant>
        <vt:i4>314</vt:i4>
      </vt:variant>
      <vt:variant>
        <vt:i4>0</vt:i4>
      </vt:variant>
      <vt:variant>
        <vt:i4>5</vt:i4>
      </vt:variant>
      <vt:variant>
        <vt:lpwstr/>
      </vt:variant>
      <vt:variant>
        <vt:lpwstr>_Toc226982526</vt:lpwstr>
      </vt:variant>
      <vt:variant>
        <vt:i4>1835065</vt:i4>
      </vt:variant>
      <vt:variant>
        <vt:i4>308</vt:i4>
      </vt:variant>
      <vt:variant>
        <vt:i4>0</vt:i4>
      </vt:variant>
      <vt:variant>
        <vt:i4>5</vt:i4>
      </vt:variant>
      <vt:variant>
        <vt:lpwstr/>
      </vt:variant>
      <vt:variant>
        <vt:lpwstr>_Toc226982525</vt:lpwstr>
      </vt:variant>
      <vt:variant>
        <vt:i4>1835065</vt:i4>
      </vt:variant>
      <vt:variant>
        <vt:i4>302</vt:i4>
      </vt:variant>
      <vt:variant>
        <vt:i4>0</vt:i4>
      </vt:variant>
      <vt:variant>
        <vt:i4>5</vt:i4>
      </vt:variant>
      <vt:variant>
        <vt:lpwstr/>
      </vt:variant>
      <vt:variant>
        <vt:lpwstr>_Toc226982524</vt:lpwstr>
      </vt:variant>
      <vt:variant>
        <vt:i4>1835065</vt:i4>
      </vt:variant>
      <vt:variant>
        <vt:i4>296</vt:i4>
      </vt:variant>
      <vt:variant>
        <vt:i4>0</vt:i4>
      </vt:variant>
      <vt:variant>
        <vt:i4>5</vt:i4>
      </vt:variant>
      <vt:variant>
        <vt:lpwstr/>
      </vt:variant>
      <vt:variant>
        <vt:lpwstr>_Toc226982523</vt:lpwstr>
      </vt:variant>
      <vt:variant>
        <vt:i4>1835065</vt:i4>
      </vt:variant>
      <vt:variant>
        <vt:i4>290</vt:i4>
      </vt:variant>
      <vt:variant>
        <vt:i4>0</vt:i4>
      </vt:variant>
      <vt:variant>
        <vt:i4>5</vt:i4>
      </vt:variant>
      <vt:variant>
        <vt:lpwstr/>
      </vt:variant>
      <vt:variant>
        <vt:lpwstr>_Toc226982522</vt:lpwstr>
      </vt:variant>
      <vt:variant>
        <vt:i4>1835065</vt:i4>
      </vt:variant>
      <vt:variant>
        <vt:i4>284</vt:i4>
      </vt:variant>
      <vt:variant>
        <vt:i4>0</vt:i4>
      </vt:variant>
      <vt:variant>
        <vt:i4>5</vt:i4>
      </vt:variant>
      <vt:variant>
        <vt:lpwstr/>
      </vt:variant>
      <vt:variant>
        <vt:lpwstr>_Toc226982521</vt:lpwstr>
      </vt:variant>
      <vt:variant>
        <vt:i4>1835065</vt:i4>
      </vt:variant>
      <vt:variant>
        <vt:i4>278</vt:i4>
      </vt:variant>
      <vt:variant>
        <vt:i4>0</vt:i4>
      </vt:variant>
      <vt:variant>
        <vt:i4>5</vt:i4>
      </vt:variant>
      <vt:variant>
        <vt:lpwstr/>
      </vt:variant>
      <vt:variant>
        <vt:lpwstr>_Toc226982520</vt:lpwstr>
      </vt:variant>
      <vt:variant>
        <vt:i4>2031673</vt:i4>
      </vt:variant>
      <vt:variant>
        <vt:i4>272</vt:i4>
      </vt:variant>
      <vt:variant>
        <vt:i4>0</vt:i4>
      </vt:variant>
      <vt:variant>
        <vt:i4>5</vt:i4>
      </vt:variant>
      <vt:variant>
        <vt:lpwstr/>
      </vt:variant>
      <vt:variant>
        <vt:lpwstr>_Toc226982519</vt:lpwstr>
      </vt:variant>
      <vt:variant>
        <vt:i4>2031673</vt:i4>
      </vt:variant>
      <vt:variant>
        <vt:i4>266</vt:i4>
      </vt:variant>
      <vt:variant>
        <vt:i4>0</vt:i4>
      </vt:variant>
      <vt:variant>
        <vt:i4>5</vt:i4>
      </vt:variant>
      <vt:variant>
        <vt:lpwstr/>
      </vt:variant>
      <vt:variant>
        <vt:lpwstr>_Toc226982518</vt:lpwstr>
      </vt:variant>
      <vt:variant>
        <vt:i4>2031673</vt:i4>
      </vt:variant>
      <vt:variant>
        <vt:i4>260</vt:i4>
      </vt:variant>
      <vt:variant>
        <vt:i4>0</vt:i4>
      </vt:variant>
      <vt:variant>
        <vt:i4>5</vt:i4>
      </vt:variant>
      <vt:variant>
        <vt:lpwstr/>
      </vt:variant>
      <vt:variant>
        <vt:lpwstr>_Toc226982517</vt:lpwstr>
      </vt:variant>
      <vt:variant>
        <vt:i4>2031673</vt:i4>
      </vt:variant>
      <vt:variant>
        <vt:i4>254</vt:i4>
      </vt:variant>
      <vt:variant>
        <vt:i4>0</vt:i4>
      </vt:variant>
      <vt:variant>
        <vt:i4>5</vt:i4>
      </vt:variant>
      <vt:variant>
        <vt:lpwstr/>
      </vt:variant>
      <vt:variant>
        <vt:lpwstr>_Toc226982516</vt:lpwstr>
      </vt:variant>
      <vt:variant>
        <vt:i4>2031673</vt:i4>
      </vt:variant>
      <vt:variant>
        <vt:i4>248</vt:i4>
      </vt:variant>
      <vt:variant>
        <vt:i4>0</vt:i4>
      </vt:variant>
      <vt:variant>
        <vt:i4>5</vt:i4>
      </vt:variant>
      <vt:variant>
        <vt:lpwstr/>
      </vt:variant>
      <vt:variant>
        <vt:lpwstr>_Toc226982515</vt:lpwstr>
      </vt:variant>
      <vt:variant>
        <vt:i4>2031673</vt:i4>
      </vt:variant>
      <vt:variant>
        <vt:i4>242</vt:i4>
      </vt:variant>
      <vt:variant>
        <vt:i4>0</vt:i4>
      </vt:variant>
      <vt:variant>
        <vt:i4>5</vt:i4>
      </vt:variant>
      <vt:variant>
        <vt:lpwstr/>
      </vt:variant>
      <vt:variant>
        <vt:lpwstr>_Toc226982514</vt:lpwstr>
      </vt:variant>
      <vt:variant>
        <vt:i4>2031673</vt:i4>
      </vt:variant>
      <vt:variant>
        <vt:i4>236</vt:i4>
      </vt:variant>
      <vt:variant>
        <vt:i4>0</vt:i4>
      </vt:variant>
      <vt:variant>
        <vt:i4>5</vt:i4>
      </vt:variant>
      <vt:variant>
        <vt:lpwstr/>
      </vt:variant>
      <vt:variant>
        <vt:lpwstr>_Toc226982513</vt:lpwstr>
      </vt:variant>
      <vt:variant>
        <vt:i4>2031673</vt:i4>
      </vt:variant>
      <vt:variant>
        <vt:i4>230</vt:i4>
      </vt:variant>
      <vt:variant>
        <vt:i4>0</vt:i4>
      </vt:variant>
      <vt:variant>
        <vt:i4>5</vt:i4>
      </vt:variant>
      <vt:variant>
        <vt:lpwstr/>
      </vt:variant>
      <vt:variant>
        <vt:lpwstr>_Toc226982512</vt:lpwstr>
      </vt:variant>
      <vt:variant>
        <vt:i4>2031673</vt:i4>
      </vt:variant>
      <vt:variant>
        <vt:i4>224</vt:i4>
      </vt:variant>
      <vt:variant>
        <vt:i4>0</vt:i4>
      </vt:variant>
      <vt:variant>
        <vt:i4>5</vt:i4>
      </vt:variant>
      <vt:variant>
        <vt:lpwstr/>
      </vt:variant>
      <vt:variant>
        <vt:lpwstr>_Toc226982511</vt:lpwstr>
      </vt:variant>
      <vt:variant>
        <vt:i4>2031673</vt:i4>
      </vt:variant>
      <vt:variant>
        <vt:i4>218</vt:i4>
      </vt:variant>
      <vt:variant>
        <vt:i4>0</vt:i4>
      </vt:variant>
      <vt:variant>
        <vt:i4>5</vt:i4>
      </vt:variant>
      <vt:variant>
        <vt:lpwstr/>
      </vt:variant>
      <vt:variant>
        <vt:lpwstr>_Toc226982510</vt:lpwstr>
      </vt:variant>
      <vt:variant>
        <vt:i4>1966137</vt:i4>
      </vt:variant>
      <vt:variant>
        <vt:i4>212</vt:i4>
      </vt:variant>
      <vt:variant>
        <vt:i4>0</vt:i4>
      </vt:variant>
      <vt:variant>
        <vt:i4>5</vt:i4>
      </vt:variant>
      <vt:variant>
        <vt:lpwstr/>
      </vt:variant>
      <vt:variant>
        <vt:lpwstr>_Toc226982509</vt:lpwstr>
      </vt:variant>
      <vt:variant>
        <vt:i4>1966137</vt:i4>
      </vt:variant>
      <vt:variant>
        <vt:i4>206</vt:i4>
      </vt:variant>
      <vt:variant>
        <vt:i4>0</vt:i4>
      </vt:variant>
      <vt:variant>
        <vt:i4>5</vt:i4>
      </vt:variant>
      <vt:variant>
        <vt:lpwstr/>
      </vt:variant>
      <vt:variant>
        <vt:lpwstr>_Toc226982508</vt:lpwstr>
      </vt:variant>
      <vt:variant>
        <vt:i4>1966137</vt:i4>
      </vt:variant>
      <vt:variant>
        <vt:i4>200</vt:i4>
      </vt:variant>
      <vt:variant>
        <vt:i4>0</vt:i4>
      </vt:variant>
      <vt:variant>
        <vt:i4>5</vt:i4>
      </vt:variant>
      <vt:variant>
        <vt:lpwstr/>
      </vt:variant>
      <vt:variant>
        <vt:lpwstr>_Toc226982507</vt:lpwstr>
      </vt:variant>
      <vt:variant>
        <vt:i4>1966137</vt:i4>
      </vt:variant>
      <vt:variant>
        <vt:i4>194</vt:i4>
      </vt:variant>
      <vt:variant>
        <vt:i4>0</vt:i4>
      </vt:variant>
      <vt:variant>
        <vt:i4>5</vt:i4>
      </vt:variant>
      <vt:variant>
        <vt:lpwstr/>
      </vt:variant>
      <vt:variant>
        <vt:lpwstr>_Toc226982506</vt:lpwstr>
      </vt:variant>
      <vt:variant>
        <vt:i4>1966137</vt:i4>
      </vt:variant>
      <vt:variant>
        <vt:i4>188</vt:i4>
      </vt:variant>
      <vt:variant>
        <vt:i4>0</vt:i4>
      </vt:variant>
      <vt:variant>
        <vt:i4>5</vt:i4>
      </vt:variant>
      <vt:variant>
        <vt:lpwstr/>
      </vt:variant>
      <vt:variant>
        <vt:lpwstr>_Toc226982505</vt:lpwstr>
      </vt:variant>
      <vt:variant>
        <vt:i4>1966137</vt:i4>
      </vt:variant>
      <vt:variant>
        <vt:i4>182</vt:i4>
      </vt:variant>
      <vt:variant>
        <vt:i4>0</vt:i4>
      </vt:variant>
      <vt:variant>
        <vt:i4>5</vt:i4>
      </vt:variant>
      <vt:variant>
        <vt:lpwstr/>
      </vt:variant>
      <vt:variant>
        <vt:lpwstr>_Toc226982504</vt:lpwstr>
      </vt:variant>
      <vt:variant>
        <vt:i4>1966137</vt:i4>
      </vt:variant>
      <vt:variant>
        <vt:i4>176</vt:i4>
      </vt:variant>
      <vt:variant>
        <vt:i4>0</vt:i4>
      </vt:variant>
      <vt:variant>
        <vt:i4>5</vt:i4>
      </vt:variant>
      <vt:variant>
        <vt:lpwstr/>
      </vt:variant>
      <vt:variant>
        <vt:lpwstr>_Toc226982503</vt:lpwstr>
      </vt:variant>
      <vt:variant>
        <vt:i4>1966137</vt:i4>
      </vt:variant>
      <vt:variant>
        <vt:i4>170</vt:i4>
      </vt:variant>
      <vt:variant>
        <vt:i4>0</vt:i4>
      </vt:variant>
      <vt:variant>
        <vt:i4>5</vt:i4>
      </vt:variant>
      <vt:variant>
        <vt:lpwstr/>
      </vt:variant>
      <vt:variant>
        <vt:lpwstr>_Toc226982502</vt:lpwstr>
      </vt:variant>
      <vt:variant>
        <vt:i4>1966137</vt:i4>
      </vt:variant>
      <vt:variant>
        <vt:i4>164</vt:i4>
      </vt:variant>
      <vt:variant>
        <vt:i4>0</vt:i4>
      </vt:variant>
      <vt:variant>
        <vt:i4>5</vt:i4>
      </vt:variant>
      <vt:variant>
        <vt:lpwstr/>
      </vt:variant>
      <vt:variant>
        <vt:lpwstr>_Toc226982501</vt:lpwstr>
      </vt:variant>
      <vt:variant>
        <vt:i4>1966137</vt:i4>
      </vt:variant>
      <vt:variant>
        <vt:i4>158</vt:i4>
      </vt:variant>
      <vt:variant>
        <vt:i4>0</vt:i4>
      </vt:variant>
      <vt:variant>
        <vt:i4>5</vt:i4>
      </vt:variant>
      <vt:variant>
        <vt:lpwstr/>
      </vt:variant>
      <vt:variant>
        <vt:lpwstr>_Toc226982500</vt:lpwstr>
      </vt:variant>
      <vt:variant>
        <vt:i4>1507384</vt:i4>
      </vt:variant>
      <vt:variant>
        <vt:i4>152</vt:i4>
      </vt:variant>
      <vt:variant>
        <vt:i4>0</vt:i4>
      </vt:variant>
      <vt:variant>
        <vt:i4>5</vt:i4>
      </vt:variant>
      <vt:variant>
        <vt:lpwstr/>
      </vt:variant>
      <vt:variant>
        <vt:lpwstr>_Toc226982499</vt:lpwstr>
      </vt:variant>
      <vt:variant>
        <vt:i4>1507384</vt:i4>
      </vt:variant>
      <vt:variant>
        <vt:i4>146</vt:i4>
      </vt:variant>
      <vt:variant>
        <vt:i4>0</vt:i4>
      </vt:variant>
      <vt:variant>
        <vt:i4>5</vt:i4>
      </vt:variant>
      <vt:variant>
        <vt:lpwstr/>
      </vt:variant>
      <vt:variant>
        <vt:lpwstr>_Toc226982498</vt:lpwstr>
      </vt:variant>
      <vt:variant>
        <vt:i4>1507384</vt:i4>
      </vt:variant>
      <vt:variant>
        <vt:i4>140</vt:i4>
      </vt:variant>
      <vt:variant>
        <vt:i4>0</vt:i4>
      </vt:variant>
      <vt:variant>
        <vt:i4>5</vt:i4>
      </vt:variant>
      <vt:variant>
        <vt:lpwstr/>
      </vt:variant>
      <vt:variant>
        <vt:lpwstr>_Toc226982497</vt:lpwstr>
      </vt:variant>
      <vt:variant>
        <vt:i4>1507384</vt:i4>
      </vt:variant>
      <vt:variant>
        <vt:i4>134</vt:i4>
      </vt:variant>
      <vt:variant>
        <vt:i4>0</vt:i4>
      </vt:variant>
      <vt:variant>
        <vt:i4>5</vt:i4>
      </vt:variant>
      <vt:variant>
        <vt:lpwstr/>
      </vt:variant>
      <vt:variant>
        <vt:lpwstr>_Toc226982496</vt:lpwstr>
      </vt:variant>
      <vt:variant>
        <vt:i4>1507384</vt:i4>
      </vt:variant>
      <vt:variant>
        <vt:i4>128</vt:i4>
      </vt:variant>
      <vt:variant>
        <vt:i4>0</vt:i4>
      </vt:variant>
      <vt:variant>
        <vt:i4>5</vt:i4>
      </vt:variant>
      <vt:variant>
        <vt:lpwstr/>
      </vt:variant>
      <vt:variant>
        <vt:lpwstr>_Toc226982495</vt:lpwstr>
      </vt:variant>
      <vt:variant>
        <vt:i4>1507384</vt:i4>
      </vt:variant>
      <vt:variant>
        <vt:i4>122</vt:i4>
      </vt:variant>
      <vt:variant>
        <vt:i4>0</vt:i4>
      </vt:variant>
      <vt:variant>
        <vt:i4>5</vt:i4>
      </vt:variant>
      <vt:variant>
        <vt:lpwstr/>
      </vt:variant>
      <vt:variant>
        <vt:lpwstr>_Toc226982494</vt:lpwstr>
      </vt:variant>
      <vt:variant>
        <vt:i4>1507384</vt:i4>
      </vt:variant>
      <vt:variant>
        <vt:i4>116</vt:i4>
      </vt:variant>
      <vt:variant>
        <vt:i4>0</vt:i4>
      </vt:variant>
      <vt:variant>
        <vt:i4>5</vt:i4>
      </vt:variant>
      <vt:variant>
        <vt:lpwstr/>
      </vt:variant>
      <vt:variant>
        <vt:lpwstr>_Toc226982493</vt:lpwstr>
      </vt:variant>
      <vt:variant>
        <vt:i4>1507384</vt:i4>
      </vt:variant>
      <vt:variant>
        <vt:i4>110</vt:i4>
      </vt:variant>
      <vt:variant>
        <vt:i4>0</vt:i4>
      </vt:variant>
      <vt:variant>
        <vt:i4>5</vt:i4>
      </vt:variant>
      <vt:variant>
        <vt:lpwstr/>
      </vt:variant>
      <vt:variant>
        <vt:lpwstr>_Toc226982492</vt:lpwstr>
      </vt:variant>
      <vt:variant>
        <vt:i4>1507384</vt:i4>
      </vt:variant>
      <vt:variant>
        <vt:i4>104</vt:i4>
      </vt:variant>
      <vt:variant>
        <vt:i4>0</vt:i4>
      </vt:variant>
      <vt:variant>
        <vt:i4>5</vt:i4>
      </vt:variant>
      <vt:variant>
        <vt:lpwstr/>
      </vt:variant>
      <vt:variant>
        <vt:lpwstr>_Toc226982491</vt:lpwstr>
      </vt:variant>
      <vt:variant>
        <vt:i4>1507384</vt:i4>
      </vt:variant>
      <vt:variant>
        <vt:i4>98</vt:i4>
      </vt:variant>
      <vt:variant>
        <vt:i4>0</vt:i4>
      </vt:variant>
      <vt:variant>
        <vt:i4>5</vt:i4>
      </vt:variant>
      <vt:variant>
        <vt:lpwstr/>
      </vt:variant>
      <vt:variant>
        <vt:lpwstr>_Toc226982490</vt:lpwstr>
      </vt:variant>
      <vt:variant>
        <vt:i4>1441848</vt:i4>
      </vt:variant>
      <vt:variant>
        <vt:i4>92</vt:i4>
      </vt:variant>
      <vt:variant>
        <vt:i4>0</vt:i4>
      </vt:variant>
      <vt:variant>
        <vt:i4>5</vt:i4>
      </vt:variant>
      <vt:variant>
        <vt:lpwstr/>
      </vt:variant>
      <vt:variant>
        <vt:lpwstr>_Toc226982489</vt:lpwstr>
      </vt:variant>
      <vt:variant>
        <vt:i4>1441848</vt:i4>
      </vt:variant>
      <vt:variant>
        <vt:i4>86</vt:i4>
      </vt:variant>
      <vt:variant>
        <vt:i4>0</vt:i4>
      </vt:variant>
      <vt:variant>
        <vt:i4>5</vt:i4>
      </vt:variant>
      <vt:variant>
        <vt:lpwstr/>
      </vt:variant>
      <vt:variant>
        <vt:lpwstr>_Toc226982488</vt:lpwstr>
      </vt:variant>
      <vt:variant>
        <vt:i4>1441848</vt:i4>
      </vt:variant>
      <vt:variant>
        <vt:i4>80</vt:i4>
      </vt:variant>
      <vt:variant>
        <vt:i4>0</vt:i4>
      </vt:variant>
      <vt:variant>
        <vt:i4>5</vt:i4>
      </vt:variant>
      <vt:variant>
        <vt:lpwstr/>
      </vt:variant>
      <vt:variant>
        <vt:lpwstr>_Toc226982487</vt:lpwstr>
      </vt:variant>
      <vt:variant>
        <vt:i4>1441848</vt:i4>
      </vt:variant>
      <vt:variant>
        <vt:i4>74</vt:i4>
      </vt:variant>
      <vt:variant>
        <vt:i4>0</vt:i4>
      </vt:variant>
      <vt:variant>
        <vt:i4>5</vt:i4>
      </vt:variant>
      <vt:variant>
        <vt:lpwstr/>
      </vt:variant>
      <vt:variant>
        <vt:lpwstr>_Toc226982486</vt:lpwstr>
      </vt:variant>
      <vt:variant>
        <vt:i4>1441848</vt:i4>
      </vt:variant>
      <vt:variant>
        <vt:i4>68</vt:i4>
      </vt:variant>
      <vt:variant>
        <vt:i4>0</vt:i4>
      </vt:variant>
      <vt:variant>
        <vt:i4>5</vt:i4>
      </vt:variant>
      <vt:variant>
        <vt:lpwstr/>
      </vt:variant>
      <vt:variant>
        <vt:lpwstr>_Toc226982485</vt:lpwstr>
      </vt:variant>
      <vt:variant>
        <vt:i4>1441848</vt:i4>
      </vt:variant>
      <vt:variant>
        <vt:i4>62</vt:i4>
      </vt:variant>
      <vt:variant>
        <vt:i4>0</vt:i4>
      </vt:variant>
      <vt:variant>
        <vt:i4>5</vt:i4>
      </vt:variant>
      <vt:variant>
        <vt:lpwstr/>
      </vt:variant>
      <vt:variant>
        <vt:lpwstr>_Toc226982484</vt:lpwstr>
      </vt:variant>
      <vt:variant>
        <vt:i4>1441848</vt:i4>
      </vt:variant>
      <vt:variant>
        <vt:i4>56</vt:i4>
      </vt:variant>
      <vt:variant>
        <vt:i4>0</vt:i4>
      </vt:variant>
      <vt:variant>
        <vt:i4>5</vt:i4>
      </vt:variant>
      <vt:variant>
        <vt:lpwstr/>
      </vt:variant>
      <vt:variant>
        <vt:lpwstr>_Toc226982483</vt:lpwstr>
      </vt:variant>
      <vt:variant>
        <vt:i4>1441848</vt:i4>
      </vt:variant>
      <vt:variant>
        <vt:i4>50</vt:i4>
      </vt:variant>
      <vt:variant>
        <vt:i4>0</vt:i4>
      </vt:variant>
      <vt:variant>
        <vt:i4>5</vt:i4>
      </vt:variant>
      <vt:variant>
        <vt:lpwstr/>
      </vt:variant>
      <vt:variant>
        <vt:lpwstr>_Toc226982482</vt:lpwstr>
      </vt:variant>
      <vt:variant>
        <vt:i4>1441848</vt:i4>
      </vt:variant>
      <vt:variant>
        <vt:i4>44</vt:i4>
      </vt:variant>
      <vt:variant>
        <vt:i4>0</vt:i4>
      </vt:variant>
      <vt:variant>
        <vt:i4>5</vt:i4>
      </vt:variant>
      <vt:variant>
        <vt:lpwstr/>
      </vt:variant>
      <vt:variant>
        <vt:lpwstr>_Toc226982481</vt:lpwstr>
      </vt:variant>
      <vt:variant>
        <vt:i4>1441848</vt:i4>
      </vt:variant>
      <vt:variant>
        <vt:i4>38</vt:i4>
      </vt:variant>
      <vt:variant>
        <vt:i4>0</vt:i4>
      </vt:variant>
      <vt:variant>
        <vt:i4>5</vt:i4>
      </vt:variant>
      <vt:variant>
        <vt:lpwstr/>
      </vt:variant>
      <vt:variant>
        <vt:lpwstr>_Toc226982480</vt:lpwstr>
      </vt:variant>
      <vt:variant>
        <vt:i4>1638456</vt:i4>
      </vt:variant>
      <vt:variant>
        <vt:i4>32</vt:i4>
      </vt:variant>
      <vt:variant>
        <vt:i4>0</vt:i4>
      </vt:variant>
      <vt:variant>
        <vt:i4>5</vt:i4>
      </vt:variant>
      <vt:variant>
        <vt:lpwstr/>
      </vt:variant>
      <vt:variant>
        <vt:lpwstr>_Toc226982479</vt:lpwstr>
      </vt:variant>
      <vt:variant>
        <vt:i4>1638456</vt:i4>
      </vt:variant>
      <vt:variant>
        <vt:i4>26</vt:i4>
      </vt:variant>
      <vt:variant>
        <vt:i4>0</vt:i4>
      </vt:variant>
      <vt:variant>
        <vt:i4>5</vt:i4>
      </vt:variant>
      <vt:variant>
        <vt:lpwstr/>
      </vt:variant>
      <vt:variant>
        <vt:lpwstr>_Toc226982478</vt:lpwstr>
      </vt:variant>
      <vt:variant>
        <vt:i4>1638456</vt:i4>
      </vt:variant>
      <vt:variant>
        <vt:i4>20</vt:i4>
      </vt:variant>
      <vt:variant>
        <vt:i4>0</vt:i4>
      </vt:variant>
      <vt:variant>
        <vt:i4>5</vt:i4>
      </vt:variant>
      <vt:variant>
        <vt:lpwstr/>
      </vt:variant>
      <vt:variant>
        <vt:lpwstr>_Toc226982477</vt:lpwstr>
      </vt:variant>
      <vt:variant>
        <vt:i4>1638456</vt:i4>
      </vt:variant>
      <vt:variant>
        <vt:i4>14</vt:i4>
      </vt:variant>
      <vt:variant>
        <vt:i4>0</vt:i4>
      </vt:variant>
      <vt:variant>
        <vt:i4>5</vt:i4>
      </vt:variant>
      <vt:variant>
        <vt:lpwstr/>
      </vt:variant>
      <vt:variant>
        <vt:lpwstr>_Toc226982476</vt:lpwstr>
      </vt:variant>
      <vt:variant>
        <vt:i4>1638456</vt:i4>
      </vt:variant>
      <vt:variant>
        <vt:i4>8</vt:i4>
      </vt:variant>
      <vt:variant>
        <vt:i4>0</vt:i4>
      </vt:variant>
      <vt:variant>
        <vt:i4>5</vt:i4>
      </vt:variant>
      <vt:variant>
        <vt:lpwstr/>
      </vt:variant>
      <vt:variant>
        <vt:lpwstr>_Toc226982475</vt:lpwstr>
      </vt:variant>
      <vt:variant>
        <vt:i4>1638456</vt:i4>
      </vt:variant>
      <vt:variant>
        <vt:i4>2</vt:i4>
      </vt:variant>
      <vt:variant>
        <vt:i4>0</vt:i4>
      </vt:variant>
      <vt:variant>
        <vt:i4>5</vt:i4>
      </vt:variant>
      <vt:variant>
        <vt:lpwstr/>
      </vt:variant>
      <vt:variant>
        <vt:lpwstr>_Toc226982474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大连理工大学本科毕业设计（论文）模板</dc:title>
  <dc:subject>模板</dc:subject>
  <dc:creator>tomtree</dc:creator>
  <cp:keywords/>
  <cp:lastModifiedBy>白 空</cp:lastModifiedBy>
  <cp:revision>843</cp:revision>
  <cp:lastPrinted>2026-05-17T09:04:00Z</cp:lastPrinted>
  <dcterms:created xsi:type="dcterms:W3CDTF">2026-04-20T08:10:00Z</dcterms:created>
  <dcterms:modified xsi:type="dcterms:W3CDTF">2026-05-17T09:32:00Z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2052-12.1.0.20784</vt:lpwstr>
  </property>
  <property fmtid="{D5CDD505-2E9C-101B-9397-08002B2CF9AE}" pid="4" name="ICV">
    <vt:lpwstr>01FCA43FE0984C3BA8F27ABBCCC125E3</vt:lpwstr>
  </property>
  <property fmtid="{D5CDD505-2E9C-101B-9397-08002B2CF9AE}" pid="5" name="KSOTemplateDocerSaveRecord">
    <vt:lpwstr>eyJoZGlkIjoiZTFiMWFkZDg3MmQwNWVlOTczMGFmMTk3Y2VmNjJjOWEiLCJ1c2VySWQiOiIyNjE4MzM3NDkifQ==</vt:lpwstr>
  </property>
</Properties>
</file>